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6572944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Pr="00443A63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 w:rsidRPr="00443A63">
        <w:rPr>
          <w:rFonts w:ascii="TH Sarabun New" w:hAnsi="TH Sarabun New" w:cs="TH Sarabun New"/>
          <w:cs/>
        </w:rPr>
        <w:t>การทำ</w:t>
      </w:r>
      <w:r w:rsidR="001D4FDF" w:rsidRPr="00443A63">
        <w:rPr>
          <w:rFonts w:ascii="TH Sarabun New" w:hAnsi="TH Sarabun New" w:cs="TH Sarabun New"/>
          <w:cs/>
        </w:rPr>
        <w:t>โครง</w:t>
      </w:r>
      <w:r w:rsidRPr="00443A63">
        <w:rPr>
          <w:rFonts w:ascii="TH Sarabun New" w:hAnsi="TH Sarabun New" w:cs="TH Sarabun New"/>
          <w:cs/>
        </w:rPr>
        <w:t xml:space="preserve">งานทางวิทยาการคอมพิวเตอร์ </w:t>
      </w:r>
      <w:r w:rsidRPr="00443A63">
        <w:rPr>
          <w:rFonts w:ascii="TH Sarabun New" w:hAnsi="TH Sarabun New" w:cs="TH Sarabun New"/>
        </w:rPr>
        <w:t>“</w:t>
      </w:r>
      <w:r w:rsidR="00BD61BB" w:rsidRPr="00443A63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 w:rsidRPr="00443A63">
        <w:rPr>
          <w:rFonts w:ascii="TH Sarabun New" w:hAnsi="TH Sarabun New" w:cs="TH Sarabun New"/>
        </w:rPr>
        <w:t xml:space="preserve">” </w:t>
      </w:r>
      <w:r w:rsidRPr="00443A63">
        <w:rPr>
          <w:rFonts w:ascii="TH Sarabun New" w:hAnsi="TH Sarabun New" w:cs="TH Sarabun New"/>
          <w:cs/>
        </w:rPr>
        <w:t>ในครั้ง</w:t>
      </w:r>
      <w:r w:rsidR="001D4FDF" w:rsidRPr="00443A63">
        <w:rPr>
          <w:rFonts w:ascii="TH Sarabun New" w:hAnsi="TH Sarabun New" w:cs="TH Sarabun New"/>
          <w:cs/>
        </w:rPr>
        <w:t>นี้</w:t>
      </w:r>
      <w:r w:rsidR="0049091A" w:rsidRPr="00443A63">
        <w:rPr>
          <w:rFonts w:ascii="TH Sarabun New" w:hAnsi="TH Sarabun New" w:cs="TH Sarabun New"/>
          <w:cs/>
        </w:rPr>
        <w:t>สำเร็จลุล่วงได้ด้วย</w:t>
      </w:r>
      <w:r w:rsidR="00AC3516" w:rsidRPr="00443A63">
        <w:rPr>
          <w:rFonts w:ascii="TH Sarabun New" w:hAnsi="TH Sarabun New" w:cs="TH Sarabun New"/>
          <w:cs/>
        </w:rPr>
        <w:t>ดี</w:t>
      </w:r>
      <w:r w:rsidR="001D4957" w:rsidRPr="00443A63">
        <w:rPr>
          <w:rFonts w:ascii="TH Sarabun New" w:hAnsi="TH Sarabun New" w:cs="TH Sarabun New"/>
          <w:cs/>
        </w:rPr>
        <w:t xml:space="preserve"> เพราะ</w:t>
      </w:r>
      <w:r w:rsidR="0049091A" w:rsidRPr="00443A63">
        <w:rPr>
          <w:rFonts w:ascii="TH Sarabun New" w:hAnsi="TH Sarabun New" w:cs="TH Sarabun New"/>
          <w:cs/>
        </w:rPr>
        <w:t>ความ</w:t>
      </w:r>
      <w:r w:rsidR="001D4957" w:rsidRPr="00443A63">
        <w:rPr>
          <w:rFonts w:ascii="TH Sarabun New" w:hAnsi="TH Sarabun New" w:cs="TH Sarabun New"/>
          <w:cs/>
        </w:rPr>
        <w:t>อนุเคราะห์</w:t>
      </w:r>
      <w:r w:rsidR="0049091A" w:rsidRPr="00443A63">
        <w:rPr>
          <w:rFonts w:ascii="TH Sarabun New" w:hAnsi="TH Sarabun New" w:cs="TH Sarabun New"/>
          <w:cs/>
        </w:rPr>
        <w:t>จาก</w:t>
      </w:r>
      <w:r w:rsidR="001D4957" w:rsidRPr="00443A63">
        <w:rPr>
          <w:rFonts w:ascii="TH Sarabun New" w:hAnsi="TH Sarabun New" w:cs="TH Sarabun New"/>
          <w:cs/>
        </w:rPr>
        <w:t>บุคคลหลายๆ ฝ่าย ดังนี้</w:t>
      </w:r>
    </w:p>
    <w:p w14:paraId="28463CF0" w14:textId="3D0439BF" w:rsidR="00B87E1A" w:rsidRPr="00443A63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</w:t>
      </w:r>
      <w:r w:rsidR="0049091A" w:rsidRPr="00443A63">
        <w:rPr>
          <w:rFonts w:ascii="TH Sarabun New" w:hAnsi="TH Sarabun New" w:cs="TH Sarabun New"/>
          <w:cs/>
        </w:rPr>
        <w:t>อาจารย์ ดร</w:t>
      </w:r>
      <w:r w:rsidR="0049091A" w:rsidRPr="00443A63">
        <w:rPr>
          <w:rFonts w:ascii="TH Sarabun New" w:hAnsi="TH Sarabun New" w:cs="TH Sarabun New"/>
        </w:rPr>
        <w:t>.</w:t>
      </w:r>
      <w:r w:rsidR="0049091A" w:rsidRPr="00443A63">
        <w:rPr>
          <w:rFonts w:ascii="TH Sarabun New" w:hAnsi="TH Sarabun New" w:cs="TH Sarabun New"/>
          <w:cs/>
        </w:rPr>
        <w:t xml:space="preserve">นิวรรณ วัฒนกิจรุ่งโรจน์ </w:t>
      </w:r>
      <w:r w:rsidR="004E69BD" w:rsidRPr="00443A63">
        <w:rPr>
          <w:rFonts w:ascii="TH Sarabun New" w:hAnsi="TH Sarabun New" w:cs="TH Sarabun New"/>
          <w:cs/>
        </w:rPr>
        <w:t>อาจารย์ประจำ</w:t>
      </w:r>
      <w:r w:rsidR="00950D09" w:rsidRPr="00443A63">
        <w:rPr>
          <w:rFonts w:ascii="TH Sarabun New" w:hAnsi="TH Sarabun New" w:cs="TH Sarabun New"/>
          <w:cs/>
        </w:rPr>
        <w:t>สาขา</w:t>
      </w:r>
      <w:r w:rsidR="00EC245D" w:rsidRPr="00443A63">
        <w:rPr>
          <w:rFonts w:ascii="TH Sarabun New" w:hAnsi="TH Sarabun New" w:cs="TH Sarabun New"/>
          <w:cs/>
        </w:rPr>
        <w:t>วิชาวิทยา</w:t>
      </w:r>
      <w:r w:rsidR="00F85979" w:rsidRPr="00443A63">
        <w:rPr>
          <w:rFonts w:ascii="TH Sarabun New" w:hAnsi="TH Sarabun New" w:cs="TH Sarabun New"/>
          <w:cs/>
        </w:rPr>
        <w:t>ศาสตร์การคำนวณ</w:t>
      </w:r>
      <w:r w:rsidR="00505A21" w:rsidRPr="00443A63">
        <w:rPr>
          <w:rFonts w:ascii="TH Sarabun New" w:hAnsi="TH Sarabun New" w:cs="TH Sarabun New"/>
          <w:cs/>
        </w:rPr>
        <w:t xml:space="preserve"> คณะวิทยาศาสตร์ </w:t>
      </w:r>
      <w:r w:rsidR="001F1F18" w:rsidRPr="00443A63">
        <w:rPr>
          <w:rFonts w:ascii="TH Sarabun New" w:hAnsi="TH Sarabun New" w:cs="TH Sarabun New"/>
          <w:cs/>
        </w:rPr>
        <w:t>มหาวิทยาลัยสงขลานครินทร์ วิทยาเขตหาดใหญ่</w:t>
      </w:r>
      <w:r w:rsidR="0010155C" w:rsidRPr="00443A63">
        <w:rPr>
          <w:rFonts w:ascii="TH Sarabun New" w:hAnsi="TH Sarabun New" w:cs="TH Sarabun New"/>
          <w:cs/>
        </w:rPr>
        <w:t xml:space="preserve"> ซึ่งเป็น</w:t>
      </w:r>
      <w:r w:rsidR="0049091A" w:rsidRPr="00443A63">
        <w:rPr>
          <w:rFonts w:ascii="TH Sarabun New" w:hAnsi="TH Sarabun New" w:cs="TH Sarabun New"/>
          <w:cs/>
        </w:rPr>
        <w:t>อาจารย์ที่ปรึกษาโครง</w:t>
      </w:r>
      <w:r w:rsidR="00EC29F7" w:rsidRPr="00443A63">
        <w:rPr>
          <w:rFonts w:ascii="TH Sarabun New" w:hAnsi="TH Sarabun New" w:cs="TH Sarabun New"/>
          <w:cs/>
        </w:rPr>
        <w:t>งาน</w:t>
      </w:r>
      <w:r w:rsidR="0049091A" w:rsidRPr="00443A63">
        <w:rPr>
          <w:rFonts w:ascii="TH Sarabun New" w:hAnsi="TH Sarabun New" w:cs="TH Sarabun New"/>
          <w:cs/>
        </w:rPr>
        <w:t>ที่ได้ให้คำ</w:t>
      </w:r>
      <w:r w:rsidR="00BA7AC2" w:rsidRPr="00443A63">
        <w:rPr>
          <w:rFonts w:ascii="TH Sarabun New" w:hAnsi="TH Sarabun New" w:cs="TH Sarabun New"/>
          <w:cs/>
        </w:rPr>
        <w:t xml:space="preserve">ปรึกษา </w:t>
      </w:r>
      <w:r w:rsidR="0049091A" w:rsidRPr="00443A63">
        <w:rPr>
          <w:rFonts w:ascii="TH Sarabun New" w:hAnsi="TH Sarabun New" w:cs="TH Sarabun New"/>
          <w:cs/>
        </w:rPr>
        <w:t>แนะ</w:t>
      </w:r>
      <w:r w:rsidR="00BA7AC2" w:rsidRPr="00443A63">
        <w:rPr>
          <w:rFonts w:ascii="TH Sarabun New" w:hAnsi="TH Sarabun New" w:cs="TH Sarabun New"/>
          <w:cs/>
        </w:rPr>
        <w:t>นำ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874565" w:rsidRPr="00443A63">
        <w:rPr>
          <w:rFonts w:ascii="TH Sarabun New" w:hAnsi="TH Sarabun New" w:cs="TH Sarabun New"/>
          <w:cs/>
        </w:rPr>
        <w:t xml:space="preserve">และความช่วยเหลือในทุกๆ </w:t>
      </w:r>
      <w:r w:rsidR="00184741" w:rsidRPr="00443A63">
        <w:rPr>
          <w:rFonts w:ascii="TH Sarabun New" w:hAnsi="TH Sarabun New" w:cs="TH Sarabun New"/>
          <w:cs/>
        </w:rPr>
        <w:t>เรื่องสำหรับการทำงาน ให้ข้อคิด แรงกระตุ้</w:t>
      </w:r>
      <w:r w:rsidR="005E6F31" w:rsidRPr="00443A63">
        <w:rPr>
          <w:rFonts w:ascii="TH Sarabun New" w:hAnsi="TH Sarabun New" w:cs="TH Sarabun New"/>
          <w:cs/>
        </w:rPr>
        <w:t>น และกำลังใจในการพัฒนางาน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5E6F31" w:rsidRPr="00443A63">
        <w:rPr>
          <w:rFonts w:ascii="TH Sarabun New" w:hAnsi="TH Sarabun New" w:cs="TH Sarabun New"/>
          <w:cs/>
        </w:rPr>
        <w:t>นอกจากนี้ท่านยังสละเวลาในการติดตามผลการทำโครงงาน</w:t>
      </w:r>
      <w:r w:rsidR="008179DA" w:rsidRPr="00443A63">
        <w:rPr>
          <w:rFonts w:ascii="TH Sarabun New" w:hAnsi="TH Sarabun New" w:cs="TH Sarabun New"/>
          <w:cs/>
        </w:rPr>
        <w:t>ครั้งนี้มาโดยตลอด</w:t>
      </w:r>
    </w:p>
    <w:p w14:paraId="0A1AF7F7" w14:textId="39B1CC41" w:rsidR="00B87E1A" w:rsidRPr="00443A63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ขอขอบคุณอาจารย์</w:t>
      </w:r>
      <w:r w:rsidR="00DF2AB9" w:rsidRPr="00443A63">
        <w:rPr>
          <w:rFonts w:ascii="TH Sarabun New" w:hAnsi="TH Sarabun New" w:cs="TH Sarabun New"/>
        </w:rPr>
        <w:t xml:space="preserve"> </w:t>
      </w:r>
      <w:r w:rsidR="00DF2AB9" w:rsidRPr="00443A63">
        <w:rPr>
          <w:rFonts w:ascii="TH Sarabun New" w:hAnsi="TH Sarabun New" w:cs="TH Sarabun New"/>
          <w:cs/>
        </w:rPr>
        <w:t>ผศ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ดร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จารุณี ดวงสุวรรณ</w:t>
      </w:r>
      <w:r w:rsidR="002B5F57" w:rsidRPr="00443A63">
        <w:rPr>
          <w:rFonts w:ascii="TH Sarabun New" w:hAnsi="TH Sarabun New" w:cs="TH Sarabun New"/>
          <w:cs/>
        </w:rPr>
        <w:t xml:space="preserve"> และ</w:t>
      </w:r>
      <w:r w:rsidR="00AD7AA6" w:rsidRPr="00443A63">
        <w:rPr>
          <w:rFonts w:ascii="TH Sarabun New" w:hAnsi="TH Sarabun New" w:cs="TH Sarabun New"/>
          <w:cs/>
        </w:rPr>
        <w:t>อาจารย์</w:t>
      </w:r>
      <w:r w:rsidR="002B5F57" w:rsidRPr="00443A63">
        <w:rPr>
          <w:rFonts w:ascii="TH Sarabun New" w:hAnsi="TH Sarabun New" w:cs="TH Sarabun New"/>
          <w:cs/>
        </w:rPr>
        <w:t>ผศ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ดร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วิภาดา เวทย์ประสิทธิ</w:t>
      </w:r>
      <w:r w:rsidR="008D21E8" w:rsidRPr="00443A63">
        <w:rPr>
          <w:rFonts w:ascii="TH Sarabun New" w:hAnsi="TH Sarabun New" w:cs="TH Sarabun New"/>
          <w:cs/>
        </w:rPr>
        <w:t xml:space="preserve">์ </w:t>
      </w:r>
      <w:r w:rsidR="00AD7AA6" w:rsidRPr="00443A63">
        <w:rPr>
          <w:rFonts w:ascii="TH Sarabun New" w:hAnsi="TH Sarabun New" w:cs="TH Sarabun New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Pr="00443A63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Pr="00443A63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ทางคณะผู้จัดทำ</w:t>
      </w:r>
      <w:r w:rsidR="003A1942" w:rsidRPr="00443A63">
        <w:rPr>
          <w:rFonts w:ascii="TH Sarabun New" w:hAnsi="TH Sarabun New" w:cs="TH Sarabun New"/>
          <w:cs/>
        </w:rPr>
        <w:t>รู้สึกซาบซึ้งและ</w:t>
      </w:r>
      <w:r w:rsidRPr="00443A63">
        <w:rPr>
          <w:rFonts w:ascii="TH Sarabun New" w:hAnsi="TH Sarabun New" w:cs="TH Sarabun New"/>
          <w:cs/>
        </w:rPr>
        <w:t>ขอ</w:t>
      </w:r>
      <w:r w:rsidR="003A1942" w:rsidRPr="00443A63">
        <w:rPr>
          <w:rFonts w:ascii="TH Sarabun New" w:hAnsi="TH Sarabun New" w:cs="TH Sarabun New"/>
          <w:cs/>
        </w:rPr>
        <w:t>ขอบ</w:t>
      </w:r>
      <w:r w:rsidRPr="00443A63">
        <w:rPr>
          <w:rFonts w:ascii="TH Sarabun New" w:hAnsi="TH Sarabun New" w:cs="TH Sarabun New"/>
          <w:cs/>
        </w:rPr>
        <w:t>คุณ</w:t>
      </w:r>
      <w:r w:rsidR="003A1942" w:rsidRPr="00443A63">
        <w:rPr>
          <w:rFonts w:ascii="TH Sarabun New" w:hAnsi="TH Sarabun New" w:cs="TH Sarabun New"/>
          <w:cs/>
        </w:rPr>
        <w:t>ทุกท่าน</w:t>
      </w:r>
      <w:r w:rsidRPr="00443A63">
        <w:rPr>
          <w:rFonts w:ascii="TH Sarabun New" w:hAnsi="TH Sarabun New" w:cs="TH Sarabun New"/>
          <w:cs/>
        </w:rPr>
        <w:t>เป็นอย่างสูง</w:t>
      </w:r>
      <w:r w:rsidR="003A1942" w:rsidRPr="00443A63">
        <w:rPr>
          <w:rFonts w:ascii="TH Sarabun New" w:hAnsi="TH Sarabun New" w:cs="TH Sarabun New"/>
          <w:cs/>
        </w:rPr>
        <w:t>มา ณ โอกาสนี้</w:t>
      </w:r>
    </w:p>
    <w:p w14:paraId="3FEC0BA5" w14:textId="3AE715F3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</w:p>
    <w:p w14:paraId="4E41CF50" w14:textId="4DBB0734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  <w:t>คณะผู้จัดทำ</w:t>
      </w:r>
    </w:p>
    <w:bookmarkEnd w:id="2"/>
    <w:p w14:paraId="457EEE6F" w14:textId="7218B847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9626FDC" w14:textId="77777777" w:rsidR="00443A63" w:rsidRDefault="00443A63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6572945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4AA46DE4" w14:textId="0265429E" w:rsidR="000D4F0E" w:rsidRPr="000D4F0E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0D4F0E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6572944" w:history="1">
        <w:r w:rsidR="000D4F0E"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_Toc66572944 \h </w:instrText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0D4F0E"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1189EF1" w14:textId="5F6954A8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45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_Toc66572945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8965898" w14:textId="7531E356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46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_Toc66572946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AD19F47" w14:textId="0024E2BC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47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_Toc66572947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6D83B63" w14:textId="009C4AB8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48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_Toc66572948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6B2194" w14:textId="055FD003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49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_Toc66572949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8F3F1B8" w14:textId="05A9EDB0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0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_Toc66572950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8D2092" w14:textId="7BECAE0D" w:rsidR="000D4F0E" w:rsidRPr="000D4F0E" w:rsidRDefault="000D4F0E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1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>
          <w:rPr>
            <w:rFonts w:ascii="TH SarabunPSK" w:eastAsiaTheme="minorEastAsia" w:hAnsi="TH SarabunPSK" w:cs="TH SarabunPSK" w:hint="cs"/>
            <w:b w:val="0"/>
            <w:bCs w:val="0"/>
            <w:noProof/>
            <w:sz w:val="32"/>
            <w:szCs w:val="32"/>
            <w:cs/>
          </w:rPr>
          <w:t xml:space="preserve">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_Toc66572951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E275D46" w14:textId="01B28AFC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2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_Toc66572952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7323746" w14:textId="16455F89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3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_Toc66572953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7F4109" w14:textId="7C87A5E5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4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_Toc66572954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8EED07C" w14:textId="08CEE0FE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5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_Toc66572955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CC0F333" w14:textId="4B5A4E6C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6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_Toc66572956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13EB04F" w14:textId="4B5DEE5A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7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_Toc66572957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CFEBD29" w14:textId="71D00DC0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58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_Toc66572958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3ABAE68" w14:textId="56A31BF9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59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_Toc66572959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C4E7D76" w14:textId="03BAD3BA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0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_Toc66572960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A2FDBC1" w14:textId="461A9B48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1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_Toc66572961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90E4452" w14:textId="4B397C32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2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_Toc66572962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35FC307" w14:textId="78FEC540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63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_Toc66572963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BC990BA" w14:textId="5EDAC006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4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_Toc66572964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C1F75A" w14:textId="368B0945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5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_Toc66572965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23B11FD" w14:textId="112112C3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66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_Toc66572966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F2DC5AB" w14:textId="7E186D88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7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_Toc66572967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A04F1CA" w14:textId="49704BE7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68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_Toc66572968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ABC937E" w14:textId="0ACD36F9" w:rsidR="000D4F0E" w:rsidRDefault="000D4F0E">
      <w:pPr>
        <w:pStyle w:val="TOC3"/>
        <w:rPr>
          <w:rStyle w:val="Hyperlink"/>
          <w:rFonts w:ascii="TH SarabunPSK" w:hAnsi="TH SarabunPSK" w:cs="TH SarabunPSK"/>
          <w:noProof/>
          <w:sz w:val="32"/>
          <w:szCs w:val="32"/>
        </w:rPr>
      </w:pPr>
      <w:hyperlink w:anchor="_Toc66572969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_Toc66572969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029797E" w14:textId="723C2B46" w:rsidR="00112963" w:rsidRDefault="00112963" w:rsidP="00112963">
      <w:pPr>
        <w:jc w:val="center"/>
        <w:rPr>
          <w:rFonts w:eastAsiaTheme="minorEastAsia"/>
          <w:b/>
          <w:bCs/>
          <w:sz w:val="36"/>
          <w:szCs w:val="36"/>
        </w:rPr>
      </w:pPr>
      <w:r w:rsidRPr="00112963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 (ต่อ)</w:t>
      </w:r>
    </w:p>
    <w:p w14:paraId="09550795" w14:textId="4CBFB891" w:rsidR="00112963" w:rsidRPr="00112963" w:rsidRDefault="00112963" w:rsidP="00112963">
      <w:pPr>
        <w:jc w:val="right"/>
        <w:rPr>
          <w:rFonts w:eastAsiaTheme="minorEastAsia" w:hint="cs"/>
        </w:rPr>
      </w:pPr>
      <w:r>
        <w:rPr>
          <w:rFonts w:eastAsiaTheme="minorEastAsia" w:hint="cs"/>
          <w:cs/>
        </w:rPr>
        <w:t>หน้า</w:t>
      </w:r>
    </w:p>
    <w:p w14:paraId="2F73430F" w14:textId="306ECC9E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0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_Toc66572970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3E05AB5" w14:textId="66FFDADF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71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_Toc66572971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04BDCE" w14:textId="433B8B9B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2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_Toc66572972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DF2389E" w14:textId="4850E140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3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_Toc66572973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72C264" w14:textId="2142350F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74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_Toc66572974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D985621" w14:textId="332D9FAC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5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_Toc66572975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82CD90D" w14:textId="310AE4DA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6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_Toc66572976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B8F8FE1" w14:textId="6419C13C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77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_Toc66572977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D8F8182" w14:textId="4B0FDEBF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8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_Toc66572978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6818BD" w14:textId="6CA26145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79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_Toc66572979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589F390" w14:textId="73D680FC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0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_Toc66572980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519A2E" w14:textId="550C935B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81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3 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การวิเคราะห์และขั้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น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ตอนวิธี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_Toc66572981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D949966" w14:textId="207CCAA2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82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การจัดกลุ่มข้อความเพื่อกำหนด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intent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_Toc66572982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25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CDAADC" w14:textId="4E08B0F4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3" w:history="1">
        <w:r w:rsidRPr="000D4F0E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 xml:space="preserve">3.1.1 </w:t>
        </w:r>
        <w:r w:rsidRPr="000D4F0E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  <w:cs/>
          </w:rPr>
          <w:t>การทำความสะอาดข้อความ (</w:t>
        </w:r>
        <w:r w:rsidRPr="000D4F0E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>Cleaning messages</w:t>
        </w:r>
        <w:r w:rsidRPr="000D4F0E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  <w:cs/>
          </w:rPr>
          <w:t>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_Toc66572983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27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520745D" w14:textId="52515E2E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4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3.1.2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การสร้างชุดคำศัพท์ (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Preparing term set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_Toc66572984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27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91D07B3" w14:textId="371DF7A3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5" w:history="1">
        <w:r w:rsidRPr="000D4F0E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 xml:space="preserve">3.1.3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การสกัดคุณลักษณะของข้อมูล (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Feature extraction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_Toc66572985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28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D37CB" w14:textId="2B11D248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6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3.1.4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การแบ่งกลุ่ม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(Clustering)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_Toc66572986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28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B123172" w14:textId="1ADDEE81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87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การสร้างโมเดลและทดสอบโมเดลในการจำแนก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intent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_Toc66572987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29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3FFE64B" w14:textId="399224E6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88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ชุดข้อมูลที่ใช้ทำการทดลองและตัวชี้วัดประสิทธิภาพ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_Toc66572988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B3272BD" w14:textId="759EE59E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89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ชุดข้อมูลที่ใช้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_Toc66572989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9686593" w14:textId="6E227E3D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90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ข้อมูลจำลองเพื่อสร้างแชทบอทโดยอาศัยวิธีการจัดกลุ่มและจำแนกที่นำเสนอในโครงงานนี้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_Toc66572990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0D72A0" w14:textId="2D98C389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91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3.3.3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การประเมินผล (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>Evaluation)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_Toc66572991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FF31CC6" w14:textId="77CCE14E" w:rsidR="000D4F0E" w:rsidRPr="000D4F0E" w:rsidRDefault="000D4F0E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572992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การประยุกต์ใช้เพื่อพัฒนาต้นแบบแชทบอทและการอัพเดตแชทบอท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_Toc66572992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CA397B1" w14:textId="4C251079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93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3.4.1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_Toc66572993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34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AFF513F" w14:textId="228FDA31" w:rsidR="000D4F0E" w:rsidRPr="000D4F0E" w:rsidRDefault="000D4F0E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572994" w:history="1"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3.4.2 </w:t>
        </w:r>
        <w:r w:rsidRPr="000D4F0E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การอัพเดตแชทบอท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_Toc66572994 \h </w:instrTex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noProof/>
            <w:webHidden/>
            <w:sz w:val="32"/>
            <w:szCs w:val="32"/>
          </w:rPr>
          <w:t>36</w:t>
        </w:r>
        <w:r w:rsidRPr="000D4F0E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FDC9FC0" w14:textId="6A60E1E2" w:rsidR="000D4F0E" w:rsidRPr="000D4F0E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572995" w:history="1"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า</w:t>
        </w:r>
        <w:r w:rsidRPr="000D4F0E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งอิง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_Toc66572995 \h </w:instrTex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38</w:t>
        </w:r>
        <w:r w:rsidRPr="000D4F0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6DE955A0" w:rsidR="00FB7532" w:rsidRPr="00C42556" w:rsidRDefault="002416E7" w:rsidP="002416E7">
      <w:pPr>
        <w:ind w:left="-180"/>
      </w:pPr>
      <w:r w:rsidRPr="000D4F0E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6572946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7780653C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2B94ED69" w:rsidR="004E1C1F" w:rsidRPr="004E1C1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6572947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744B1703" w14:textId="77777777" w:rsidR="00946B3F" w:rsidRPr="00946B3F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946B3F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946B3F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946B3F">
        <w:rPr>
          <w:rFonts w:ascii="TH SarabunPSK" w:hAnsi="TH SarabunPSK" w:cs="TH SarabunPSK"/>
          <w:sz w:val="32"/>
          <w:szCs w:val="32"/>
        </w:rPr>
        <w:fldChar w:fldCharType="separate"/>
      </w:r>
    </w:p>
    <w:p w14:paraId="19E2BCCA" w14:textId="2F99F6BB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1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_Toc66446051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A7144EF" w14:textId="1C05A47A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2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_Toc66446052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304737F" w14:textId="19CDC1A2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4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_Toc66446054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CCFC41A" w14:textId="1CBF2DED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5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_Toc66446055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9A2E1AE" w14:textId="6C974F69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6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_Toc66446056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A3641E2" w14:textId="1D486C7C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8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_Toc66446058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E8A6460" w14:textId="24F4ACC6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9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_Toc66446059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748B614" w14:textId="42C84761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2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_Toc66446062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8E56AD9" w14:textId="48B8CE70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4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_Toc66446064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440C399" w14:textId="1762963C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5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_Toc66446065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C3F7258" w14:textId="392AE4B0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7" w:history="1"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_Toc66446067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127049" w14:textId="74AA93E9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8" w:history="1"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_Toc66446068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36A83F4" w14:textId="4AB7E6C1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9" w:history="1"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_Toc66446069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A9D7D1C" w14:textId="38098F94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1" w:history="1"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946B3F"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_Toc66446071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6D5996D" w14:textId="66BFD7B7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2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_Toc66446072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B6BC6E9" w14:textId="2C92E047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3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_Toc66446073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0BAAA18" w14:textId="7D5AC81E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4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_Toc66446074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5E5E87B" w14:textId="30242593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6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_Toc66446076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0148150" w14:textId="38FF9B89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7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_Toc66446077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DB1B09B" w14:textId="0426753B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8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_Toc66446078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06B250E" w14:textId="142ED10C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0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_Toc66446080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796E31" w14:textId="6E8DDD15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1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_Toc66446081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76BA5FA" w14:textId="42642F81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3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_Toc66446083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CB4304" w14:textId="65F6FD54" w:rsidR="00946B3F" w:rsidRDefault="000D4F0E">
      <w:pPr>
        <w:pStyle w:val="TOC1"/>
        <w:tabs>
          <w:tab w:val="right" w:pos="8990"/>
        </w:tabs>
        <w:rPr>
          <w:rStyle w:val="Hyperlink"/>
          <w:rFonts w:ascii="TH SarabunPSK" w:hAnsi="TH SarabunPSK" w:cs="TH SarabunPSK"/>
          <w:i w:val="0"/>
          <w:iCs w:val="0"/>
          <w:noProof/>
          <w:sz w:val="32"/>
          <w:szCs w:val="32"/>
        </w:rPr>
      </w:pPr>
      <w:hyperlink w:anchor="_Toc66446084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_Toc66446084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AE42350" w14:textId="043F076A" w:rsidR="00946B3F" w:rsidRPr="00946B3F" w:rsidRDefault="00946B3F" w:rsidP="00946B3F">
      <w:pPr>
        <w:jc w:val="center"/>
        <w:rPr>
          <w:rFonts w:eastAsiaTheme="minorEastAsia"/>
          <w:b/>
          <w:bCs/>
          <w:noProof/>
          <w:sz w:val="36"/>
          <w:szCs w:val="36"/>
        </w:rPr>
      </w:pPr>
      <w:r w:rsidRPr="00946B3F">
        <w:rPr>
          <w:rFonts w:eastAsiaTheme="minorEastAsia" w:hint="cs"/>
          <w:b/>
          <w:bCs/>
          <w:noProof/>
          <w:sz w:val="36"/>
          <w:szCs w:val="36"/>
          <w:cs/>
        </w:rPr>
        <w:lastRenderedPageBreak/>
        <w:t>รายการประกอบภาพ (ต่อ)</w:t>
      </w:r>
    </w:p>
    <w:p w14:paraId="010C1C0B" w14:textId="3CBEB0C6" w:rsidR="00946B3F" w:rsidRPr="00946B3F" w:rsidRDefault="00946B3F" w:rsidP="00946B3F">
      <w:pPr>
        <w:jc w:val="right"/>
        <w:rPr>
          <w:rFonts w:eastAsiaTheme="minorEastAsia"/>
          <w:noProof/>
        </w:rPr>
      </w:pPr>
      <w:r>
        <w:rPr>
          <w:rFonts w:eastAsiaTheme="minorEastAsia" w:hint="cs"/>
          <w:noProof/>
          <w:cs/>
        </w:rPr>
        <w:t>หน้า</w:t>
      </w:r>
    </w:p>
    <w:p w14:paraId="1BD696BE" w14:textId="651824F2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5" w:history="1"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3.1 ขั้นตอนการทำงาน 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 xml:space="preserve">A: 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การจัดกลุ่มข้อความเพื่อกำหนด 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intent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_Toc66446085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26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B0D50F" w14:textId="54EBA9E1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9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 3.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B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1: การสร้างโ</w:t>
        </w:r>
        <w:r w:rsidR="006501E4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s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มเดล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_Toc66446089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30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6EA80CE" w14:textId="25BC2DCA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0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 3.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3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B2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: ทดสอบโมเดลในการจำแนก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intent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_Toc66446090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31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318C30A" w14:textId="014674E6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5" w:history="1"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3.4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ขั้นตอนการทำงาน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C: </w:t>
        </w:r>
        <w:r w:rsidR="00946B3F"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พัฒนาต้นแบบแชทบอท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_Toc66446095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35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7FF4CDF" w14:textId="0DEEDBE8" w:rsidR="00946B3F" w:rsidRPr="00946B3F" w:rsidRDefault="000D4F0E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6" w:history="1"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3.5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D:</w:t>
        </w:r>
        <w:r w:rsidR="00946B3F"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การอัพเดตแชทบอท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_Toc66446096 \h </w:instrTex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B678BE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37</w:t>
        </w:r>
        <w:r w:rsidR="00946B3F"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Pr="00946B3F" w:rsidRDefault="00E233B0" w:rsidP="00E233B0">
      <w:pPr>
        <w:sectPr w:rsidR="00E233B0" w:rsidRPr="00946B3F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946B3F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6572948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6572949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6572950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0A631B94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</w:t>
      </w:r>
      <w:r w:rsidR="00DD5896">
        <w:rPr>
          <w:rFonts w:hint="cs"/>
          <w:cs/>
        </w:rPr>
        <w:t xml:space="preserve">สถาบันการศึกษา </w:t>
      </w:r>
      <w:r>
        <w:rPr>
          <w:rFonts w:hint="cs"/>
          <w:cs/>
        </w:rPr>
        <w:t>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6572951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6572952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คิดหัวข้อโครงงาน</w:t>
      </w:r>
      <w:r w:rsidR="00337B35" w:rsidRPr="00A2242B"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cs/>
        </w:rPr>
      </w:pPr>
      <w:r>
        <w:rPr>
          <w:rFonts w:hint="cs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นำ </w:t>
      </w:r>
      <w:r>
        <w:t xml:space="preserve">intent </w:t>
      </w:r>
      <w:r>
        <w:rPr>
          <w:rFonts w:hint="cs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6572953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คิดหัวข้อโครงงาน</w:t>
            </w:r>
            <w:r w:rsidRPr="001060DE"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DE3A3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98EA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2CE8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BF2E9B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D02B29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BF897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2921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C29DDE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 xml:space="preserve">นำ </w:t>
            </w:r>
            <w:r w:rsidRPr="0079661B">
              <w:t xml:space="preserve">intent </w:t>
            </w:r>
            <w:r w:rsidRPr="0079661B">
              <w:rPr>
                <w:cs/>
              </w:rPr>
              <w:t>ไปสร้าง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14C42A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FDC9D0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ประเมินผลการใช้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AC7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6572954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6572955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</w:pPr>
      <w:r w:rsidRPr="00C776C6">
        <w:rPr>
          <w:cs/>
        </w:rPr>
        <w:t>ฮาร์ดแวร์</w:t>
      </w:r>
      <w: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</w:pPr>
      <w:r>
        <w:t>Processor:</w:t>
      </w:r>
      <w:r w:rsidR="006A11FA"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</w:pPr>
      <w:r>
        <w:t xml:space="preserve">Ram: </w:t>
      </w:r>
      <w:r w:rsidR="000C7233">
        <w:t>8 GB</w:t>
      </w:r>
      <w:r w:rsidR="00134C27"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</w:pPr>
      <w: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cs/>
        </w:rPr>
      </w:pPr>
      <w:r>
        <w:rPr>
          <w:rFonts w:hint="cs"/>
          <w:cs/>
        </w:rPr>
        <w:t xml:space="preserve">ระบบปฎิบัติการ </w:t>
      </w:r>
      <w:r>
        <w:t>window</w:t>
      </w:r>
      <w:r w:rsidR="008C360F">
        <w:t>s</w:t>
      </w:r>
      <w:r w:rsidR="00C667AB">
        <w:rPr>
          <w:rFonts w:hint="cs"/>
          <w:cs/>
        </w:rPr>
        <w:t xml:space="preserve"> </w:t>
      </w:r>
      <w: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6572956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6572957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6572958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6572959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6446044"/>
      <w:bookmarkStart w:id="37" w:name="_Toc66572960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bookmarkEnd w:id="37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8" w:name="_Toc61186633"/>
      <w:bookmarkStart w:id="39" w:name="_Toc61201545"/>
      <w:bookmarkStart w:id="40" w:name="_Toc61205907"/>
      <w:bookmarkStart w:id="41" w:name="_Toc61295404"/>
      <w:bookmarkStart w:id="42" w:name="_Toc66446045"/>
      <w:bookmarkStart w:id="43" w:name="_Toc66572961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8"/>
      <w:bookmarkEnd w:id="39"/>
      <w:bookmarkEnd w:id="40"/>
      <w:bookmarkEnd w:id="41"/>
      <w:bookmarkEnd w:id="42"/>
      <w:bookmarkEnd w:id="43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4" w:name="_Toc61186634"/>
      <w:bookmarkStart w:id="45" w:name="_Toc61201546"/>
      <w:bookmarkStart w:id="46" w:name="_Toc61205908"/>
      <w:bookmarkStart w:id="47" w:name="_Toc61295405"/>
      <w:bookmarkStart w:id="48" w:name="_Toc66446046"/>
      <w:bookmarkStart w:id="49" w:name="_Toc66572962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4"/>
      <w:bookmarkEnd w:id="45"/>
      <w:bookmarkEnd w:id="46"/>
      <w:bookmarkEnd w:id="47"/>
      <w:bookmarkEnd w:id="48"/>
      <w:bookmarkEnd w:id="49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50" w:name="_Toc61186635"/>
      <w:bookmarkStart w:id="51" w:name="_Toc66572963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50"/>
      <w:bookmarkEnd w:id="51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52" w:name="_Toc61186636"/>
      <w:bookmarkStart w:id="53" w:name="_Toc61201547"/>
      <w:bookmarkStart w:id="54" w:name="_Toc61205909"/>
      <w:bookmarkStart w:id="55" w:name="_Toc61295406"/>
      <w:bookmarkStart w:id="56" w:name="_Toc66446047"/>
      <w:bookmarkStart w:id="57" w:name="_Toc66572964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52"/>
      <w:bookmarkEnd w:id="53"/>
      <w:bookmarkEnd w:id="54"/>
      <w:bookmarkEnd w:id="55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6"/>
      <w:bookmarkEnd w:id="57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8" w:name="_Toc61186637"/>
      <w:bookmarkStart w:id="59" w:name="_Toc61201548"/>
      <w:bookmarkStart w:id="60" w:name="_Toc61205910"/>
      <w:bookmarkStart w:id="61" w:name="_Toc61295407"/>
      <w:bookmarkStart w:id="62" w:name="_Toc66446048"/>
      <w:bookmarkStart w:id="63" w:name="_Toc66572965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8"/>
      <w:bookmarkEnd w:id="59"/>
      <w:bookmarkEnd w:id="60"/>
      <w:bookmarkEnd w:id="61"/>
      <w:r w:rsidR="00B46D23">
        <w:rPr>
          <w:rStyle w:val="TitleChar"/>
        </w:rPr>
        <w:t xml:space="preserve"> Chatbot</w:t>
      </w:r>
      <w:bookmarkEnd w:id="62"/>
      <w:bookmarkEnd w:id="63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64" w:name="_Toc61186638"/>
      <w:bookmarkStart w:id="65" w:name="_Toc66572966"/>
      <w:r>
        <w:t>2.</w:t>
      </w:r>
      <w:r w:rsidR="00B65E8B">
        <w:t>3</w:t>
      </w:r>
      <w:r>
        <w:t xml:space="preserve"> </w:t>
      </w:r>
      <w:bookmarkStart w:id="66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64"/>
      <w:bookmarkEnd w:id="65"/>
      <w:bookmarkEnd w:id="66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7" w:name="_Toc61201549"/>
      <w:bookmarkStart w:id="68" w:name="_Toc61205911"/>
      <w:bookmarkStart w:id="69" w:name="_Toc61295408"/>
      <w:bookmarkStart w:id="70" w:name="_Toc66446049"/>
      <w:bookmarkStart w:id="71" w:name="_Toc66572967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7"/>
      <w:bookmarkEnd w:id="68"/>
      <w:bookmarkEnd w:id="69"/>
      <w:bookmarkEnd w:id="70"/>
      <w:bookmarkEnd w:id="71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72" w:name="_Toc61201550"/>
      <w:bookmarkStart w:id="73" w:name="_Toc61201598"/>
      <w:bookmarkStart w:id="74" w:name="_Toc61205912"/>
      <w:bookmarkStart w:id="75" w:name="_Toc61295409"/>
      <w:bookmarkStart w:id="76" w:name="_Toc66446050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  <w:bookmarkEnd w:id="73"/>
      <w:bookmarkEnd w:id="74"/>
      <w:bookmarkEnd w:id="75"/>
      <w:bookmarkEnd w:id="76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7" w:name="_Toc61201599"/>
      <w:bookmarkStart w:id="78" w:name="_Toc66446051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7"/>
      <w:bookmarkEnd w:id="78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0D4F0E" w:rsidRPr="006B2DB9" w:rsidRDefault="000D4F0E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0D4F0E" w:rsidRPr="006B2DB9" w:rsidRDefault="000D4F0E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0D4F0E" w:rsidRPr="001245B0" w:rsidRDefault="000D4F0E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0D4F0E" w:rsidRPr="001245B0" w:rsidRDefault="000D4F0E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9" w:name="_Toc61201600"/>
      <w:bookmarkStart w:id="80" w:name="_Toc66446052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9"/>
      <w:bookmarkEnd w:id="80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81" w:name="_Toc61186639"/>
      <w:bookmarkStart w:id="82" w:name="_Toc61201553"/>
      <w:bookmarkStart w:id="83" w:name="_Toc61205915"/>
      <w:bookmarkStart w:id="84" w:name="_Toc61295412"/>
      <w:bookmarkStart w:id="85" w:name="_Toc66446053"/>
      <w:bookmarkStart w:id="86" w:name="_Toc66572968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81"/>
      <w:bookmarkEnd w:id="82"/>
      <w:bookmarkEnd w:id="83"/>
      <w:bookmarkEnd w:id="84"/>
      <w:bookmarkEnd w:id="85"/>
      <w:bookmarkEnd w:id="86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</w:pPr>
      <w:r w:rsidRPr="00AE5D82">
        <w:rPr>
          <w:cs/>
        </w:rPr>
        <w:t>ค่าน้ำหนักความถี่โด</w:t>
      </w:r>
      <w:r w:rsidR="00AE5D82" w:rsidRPr="00AE5D82">
        <w:rPr>
          <w:cs/>
        </w:rPr>
        <w:t>ย</w:t>
      </w:r>
      <w:r w:rsidRPr="00AE5D82">
        <w:rPr>
          <w:cs/>
        </w:rPr>
        <w:t>ตรง</w:t>
      </w:r>
      <w:r w:rsidR="00AE5D82" w:rsidRPr="00AE5D82">
        <w:rPr>
          <w:cs/>
        </w:rPr>
        <w:t xml:space="preserve"> แทนด้วย </w:t>
      </w:r>
      <w:r w:rsidR="00AE5D82" w:rsidRPr="00AE5D82">
        <w:t>tf</w:t>
      </w:r>
      <w:r w:rsidR="00AE5D82" w:rsidRPr="00AE5D82">
        <w:rPr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</w:pPr>
      <w:r w:rsidRPr="003F6644">
        <w:rPr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cs/>
        </w:rPr>
        <w:t xml:space="preserve"> แทนด้วย </w:t>
      </w:r>
      <w:r w:rsidR="003F6644" w:rsidRPr="003F6644">
        <w:t>tf</w:t>
      </w:r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87" w:name="_Toc61201601"/>
      <w:bookmarkStart w:id="88" w:name="_Toc66446054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87"/>
      <w:bookmarkEnd w:id="88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r w:rsidR="00B43627">
        <w:t>tf</w:t>
      </w:r>
      <w:r w:rsidR="00B43627" w:rsidRPr="00B43627">
        <w:rPr>
          <w:vertAlign w:val="superscript"/>
        </w:rPr>
        <w:t>(org)</w:t>
      </w:r>
      <w:r w:rsidR="00B43627" w:rsidRPr="00B43627">
        <w:rPr>
          <w:vertAlign w:val="subscript"/>
        </w:rPr>
        <w:t>t,d</w:t>
      </w:r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9" w:name="_Toc61201602"/>
      <w:bookmarkStart w:id="90" w:name="_Toc66446055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9"/>
      <w:bookmarkEnd w:id="90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1+log(tf</w:t>
      </w:r>
      <w:r w:rsidR="00EA3009" w:rsidRPr="00EA3009">
        <w:rPr>
          <w:vertAlign w:val="superscript"/>
        </w:rPr>
        <w:t>org</w:t>
      </w:r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91" w:name="_Toc61201603"/>
      <w:bookmarkStart w:id="92" w:name="_Toc66446056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r>
        <w:t>tf</w:t>
      </w:r>
      <w:r w:rsidRPr="005421EA">
        <w:rPr>
          <w:vertAlign w:val="subscript"/>
        </w:rPr>
        <w:t>t,d</w:t>
      </w:r>
      <w:r>
        <w:rPr>
          <w:rFonts w:hint="cs"/>
          <w:cs/>
        </w:rPr>
        <w:t xml:space="preserve"> จาก</w:t>
      </w:r>
      <w:r>
        <w:t xml:space="preserve"> document 1</w:t>
      </w:r>
      <w:bookmarkEnd w:id="91"/>
      <w:bookmarkEnd w:id="92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93" w:name="_Toc61186640"/>
      <w:bookmarkStart w:id="94" w:name="_Toc61201557"/>
      <w:bookmarkStart w:id="95" w:name="_Toc61205919"/>
      <w:bookmarkStart w:id="96" w:name="_Toc61295416"/>
      <w:bookmarkStart w:id="97" w:name="_Toc66446057"/>
      <w:bookmarkStart w:id="98" w:name="_Toc66572969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93"/>
      <w:bookmarkEnd w:id="94"/>
      <w:bookmarkEnd w:id="95"/>
      <w:bookmarkEnd w:id="96"/>
      <w:bookmarkEnd w:id="97"/>
      <w:bookmarkEnd w:id="98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r>
        <w:t>df</w:t>
      </w:r>
      <w:r w:rsidRPr="00461A25">
        <w:rPr>
          <w:vertAlign w:val="subscript"/>
        </w:rPr>
        <w:t>t</w:t>
      </w:r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r>
        <w:t>df</w:t>
      </w:r>
      <w:r w:rsidRPr="00FB2E3B">
        <w:rPr>
          <w:vertAlign w:val="subscript"/>
        </w:rPr>
        <w:t>t</w:t>
      </w:r>
      <w:r>
        <w:t xml:space="preserve"> </w:t>
      </w:r>
      <w:r w:rsidR="00FB2E3B">
        <w:rPr>
          <w:rFonts w:hint="cs"/>
          <w:cs/>
        </w:rPr>
        <w:t xml:space="preserve">นิยามด้วย </w:t>
      </w:r>
      <w:r w:rsidR="00FB2E3B">
        <w:t>idf</w:t>
      </w:r>
      <w:r w:rsidR="00FB2E3B" w:rsidRPr="00FB2E3B">
        <w:rPr>
          <w:vertAlign w:val="subscript"/>
        </w:rPr>
        <w:t>t</w:t>
      </w:r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0D4F0E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r w:rsidR="00FF17E1">
        <w:t>idf</w:t>
      </w:r>
      <w:r w:rsidR="00FF17E1" w:rsidRPr="00FF17E1">
        <w:rPr>
          <w:vertAlign w:val="subscript"/>
        </w:rPr>
        <w:t>t</w:t>
      </w:r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9" w:name="_Toc61201604"/>
      <w:bookmarkStart w:id="100" w:name="_Toc66446058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9"/>
      <w:bookmarkEnd w:id="100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290212E5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r w:rsidR="001161EE">
        <w:t>idf</w:t>
      </w:r>
      <w:r w:rsidR="001161EE" w:rsidRPr="00882684">
        <w:rPr>
          <w:vertAlign w:val="subscript"/>
        </w:rPr>
        <w:t>t</w:t>
      </w:r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8E4243">
        <w:t xml:space="preserve"> 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101" w:name="_Toc61201605"/>
      <w:bookmarkStart w:id="102" w:name="_Toc66446059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r w:rsidR="00DF1C1B">
        <w:t xml:space="preserve">idf </w:t>
      </w:r>
      <w:r w:rsidR="00DF1C1B">
        <w:rPr>
          <w:rFonts w:hint="cs"/>
          <w:cs/>
        </w:rPr>
        <w:t>ของคำที่สนใจ</w:t>
      </w:r>
      <w:bookmarkEnd w:id="101"/>
      <w:bookmarkEnd w:id="102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103" w:name="_Toc61186641"/>
      <w:bookmarkStart w:id="104" w:name="_Toc61201560"/>
      <w:bookmarkStart w:id="105" w:name="_Toc61205922"/>
      <w:bookmarkStart w:id="106" w:name="_Toc61295419"/>
      <w:bookmarkStart w:id="107" w:name="_Toc66446060"/>
      <w:bookmarkStart w:id="108" w:name="_Toc66572970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r w:rsidR="00033EA4" w:rsidRPr="00E217C4">
        <w:rPr>
          <w:rStyle w:val="TitleChar"/>
        </w:rPr>
        <w:t>tf-idf</w:t>
      </w:r>
      <w:bookmarkEnd w:id="103"/>
      <w:bookmarkEnd w:id="104"/>
      <w:bookmarkEnd w:id="105"/>
      <w:bookmarkEnd w:id="106"/>
      <w:bookmarkEnd w:id="107"/>
      <w:bookmarkEnd w:id="108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r w:rsidR="006F1194">
        <w:t xml:space="preserve">tf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r w:rsidR="006F1194">
        <w:t xml:space="preserve">idf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r w:rsidR="00465DB4">
        <w:t xml:space="preserve">tf-idf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r>
        <w:t xml:space="preserve">tf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r>
              <w:t>tf</w:t>
            </w:r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r>
              <w:t xml:space="preserve">tf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10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r w:rsidRPr="00DC6EDA">
        <w:rPr>
          <w:rStyle w:val="table"/>
          <w:b/>
          <w:bCs/>
        </w:rPr>
        <w:t xml:space="preserve">tf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10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tf-idf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1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r>
        <w:t xml:space="preserve">tf-idf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1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11" w:name="_Toc61186642"/>
      <w:bookmarkStart w:id="112" w:name="_Toc66572971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11"/>
      <w:bookmarkEnd w:id="11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13" w:name="_Toc61186643"/>
      <w:bookmarkStart w:id="114" w:name="_Toc61201561"/>
      <w:bookmarkStart w:id="115" w:name="_Toc61205923"/>
      <w:bookmarkStart w:id="116" w:name="_Toc61295420"/>
      <w:bookmarkStart w:id="117" w:name="_Toc66446061"/>
      <w:bookmarkStart w:id="118" w:name="_Toc66572972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13"/>
      <w:bookmarkEnd w:id="114"/>
      <w:bookmarkEnd w:id="115"/>
      <w:bookmarkEnd w:id="116"/>
      <w:bookmarkEnd w:id="117"/>
      <w:bookmarkEnd w:id="118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</w:pPr>
      <w:r w:rsidRPr="00F27B5E">
        <w:t>Jaccard Similarity</w:t>
      </w:r>
      <w:r w:rsidR="001F7D98" w:rsidRPr="00F27B5E">
        <w:t xml:space="preserve"> </w:t>
      </w:r>
      <w:r w:rsidR="005B0047">
        <w:rPr>
          <w:rFonts w:hint="cs"/>
          <w:cs/>
        </w:rPr>
        <w:t xml:space="preserve">หรือ </w:t>
      </w:r>
      <w:r w:rsidR="005B0047">
        <w:t>Intersec</w:t>
      </w:r>
      <w:r w:rsidR="00682D6D">
        <w:t>t</w:t>
      </w:r>
      <w:r w:rsidR="005B0047">
        <w:t xml:space="preserve"> over union </w:t>
      </w:r>
      <w:r w:rsidR="00F27B5E" w:rsidRPr="00F27B5E">
        <w:rPr>
          <w:cs/>
        </w:rPr>
        <w:t xml:space="preserve">เป็นวิธีการหา </w:t>
      </w:r>
      <w:r w:rsidR="00F27B5E" w:rsidRPr="00F27B5E">
        <w:t>similarity</w:t>
      </w:r>
      <w:r w:rsidR="00F27B5E" w:rsidRPr="00F27B5E">
        <w:rPr>
          <w:cs/>
        </w:rPr>
        <w:t xml:space="preserve"> </w:t>
      </w:r>
      <w:r w:rsidR="00682D6D">
        <w:rPr>
          <w:rFonts w:hint="cs"/>
          <w:cs/>
        </w:rPr>
        <w:t xml:space="preserve">ที่ได้จากค่า </w:t>
      </w:r>
      <w:r w:rsidR="00682D6D">
        <w:t>A intersect</w:t>
      </w:r>
      <w:r w:rsidR="004E3530">
        <w:t xml:space="preserve"> B</w:t>
      </w:r>
      <w:r w:rsidR="005465A5">
        <w:rPr>
          <w:rFonts w:hint="cs"/>
          <w:cs/>
        </w:rPr>
        <w:t xml:space="preserve"> ซึ่งเป็นค่าที่มีความคล้ายคลึงกันมากที่สุด</w:t>
      </w:r>
      <w:r w:rsidR="00682D6D">
        <w:t xml:space="preserve"> </w:t>
      </w:r>
      <w:r w:rsidR="005465A5">
        <w:rPr>
          <w:rFonts w:hint="cs"/>
          <w:cs/>
        </w:rPr>
        <w:t xml:space="preserve">ซึ่งค่าสูงสุดของ </w:t>
      </w:r>
      <w:r w:rsidR="005465A5">
        <w:t xml:space="preserve">Jaccard </w:t>
      </w:r>
      <w:r w:rsidR="005465A5">
        <w:rPr>
          <w:rFonts w:hint="cs"/>
          <w:cs/>
        </w:rPr>
        <w:t xml:space="preserve">คือ </w:t>
      </w:r>
      <w:r w:rsidR="005465A5">
        <w:t xml:space="preserve">1 </w:t>
      </w:r>
      <w:r w:rsidR="00EA32EB">
        <w:rPr>
          <w:rFonts w:hint="cs"/>
          <w:cs/>
        </w:rPr>
        <w:t xml:space="preserve">จะเกิดขึ้นเมื่อ </w:t>
      </w:r>
      <w:r w:rsidR="00EA32EB">
        <w:t xml:space="preserve">A intersect B </w:t>
      </w:r>
      <w:r w:rsidR="00EA32EB">
        <w:rPr>
          <w:rFonts w:hint="cs"/>
          <w:cs/>
        </w:rPr>
        <w:t xml:space="preserve">มีค่าเท่ากับ </w:t>
      </w:r>
      <w:r w:rsidR="00EA32EB">
        <w:t xml:space="preserve">A union B </w:t>
      </w:r>
      <w:r w:rsidR="006A1C19">
        <w:t xml:space="preserve">[3] </w:t>
      </w:r>
      <w:r w:rsidR="005465A5">
        <w:rPr>
          <w:rFonts w:hint="cs"/>
          <w:cs/>
        </w:rPr>
        <w:t>โดย</w:t>
      </w:r>
      <w:r w:rsidR="00F27B5E" w:rsidRPr="00F27B5E">
        <w:rPr>
          <w:cs/>
        </w:rPr>
        <w:t>คำนวณด้วยสูตร</w:t>
      </w:r>
      <w:r w:rsidR="00C73614"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</w:pPr>
    </w:p>
    <w:p w14:paraId="3CF8D8F7" w14:textId="32E8C021" w:rsidR="00F27B5E" w:rsidRPr="005B0047" w:rsidRDefault="002B26BF" w:rsidP="0075483A">
      <w:pPr>
        <w:pStyle w:val="ListParagraph"/>
        <w:ind w:left="10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</w:pPr>
      <w:r w:rsidRPr="007156CB">
        <w:rPr>
          <w:noProof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hint="cs"/>
          <w:cs/>
        </w:rPr>
        <w:t>เขียนเป็นรูปให้เข้าใจได้ง่ายว่า</w:t>
      </w:r>
      <w:r w:rsidR="00C73614"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19" w:name="_Toc61201606"/>
      <w:bookmarkStart w:id="120" w:name="_Toc66446062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19"/>
      <w:bookmarkEnd w:id="120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</w:pPr>
      <w:r>
        <w:t xml:space="preserve">Cosine Similarity </w:t>
      </w:r>
      <w:r>
        <w:rPr>
          <w:rFonts w:hint="cs"/>
          <w:cs/>
        </w:rPr>
        <w:t xml:space="preserve">คือการดูความคล้ายคลึงด้วยองศา </w:t>
      </w:r>
      <w:r w:rsidR="00F87A6B">
        <w:rPr>
          <w:rFonts w:hint="cs"/>
          <w:cs/>
        </w:rPr>
        <w:t>ซึ่งคำนวณได้จากสูตร</w:t>
      </w:r>
    </w:p>
    <w:p w14:paraId="17FB47A0" w14:textId="3DC83929" w:rsidR="00685666" w:rsidRPr="0008764E" w:rsidRDefault="000D4F0E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0D4F0E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21" w:name="_Toc61186644"/>
      <w:bookmarkStart w:id="122" w:name="_Toc61201563"/>
      <w:bookmarkStart w:id="123" w:name="_Toc61205925"/>
      <w:bookmarkStart w:id="124" w:name="_Toc61295422"/>
      <w:bookmarkStart w:id="125" w:name="_Toc66446063"/>
      <w:bookmarkStart w:id="126" w:name="_Toc66572973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21"/>
      <w:bookmarkEnd w:id="122"/>
      <w:bookmarkEnd w:id="123"/>
      <w:bookmarkEnd w:id="124"/>
      <w:bookmarkEnd w:id="125"/>
      <w:bookmarkEnd w:id="126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t xml:space="preserve"> </w:t>
      </w:r>
      <w:r w:rsidR="0049023D" w:rsidRPr="0049023D">
        <w:rPr>
          <w:cs/>
        </w:rPr>
        <w:t>แนวแกนในแต่ละมิติ ดังสมการ</w:t>
      </w:r>
    </w:p>
    <w:p w14:paraId="3A7E367F" w14:textId="347E7107" w:rsidR="00EB1EEE" w:rsidRPr="00F32970" w:rsidRDefault="000D4F0E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27" w:name="_Toc61201607"/>
      <w:bookmarkStart w:id="128" w:name="_Toc66446064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27"/>
      <w:bookmarkEnd w:id="128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b/>
          <w:bCs/>
        </w:rPr>
        <w:t>Euclidean distance</w:t>
      </w:r>
      <w:r w:rsidR="00CF6651" w:rsidRPr="00CF6651">
        <w:t xml:space="preserve"> </w:t>
      </w:r>
      <w:r w:rsidR="00CF6651" w:rsidRPr="00CF6651">
        <w:rPr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hint="cs"/>
          <w:cs/>
        </w:rPr>
        <w:t>ซึ่งเป็นระยะแบบเส้นตรง</w:t>
      </w:r>
      <w:r w:rsidR="00CF6651" w:rsidRPr="00CF6651">
        <w:t xml:space="preserve"> (Straight-line) </w:t>
      </w:r>
      <w:r w:rsidR="00CF6651" w:rsidRPr="00CF6651">
        <w:rPr>
          <w:cs/>
        </w:rPr>
        <w:t>ดังสมการ</w:t>
      </w:r>
      <w:r w:rsidR="003C5F22">
        <w:t xml:space="preserve"> </w:t>
      </w:r>
    </w:p>
    <w:p w14:paraId="7A9B37CF" w14:textId="1A3636A7" w:rsidR="00AB411B" w:rsidRDefault="000D4F0E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29" w:name="_Toc61201608"/>
      <w:bookmarkStart w:id="130" w:name="_Toc66446065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29"/>
      <w:bookmarkEnd w:id="130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4F9BA4FF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8E4243">
        <w:t xml:space="preserve"> 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31" w:name="_Toc61186645"/>
      <w:bookmarkStart w:id="132" w:name="_Toc66572974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31"/>
      <w:bookmarkEnd w:id="132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33" w:name="_Toc61201566"/>
      <w:bookmarkStart w:id="134" w:name="_Toc61205928"/>
      <w:bookmarkStart w:id="135" w:name="_Toc61295425"/>
      <w:bookmarkStart w:id="136" w:name="_Toc66446066"/>
      <w:bookmarkStart w:id="137" w:name="_Toc66572975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33"/>
      <w:bookmarkEnd w:id="134"/>
      <w:bookmarkEnd w:id="135"/>
      <w:bookmarkEnd w:id="136"/>
      <w:bookmarkEnd w:id="137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38" w:name="_Toc61201609"/>
      <w:bookmarkStart w:id="139" w:name="_Toc6644606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38"/>
      <w:bookmarkEnd w:id="139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40" w:name="_Toc61201610"/>
      <w:bookmarkStart w:id="141" w:name="_Toc6644606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40"/>
      <w:bookmarkEnd w:id="141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>MinPts</w:t>
      </w:r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42" w:name="_Toc61201611"/>
      <w:bookmarkStart w:id="143" w:name="_Toc66446069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42"/>
      <w:bookmarkEnd w:id="143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44" w:name="_Toc61201570"/>
      <w:bookmarkStart w:id="145" w:name="_Toc61205932"/>
      <w:bookmarkStart w:id="146" w:name="_Toc61295429"/>
      <w:bookmarkStart w:id="147" w:name="_Toc66446070"/>
      <w:bookmarkStart w:id="148" w:name="_Toc66572976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44"/>
      <w:bookmarkEnd w:id="145"/>
      <w:bookmarkEnd w:id="146"/>
      <w:bookmarkEnd w:id="147"/>
      <w:bookmarkEnd w:id="148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115A142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</w:pPr>
      <w:r w:rsidRPr="00553085">
        <w:rPr>
          <w:rFonts w:eastAsiaTheme="minorHAnsi"/>
          <w:b/>
          <w:bCs/>
          <w:cs/>
        </w:rPr>
        <w:t xml:space="preserve">ต้นไม้ตัดสินใจ </w:t>
      </w:r>
      <w:r w:rsidRPr="00553085">
        <w:rPr>
          <w:rFonts w:eastAsiaTheme="minorHAnsi"/>
          <w:b/>
          <w:bCs/>
        </w:rPr>
        <w:t>(Decision Tree)</w:t>
      </w:r>
      <w:r w:rsidRPr="0078179F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/>
        </w:rPr>
        <w:t>(Classification)</w:t>
      </w:r>
      <w:r w:rsidRPr="0078179F">
        <w:rPr>
          <w:rFonts w:eastAsiaTheme="minorHAnsi"/>
          <w:cs/>
        </w:rPr>
        <w:t xml:space="preserve"> ข้อมูลและคลาส </w:t>
      </w:r>
      <w:r w:rsidRPr="0078179F">
        <w:rPr>
          <w:rFonts w:eastAsiaTheme="minorHAnsi"/>
        </w:rPr>
        <w:t>(class)</w:t>
      </w:r>
      <w:r w:rsidRPr="0078179F">
        <w:rPr>
          <w:rFonts w:eastAsiaTheme="minorHAnsi"/>
          <w:cs/>
        </w:rPr>
        <w:t xml:space="preserve"> ต่างๆ โดยใช้คุณสมบัติ </w:t>
      </w:r>
      <w:r w:rsidRPr="0078179F">
        <w:rPr>
          <w:rFonts w:eastAsiaTheme="minorHAnsi"/>
        </w:rPr>
        <w:t xml:space="preserve">(attribute) </w:t>
      </w:r>
      <w:r w:rsidRPr="0078179F">
        <w:rPr>
          <w:rFonts w:eastAsiaTheme="minorHAnsi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/>
          <w:cs/>
        </w:rPr>
        <w:t xml:space="preserve">ได้ </w:t>
      </w:r>
      <w:r w:rsidRPr="0078179F">
        <w:rPr>
          <w:rFonts w:eastAsiaTheme="minorHAnsi"/>
        </w:rPr>
        <w:t xml:space="preserve">3 </w:t>
      </w:r>
      <w:r w:rsidRPr="0078179F">
        <w:rPr>
          <w:rFonts w:eastAsiaTheme="minorHAnsi"/>
          <w:cs/>
        </w:rPr>
        <w:t>ส่วน</w:t>
      </w:r>
      <w:r w:rsidR="008E4243">
        <w:rPr>
          <w:rFonts w:eastAsiaTheme="minorHAnsi"/>
        </w:rPr>
        <w:t xml:space="preserve"> </w:t>
      </w:r>
      <w:r w:rsidR="003D2270">
        <w:rPr>
          <w:rFonts w:eastAsiaTheme="minorHAnsi"/>
        </w:rPr>
        <w:t>[6]</w:t>
      </w:r>
      <w:r w:rsidR="0085577E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49" w:name="_Toc66446071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49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55D8138D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8E4243">
        <w:rPr>
          <w:rFonts w:eastAsiaTheme="minorHAnsi"/>
        </w:rPr>
        <w:t xml:space="preserve"> 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</w:pPr>
      <w:r w:rsidRPr="00EF36F9">
        <w:rPr>
          <w:b/>
          <w:bCs/>
          <w:cs/>
        </w:rPr>
        <w:t>โครงข่ายประสาท</w:t>
      </w:r>
      <w:r w:rsidRPr="00EF36F9">
        <w:rPr>
          <w:b/>
          <w:bCs/>
        </w:rPr>
        <w:t xml:space="preserve"> (Neural Network)</w:t>
      </w:r>
      <w:r w:rsidRPr="00707580">
        <w:t xml:space="preserve"> </w:t>
      </w:r>
      <w:r w:rsidRPr="00707580">
        <w:rPr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t xml:space="preserve">Neural Network </w:t>
      </w:r>
      <w:r w:rsidRPr="00707580">
        <w:rPr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t xml:space="preserve">(knowledge) </w:t>
      </w:r>
      <w:r w:rsidRPr="00707580">
        <w:rPr>
          <w:cs/>
        </w:rPr>
        <w:t xml:space="preserve">โดยผ่านการเรียนรู้ </w:t>
      </w:r>
      <w:r w:rsidRPr="00707580">
        <w:t>(learning</w:t>
      </w:r>
      <w:r w:rsidRPr="00707580">
        <w:rPr>
          <w:cs/>
        </w:rPr>
        <w:t xml:space="preserve"> </w:t>
      </w:r>
      <w:r w:rsidRPr="00707580">
        <w:t xml:space="preserve">process) </w:t>
      </w:r>
      <w:r w:rsidRPr="00707580">
        <w:rPr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t xml:space="preserve">(weight) </w:t>
      </w:r>
      <w:r w:rsidRPr="00707580">
        <w:rPr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ข้อมูลนำเข้า </w:t>
      </w:r>
      <w:r>
        <w:t xml:space="preserve">(input) </w:t>
      </w:r>
      <w:r>
        <w:rPr>
          <w:rFonts w:hint="cs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t xml:space="preserve">Neural Network </w:t>
      </w:r>
      <w:r>
        <w:rPr>
          <w:rFonts w:hint="cs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ข้อมูลส่งออก </w:t>
      </w:r>
      <w:r>
        <w:t xml:space="preserve">(output) </w:t>
      </w:r>
      <w:r>
        <w:rPr>
          <w:rFonts w:hint="cs"/>
          <w:cs/>
        </w:rPr>
        <w:t xml:space="preserve">คือ ผลลัพธ์ที่เกิดขึ้นจริง </w:t>
      </w:r>
      <w:r>
        <w:t xml:space="preserve">(actual output) </w:t>
      </w:r>
      <w:r>
        <w:rPr>
          <w:rFonts w:hint="cs"/>
          <w:cs/>
        </w:rPr>
        <w:t xml:space="preserve">จากกระบวนการเรียนรู้ของ </w:t>
      </w:r>
      <w: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ค่าน้ำหนัก </w:t>
      </w:r>
      <w:r>
        <w:t xml:space="preserve">(weight) </w:t>
      </w:r>
      <w:r>
        <w:rPr>
          <w:rFonts w:hint="cs"/>
          <w:cs/>
        </w:rPr>
        <w:t xml:space="preserve">คือ สิ่งที่ได้จากการเรียนรู้ของ </w:t>
      </w:r>
      <w:r>
        <w:t xml:space="preserve">Neural Network </w:t>
      </w:r>
      <w:r>
        <w:rPr>
          <w:rFonts w:hint="cs"/>
          <w:cs/>
        </w:rPr>
        <w:t xml:space="preserve">เรียกอีกอย่างว่า ค่าความรู้ </w:t>
      </w:r>
      <w:r>
        <w:t xml:space="preserve">(knowledge) </w:t>
      </w:r>
      <w:r>
        <w:rPr>
          <w:rFonts w:hint="cs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ฟังก์ชันผลรวม </w:t>
      </w:r>
      <w:r>
        <w:t xml:space="preserve">(Summation function)  </w:t>
      </w:r>
      <w:r>
        <w:rPr>
          <w:rFonts w:hint="cs"/>
          <w:cs/>
        </w:rPr>
        <w:t xml:space="preserve">เป็นผลรวมของข้อมูลป้อนเข้า </w:t>
      </w:r>
      <w:r>
        <w:t>(a</w:t>
      </w:r>
      <w:r>
        <w:rPr>
          <w:vertAlign w:val="subscript"/>
        </w:rPr>
        <w:t>i</w:t>
      </w:r>
      <w:r>
        <w:t xml:space="preserve">) </w:t>
      </w:r>
      <w:r>
        <w:rPr>
          <w:rFonts w:hint="cs"/>
          <w:cs/>
        </w:rPr>
        <w:t xml:space="preserve">และค่าน้ำหนัก </w:t>
      </w:r>
      <w:r>
        <w:t>(w</w:t>
      </w:r>
      <w:r>
        <w:rPr>
          <w:vertAlign w:val="subscript"/>
        </w:rPr>
        <w:t>i</w:t>
      </w:r>
      <w:r>
        <w:t>)</w:t>
      </w:r>
      <w:r>
        <w:rPr>
          <w:rFonts w:hint="cs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</w:pPr>
      <w:r>
        <w:rPr>
          <w:cs/>
        </w:rPr>
        <w:t xml:space="preserve">ฟังก์ชันการแปลง </w:t>
      </w:r>
      <w:r>
        <w:t xml:space="preserve">(transfer function) </w:t>
      </w:r>
      <w:r>
        <w:rPr>
          <w:rFonts w:hint="cs"/>
          <w:cs/>
        </w:rPr>
        <w:t>เป็นการคำนวณการจำลองการทำงานของ</w:t>
      </w:r>
      <w: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50" w:name="_Toc66446072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50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31C055C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E4243">
        <w:t xml:space="preserve"> 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t xml:space="preserve">1 </w:t>
      </w:r>
      <w:r>
        <w:rPr>
          <w:rFonts w:hint="cs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51" w:name="_Toc6644607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51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52" w:name="_Toc66446074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52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53" w:name="_Toc61186646"/>
      <w:bookmarkStart w:id="154" w:name="_Toc66572977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53"/>
      <w:bookmarkEnd w:id="154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55" w:name="_Toc61186647"/>
      <w:bookmarkStart w:id="156" w:name="_Toc61201571"/>
      <w:bookmarkStart w:id="157" w:name="_Toc61205937"/>
      <w:bookmarkStart w:id="158" w:name="_Toc61295434"/>
      <w:bookmarkStart w:id="159" w:name="_Toc66446075"/>
      <w:bookmarkStart w:id="160" w:name="_Toc66572978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55"/>
      <w:bookmarkEnd w:id="156"/>
      <w:bookmarkEnd w:id="157"/>
      <w:bookmarkEnd w:id="158"/>
      <w:bookmarkEnd w:id="159"/>
      <w:bookmarkEnd w:id="160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61" w:name="_Toc61201612"/>
      <w:bookmarkStart w:id="162" w:name="_Toc66446076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61"/>
      <w:bookmarkEnd w:id="162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63" w:name="_Toc61201613"/>
      <w:bookmarkStart w:id="164" w:name="_Toc66446077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63"/>
      <w:bookmarkEnd w:id="164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65" w:name="_Toc61201614"/>
      <w:bookmarkStart w:id="166" w:name="_Toc66446078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65"/>
      <w:bookmarkEnd w:id="166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ทำแชทบอทครั้งเดียว แต่สามารถใช้ได้กับหลาย</w:t>
      </w:r>
      <w:r w:rsidRPr="001B016D">
        <w:t xml:space="preserve"> </w:t>
      </w:r>
      <w:r w:rsidR="00CF1982" w:rsidRPr="001B016D">
        <w:t>platform</w:t>
      </w:r>
      <w:r w:rsidR="0000525C" w:rsidRPr="001B016D">
        <w:t xml:space="preserve"> </w:t>
      </w:r>
      <w:r w:rsidR="00CF1982" w:rsidRPr="001B016D">
        <w:rPr>
          <w:cs/>
        </w:rPr>
        <w:t xml:space="preserve">เช่น </w:t>
      </w:r>
      <w:r w:rsidR="00CF1982" w:rsidRPr="001B016D">
        <w:t xml:space="preserve">Line, </w:t>
      </w:r>
      <w:r w:rsidR="000A7638" w:rsidRPr="001B016D">
        <w:t>Facebook</w:t>
      </w:r>
      <w:r w:rsidR="00CF1982" w:rsidRPr="001B016D">
        <w:t xml:space="preserve"> messenger</w:t>
      </w:r>
      <w:r w:rsidR="00BC409A" w:rsidRPr="001B016D">
        <w:t xml:space="preserve"> </w:t>
      </w:r>
      <w:r w:rsidR="00BC409A" w:rsidRPr="001B016D">
        <w:rPr>
          <w:cs/>
        </w:rPr>
        <w:t xml:space="preserve">และเว็บแชทของ </w:t>
      </w:r>
      <w:r w:rsidR="00BC409A" w:rsidRPr="001B016D">
        <w:t xml:space="preserve">Dialogflow </w:t>
      </w:r>
      <w:r w:rsidR="00BC409A" w:rsidRPr="001B016D">
        <w:rPr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สามารถทำ </w:t>
      </w:r>
      <w:r w:rsidRPr="001B016D">
        <w:t xml:space="preserve">pattern </w:t>
      </w:r>
      <w:r w:rsidRPr="001B016D">
        <w:rPr>
          <w:cs/>
        </w:rPr>
        <w:t xml:space="preserve">การสนทนาได้ </w:t>
      </w:r>
      <w:r w:rsidR="00BA6AD4" w:rsidRPr="001B016D">
        <w:rPr>
          <w:cs/>
        </w:rPr>
        <w:t>คือ</w:t>
      </w:r>
      <w:r w:rsidRPr="001B016D">
        <w:rPr>
          <w:cs/>
        </w:rPr>
        <w:t xml:space="preserve"> ต้องได้รับคำตอบครบ</w:t>
      </w:r>
      <w:r w:rsidR="00F757CA" w:rsidRPr="001B016D">
        <w:rPr>
          <w:cs/>
        </w:rPr>
        <w:t>ทั้งหมดก่อน</w:t>
      </w:r>
      <w:r w:rsidR="00FF2876" w:rsidRPr="001B016D">
        <w:rPr>
          <w:cs/>
        </w:rPr>
        <w:t xml:space="preserve"> </w:t>
      </w:r>
      <w:r w:rsidR="00F757CA" w:rsidRPr="001B016D">
        <w:rPr>
          <w:cs/>
        </w:rPr>
        <w:t>จึง</w:t>
      </w:r>
      <w:r w:rsidR="00140C95" w:rsidRPr="001B016D">
        <w:rPr>
          <w:cs/>
        </w:rPr>
        <w:t>สามารถประมวลผลได้</w:t>
      </w:r>
      <w:r w:rsidR="00FF2876" w:rsidRPr="001B016D">
        <w:rPr>
          <w:cs/>
        </w:rPr>
        <w:t xml:space="preserve"> ยกตัวอย่างกรณีการคำนวณ </w:t>
      </w:r>
      <w:r w:rsidR="00FF2876" w:rsidRPr="001B016D">
        <w:t xml:space="preserve">BMI </w:t>
      </w:r>
      <w:r w:rsidR="00FF2876" w:rsidRPr="001B016D">
        <w:rPr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t xml:space="preserve">BMI </w:t>
      </w:r>
      <w:r w:rsidR="00FF2876" w:rsidRPr="001B016D">
        <w:rPr>
          <w:cs/>
        </w:rPr>
        <w:t>ออกมาได้</w:t>
      </w:r>
      <w:r w:rsidR="00BA6AD4" w:rsidRPr="001B016D">
        <w:rPr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สามารถใช้งานได้ฟรี </w:t>
      </w:r>
      <w:r w:rsidR="00076D6E" w:rsidRPr="001B016D">
        <w:rPr>
          <w:cs/>
        </w:rPr>
        <w:t xml:space="preserve">และไม่ต้องมี </w:t>
      </w:r>
      <w:r w:rsidR="00076D6E" w:rsidRPr="001B016D">
        <w:t xml:space="preserve">server </w:t>
      </w:r>
      <w:r w:rsidR="00076D6E" w:rsidRPr="001B016D">
        <w:rPr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</w:pPr>
      <w:r>
        <w:rPr>
          <w:rFonts w:hint="cs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ทำให้ผู้ใช้เขียนข้อความนอกเหนือจากที่เคยสอนไป</w:t>
      </w:r>
      <w:r w:rsidR="00175F30">
        <w:rPr>
          <w:rFonts w:hint="cs"/>
          <w:cs/>
        </w:rPr>
        <w:t>แชทบอท</w:t>
      </w:r>
      <w:r>
        <w:rPr>
          <w:rFonts w:hint="cs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</w:pPr>
      <w:r w:rsidRPr="00CE6F8D">
        <w:rPr>
          <w:cs/>
        </w:rPr>
        <w:t>อินเตอร์เฟสใช้งานยาก</w:t>
      </w:r>
      <w:r w:rsidR="00DB3BF2">
        <w:rPr>
          <w:rFonts w:hint="cs"/>
          <w:cs/>
        </w:rPr>
        <w:t xml:space="preserve">สำหรับคนที่ไม่ใช่สายงาน </w:t>
      </w:r>
      <w:r w:rsidR="00DB3BF2"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เมื่อเขียนประโยคเพิ่มเข้าไปภายในแชทบอทผ่านหัวข้อ </w:t>
      </w:r>
      <w:r>
        <w:t xml:space="preserve">Training </w:t>
      </w:r>
      <w:r>
        <w:rPr>
          <w:rFonts w:hint="cs"/>
          <w:cs/>
        </w:rPr>
        <w:t>ด้านซ้าย ต้อง</w:t>
      </w:r>
      <w:r w:rsidR="006E02BF">
        <w:rPr>
          <w:rFonts w:hint="cs"/>
          <w:cs/>
        </w:rPr>
        <w:t>จัดการ</w:t>
      </w:r>
      <w:r>
        <w:rPr>
          <w:rFonts w:hint="cs"/>
          <w:cs/>
        </w:rPr>
        <w:t xml:space="preserve">แต่ละประโยคเองว่าเหมาะสมกับ </w:t>
      </w:r>
      <w:r>
        <w:t xml:space="preserve">intent </w:t>
      </w:r>
      <w:r>
        <w:rPr>
          <w:rFonts w:hint="cs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ในการเชื่อมต่อไปยังแอปพลิเคชันอื่นมี</w:t>
      </w:r>
      <w:r w:rsidR="0002007B">
        <w:rPr>
          <w:rFonts w:hint="cs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67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8" w:name="_Toc61201575"/>
      <w:bookmarkStart w:id="169" w:name="_Toc61205941"/>
      <w:bookmarkStart w:id="170" w:name="_Toc61295438"/>
      <w:bookmarkStart w:id="171" w:name="_Toc66446079"/>
      <w:bookmarkStart w:id="172" w:name="_Toc66572979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67"/>
      <w:bookmarkEnd w:id="168"/>
      <w:bookmarkEnd w:id="169"/>
      <w:bookmarkEnd w:id="170"/>
      <w:bookmarkEnd w:id="171"/>
      <w:bookmarkEnd w:id="172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r w:rsidR="00E31F46" w:rsidRPr="00E31F46">
        <w:t xml:space="preserve">LogicAdapter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73" w:name="_Toc66446080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73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74" w:name="_Toc66446081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74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เมื่อมีการ</w:t>
      </w:r>
      <w:r w:rsidR="00215EAA">
        <w:rPr>
          <w:rFonts w:hint="cs"/>
          <w:cs/>
        </w:rPr>
        <w:t>พิมพ์ต่างจากที่สอนไป แชทบอท</w:t>
      </w:r>
      <w:r w:rsidR="00517586">
        <w:rPr>
          <w:rFonts w:hint="cs"/>
          <w:cs/>
        </w:rPr>
        <w:t>จะยัง</w:t>
      </w:r>
      <w:r w:rsidR="00215EAA">
        <w:rPr>
          <w:rFonts w:hint="cs"/>
          <w:cs/>
        </w:rPr>
        <w:t>สามารถเข้าใจได้</w:t>
      </w:r>
      <w:r>
        <w:rPr>
          <w:rFonts w:hint="cs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มีการจ</w:t>
      </w:r>
      <w:r w:rsidR="00F9552C">
        <w:rPr>
          <w:rFonts w:hint="cs"/>
          <w:cs/>
        </w:rPr>
        <w:t>ด</w:t>
      </w:r>
      <w:r>
        <w:rPr>
          <w:rFonts w:hint="cs"/>
          <w:cs/>
        </w:rPr>
        <w:t>จำบริบทก่อนหน้า</w:t>
      </w:r>
      <w:r w:rsidR="00F9552C">
        <w:rPr>
          <w:rFonts w:hint="cs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</w:pPr>
      <w:r w:rsidRPr="003967EA">
        <w:rPr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การสร้าง </w:t>
      </w:r>
      <w:r>
        <w:t xml:space="preserve">story </w:t>
      </w:r>
      <w:r>
        <w:rPr>
          <w:rFonts w:hint="cs"/>
          <w:cs/>
        </w:rPr>
        <w:t>ทำได้ยาก</w:t>
      </w:r>
      <w:r w:rsidR="00C046A5">
        <w:rPr>
          <w:rFonts w:hint="cs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5" w:name="_Toc61186649"/>
      <w:bookmarkStart w:id="176" w:name="_Toc61201576"/>
      <w:bookmarkStart w:id="177" w:name="_Toc61205944"/>
      <w:bookmarkStart w:id="178" w:name="_Toc61295441"/>
      <w:bookmarkStart w:id="179" w:name="_Toc66446082"/>
      <w:bookmarkStart w:id="180" w:name="_Toc66572980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75"/>
      <w:bookmarkEnd w:id="176"/>
      <w:bookmarkEnd w:id="177"/>
      <w:bookmarkEnd w:id="178"/>
      <w:bookmarkEnd w:id="179"/>
      <w:bookmarkEnd w:id="180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81" w:name="_Toc66446083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81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82" w:name="_Toc66446084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82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</w:pPr>
      <w:r w:rsidRPr="002A6CCE">
        <w:rPr>
          <w:cs/>
        </w:rPr>
        <w:t xml:space="preserve">มีการเรียก </w:t>
      </w:r>
      <w:r w:rsidRPr="002A6CCE">
        <w:t xml:space="preserve">api </w:t>
      </w:r>
      <w:r w:rsidR="00A65916">
        <w:rPr>
          <w:rFonts w:hint="cs"/>
          <w:cs/>
        </w:rPr>
        <w:t>ไป</w:t>
      </w:r>
      <w:r w:rsidRPr="002A6CCE">
        <w:rPr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</w:pPr>
      <w:r w:rsidRPr="001B016D">
        <w:rPr>
          <w:cs/>
        </w:rPr>
        <w:t xml:space="preserve">สามารถใช้งานได้ฟรี และไม่ต้องมี </w:t>
      </w:r>
      <w:r w:rsidRPr="001B016D">
        <w:t xml:space="preserve">server </w:t>
      </w:r>
      <w:r w:rsidRPr="001B016D">
        <w:rPr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มีการเข้าใจภาษาด้วย </w:t>
      </w:r>
      <w:r>
        <w:t>NLP</w:t>
      </w:r>
      <w:r>
        <w:rPr>
          <w:rFonts w:hint="cs"/>
          <w:cs/>
        </w:rPr>
        <w:t xml:space="preserve"> ทำให้</w:t>
      </w:r>
      <w:r w:rsidR="00057165">
        <w:rPr>
          <w:rFonts w:hint="cs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</w:pPr>
      <w:r w:rsidRPr="00E55A71">
        <w:rPr>
          <w:cs/>
        </w:rPr>
        <w:t xml:space="preserve">ไม่เหมาะกับบุคคลทั่วไปที่ไม่ใช่ </w:t>
      </w:r>
      <w:r w:rsidRPr="00E55A71"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cs/>
        </w:rPr>
        <w:t>ไม่มี</w:t>
      </w:r>
      <w:r w:rsidRPr="008877B4">
        <w:t xml:space="preserve"> entity </w:t>
      </w:r>
      <w:r w:rsidRPr="008877B4">
        <w:rPr>
          <w:cs/>
        </w:rPr>
        <w:t>เบื้องต้นมาให้ จึงต้องทำเองทั้งหมด</w:t>
      </w:r>
    </w:p>
    <w:p w14:paraId="1766C440" w14:textId="5D2CE4A5" w:rsidR="00045AB9" w:rsidRDefault="00F078EE" w:rsidP="006328B3">
      <w:pPr>
        <w:pStyle w:val="Heading1"/>
      </w:pPr>
      <w:bookmarkStart w:id="183" w:name="_Hlk66459981"/>
      <w:bookmarkStart w:id="184" w:name="_Toc66572981"/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</w:t>
      </w:r>
      <w:r w:rsidR="00DF3DC1">
        <w:rPr>
          <w:rFonts w:hint="cs"/>
          <w:cs/>
        </w:rPr>
        <w:t>ขั้นตอนวิธี</w:t>
      </w:r>
      <w:bookmarkEnd w:id="184"/>
    </w:p>
    <w:p w14:paraId="7DE66F76" w14:textId="48902E03" w:rsidR="00D33054" w:rsidRDefault="0093032A" w:rsidP="006328B3">
      <w:pPr>
        <w:jc w:val="thaiDistribute"/>
      </w:pPr>
      <w:r>
        <w:rPr>
          <w:cs/>
        </w:rPr>
        <w:tab/>
      </w:r>
      <w:r>
        <w:rPr>
          <w:rFonts w:hint="cs"/>
          <w:cs/>
        </w:rPr>
        <w:t>ในการสร้างแชทบอท</w:t>
      </w:r>
      <w:r w:rsidR="0062441C">
        <w:rPr>
          <w:rFonts w:hint="cs"/>
          <w:cs/>
        </w:rPr>
        <w:t>นั้น เราจะต้องมีการเตรียมชุดข้อมูล</w:t>
      </w:r>
      <w:r w:rsidR="00DE49CA">
        <w:rPr>
          <w:rFonts w:hint="cs"/>
          <w:cs/>
        </w:rPr>
        <w:t>ที่ประกอบ</w:t>
      </w:r>
      <w:r w:rsidR="00B00D3A">
        <w:rPr>
          <w:rFonts w:hint="cs"/>
          <w:cs/>
        </w:rPr>
        <w:t>ด้วยข้อความ</w:t>
      </w:r>
      <w:r w:rsidR="00B00D3A">
        <w:t xml:space="preserve"> (message) </w:t>
      </w:r>
      <w:r w:rsidR="00B00D3A">
        <w:rPr>
          <w:rFonts w:hint="cs"/>
          <w:cs/>
        </w:rPr>
        <w:t>และ</w:t>
      </w:r>
      <w:r w:rsidR="00346884">
        <w:rPr>
          <w:rFonts w:hint="cs"/>
          <w:cs/>
        </w:rPr>
        <w:t xml:space="preserve">การระบุเจตนา </w:t>
      </w:r>
      <w:r w:rsidR="00346884">
        <w:t xml:space="preserve">(intent </w:t>
      </w:r>
      <w:r w:rsidR="00346884">
        <w:rPr>
          <w:rFonts w:hint="cs"/>
          <w:cs/>
        </w:rPr>
        <w:t xml:space="preserve">มาจากคำว่า </w:t>
      </w:r>
      <w:r w:rsidR="00346884">
        <w:t xml:space="preserve">intention) </w:t>
      </w:r>
      <w:r w:rsidR="00346884">
        <w:rPr>
          <w:rFonts w:hint="cs"/>
          <w:cs/>
        </w:rPr>
        <w:t>โดย</w:t>
      </w:r>
      <w:r w:rsidR="00FC2109">
        <w:rPr>
          <w:rFonts w:hint="cs"/>
          <w:cs/>
        </w:rPr>
        <w:t xml:space="preserve">ทั่วไปการระบุ </w:t>
      </w:r>
      <w:r w:rsidR="00FC2109">
        <w:t xml:space="preserve">intent </w:t>
      </w:r>
      <w:r w:rsidR="003902C3">
        <w:rPr>
          <w:rFonts w:hint="cs"/>
          <w:cs/>
        </w:rPr>
        <w:t>ให้กับข้อความจำเป็นจะต้องใช้มนุษ</w:t>
      </w:r>
      <w:r w:rsidR="00CD538A">
        <w:rPr>
          <w:rFonts w:hint="cs"/>
          <w:cs/>
        </w:rPr>
        <w:t>ย์</w:t>
      </w:r>
      <w:r w:rsidR="00662C23">
        <w:rPr>
          <w:rFonts w:hint="cs"/>
          <w:cs/>
        </w:rPr>
        <w:t>เป็นผู้</w:t>
      </w:r>
      <w:r w:rsidR="003F0661">
        <w:rPr>
          <w:rFonts w:hint="cs"/>
          <w:cs/>
        </w:rPr>
        <w:t xml:space="preserve">พิจารณาว่าข้อความนั้นๆ </w:t>
      </w:r>
      <w:r w:rsidR="008A5FD1">
        <w:rPr>
          <w:rFonts w:hint="cs"/>
          <w:cs/>
        </w:rPr>
        <w:t xml:space="preserve">ตรงกับ </w:t>
      </w:r>
      <w:r w:rsidR="008A5FD1">
        <w:t xml:space="preserve">intent </w:t>
      </w:r>
      <w:r w:rsidR="00773AFE">
        <w:t xml:space="preserve"> </w:t>
      </w:r>
      <w:r w:rsidR="00773AFE">
        <w:rPr>
          <w:rFonts w:hint="cs"/>
          <w:cs/>
        </w:rPr>
        <w:t>ใด ซึ่งหาก</w:t>
      </w:r>
      <w:r w:rsidR="00CC6B9A">
        <w:rPr>
          <w:rFonts w:hint="cs"/>
          <w:cs/>
        </w:rPr>
        <w:t>มีข้อความจำนวนมาก จะทำให้ต้องใช้เวล</w:t>
      </w:r>
      <w:r w:rsidR="002B2552">
        <w:rPr>
          <w:rFonts w:hint="cs"/>
          <w:cs/>
        </w:rPr>
        <w:t>านาน การจัดกลุ่ม</w:t>
      </w:r>
      <w:r w:rsidR="00E05550">
        <w:rPr>
          <w:rFonts w:hint="cs"/>
          <w:cs/>
        </w:rPr>
        <w:t>ข้อความที่มีความคล้ายกันให้อยู่ในกลุ่มเดียวกันแล</w:t>
      </w:r>
      <w:r w:rsidR="006328B3">
        <w:rPr>
          <w:rFonts w:hint="cs"/>
          <w:cs/>
        </w:rPr>
        <w:t>้ว</w:t>
      </w:r>
      <w:r w:rsidR="00E05550">
        <w:rPr>
          <w:rFonts w:hint="cs"/>
          <w:cs/>
        </w:rPr>
        <w:t xml:space="preserve">ระบุ </w:t>
      </w:r>
      <w:r w:rsidR="00E05550">
        <w:t xml:space="preserve">intent </w:t>
      </w:r>
      <w:r w:rsidR="00BA3C9F">
        <w:rPr>
          <w:rFonts w:hint="cs"/>
          <w:cs/>
        </w:rPr>
        <w:t>ในคราวเดียวกันจะทำให้</w:t>
      </w:r>
      <w:r w:rsidR="00320690">
        <w:rPr>
          <w:rFonts w:hint="cs"/>
          <w:cs/>
        </w:rPr>
        <w:t>การเตรียมข้อมูลมีความรวดเร็วมากขึ้น</w:t>
      </w:r>
      <w:r w:rsidR="00CF44E4">
        <w:rPr>
          <w:rFonts w:hint="cs"/>
          <w:cs/>
        </w:rPr>
        <w:t xml:space="preserve"> นอกจากนั้นแชทบอทที่มีการสร้างขึ้น</w:t>
      </w:r>
      <w:r w:rsidR="00400B45">
        <w:rPr>
          <w:rFonts w:hint="cs"/>
          <w:cs/>
        </w:rPr>
        <w:t xml:space="preserve"> เมื่อนำ</w:t>
      </w:r>
      <w:r w:rsidR="00244BD9">
        <w:rPr>
          <w:rFonts w:hint="cs"/>
          <w:cs/>
        </w:rPr>
        <w:t>ไปใช้งานสักระยะจะมีข้อควา</w:t>
      </w:r>
      <w:r w:rsidR="004F23E7">
        <w:rPr>
          <w:rFonts w:hint="cs"/>
          <w:cs/>
        </w:rPr>
        <w:t>มใหม่ที่ควรนำมาสอนแชทบอทเพิ่ม</w:t>
      </w:r>
      <w:r w:rsidR="006328B3">
        <w:rPr>
          <w:rFonts w:hint="cs"/>
          <w:cs/>
        </w:rPr>
        <w:t>เติม</w:t>
      </w:r>
      <w:r w:rsidR="004F23E7">
        <w:rPr>
          <w:rFonts w:hint="cs"/>
          <w:cs/>
        </w:rPr>
        <w:t xml:space="preserve"> การระบุ </w:t>
      </w:r>
      <w:r w:rsidR="004F23E7">
        <w:t xml:space="preserve">intent </w:t>
      </w:r>
      <w:r w:rsidR="004F23E7">
        <w:rPr>
          <w:rFonts w:hint="cs"/>
          <w:cs/>
        </w:rPr>
        <w:t xml:space="preserve">ให้กับข้อความใหม่นี้หากมีจำนวนมาก </w:t>
      </w:r>
      <w:r w:rsidR="00A84118">
        <w:rPr>
          <w:rFonts w:hint="cs"/>
          <w:cs/>
        </w:rPr>
        <w:t>และใช้มนุษย์ทำก็จะสิ้นเปลืองเวลาเช่นกัน จึงต้องมี</w:t>
      </w:r>
      <w:r w:rsidR="00D33054">
        <w:rPr>
          <w:rFonts w:hint="cs"/>
          <w:cs/>
        </w:rPr>
        <w:t xml:space="preserve">โมเดลสำหรับจำแนกข้อความที่เกิดขึ้นใหม่เหล่านี้ว่าเป็น </w:t>
      </w:r>
      <w:r w:rsidR="00D33054">
        <w:t xml:space="preserve">intent </w:t>
      </w:r>
      <w:r w:rsidR="00D33054">
        <w:rPr>
          <w:rFonts w:hint="cs"/>
          <w:cs/>
        </w:rPr>
        <w:t>ใด</w:t>
      </w:r>
    </w:p>
    <w:p w14:paraId="60DBAAEC" w14:textId="5C9CFC2F" w:rsidR="00D33054" w:rsidRDefault="00D33054" w:rsidP="006328B3">
      <w:pPr>
        <w:jc w:val="thaiDistribute"/>
      </w:pPr>
      <w:r>
        <w:rPr>
          <w:cs/>
        </w:rPr>
        <w:tab/>
      </w:r>
      <w:r>
        <w:rPr>
          <w:rFonts w:hint="cs"/>
          <w:cs/>
        </w:rPr>
        <w:t>คณะผู้จัดทำโครงงานจึงได้วิเคราะห์</w:t>
      </w:r>
      <w:r w:rsidR="00B63204">
        <w:rPr>
          <w:rFonts w:hint="cs"/>
          <w:cs/>
        </w:rPr>
        <w:t xml:space="preserve">และออกแบบขั้นตอนในการพัฒนางาน โดยประกอบไปด้วย </w:t>
      </w:r>
      <w:r w:rsidR="006328B3">
        <w:t>4</w:t>
      </w:r>
      <w:r w:rsidR="00B63204">
        <w:t xml:space="preserve"> </w:t>
      </w:r>
      <w:r w:rsidR="00956BC6">
        <w:rPr>
          <w:rFonts w:hint="cs"/>
          <w:cs/>
        </w:rPr>
        <w:t>หัว</w:t>
      </w:r>
      <w:r w:rsidR="00B63204">
        <w:rPr>
          <w:rFonts w:hint="cs"/>
          <w:cs/>
        </w:rPr>
        <w:t>ข้อหลัก ดังนี้</w:t>
      </w:r>
    </w:p>
    <w:p w14:paraId="4C716490" w14:textId="77777777" w:rsidR="00F22C3C" w:rsidRDefault="00B63204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</w:t>
      </w:r>
      <w:r w:rsidR="00F22C3C">
        <w:rPr>
          <w:rFonts w:hint="cs"/>
          <w:cs/>
        </w:rPr>
        <w:t xml:space="preserve">จัดกลุ่มข้อความเพื่อกำหนด </w:t>
      </w:r>
      <w:r w:rsidR="00F22C3C">
        <w:t>intent</w:t>
      </w:r>
    </w:p>
    <w:p w14:paraId="16482798" w14:textId="28711DB6" w:rsidR="00F22C3C" w:rsidRDefault="00F22C3C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การสร้างโมเดล</w:t>
      </w:r>
      <w:r w:rsidR="006328B3">
        <w:rPr>
          <w:rFonts w:hint="cs"/>
          <w:cs/>
        </w:rPr>
        <w:t xml:space="preserve"> </w:t>
      </w:r>
      <w:r>
        <w:rPr>
          <w:rFonts w:hint="cs"/>
          <w:cs/>
        </w:rPr>
        <w:t>และทดสอบโมเดล</w:t>
      </w:r>
      <w:r w:rsidR="005076DE">
        <w:rPr>
          <w:rFonts w:hint="cs"/>
          <w:cs/>
        </w:rPr>
        <w:t xml:space="preserve">ในการจำแนก </w:t>
      </w:r>
      <w:r w:rsidR="005076DE">
        <w:t>intent</w:t>
      </w:r>
    </w:p>
    <w:p w14:paraId="5DBDC1D4" w14:textId="58203045" w:rsidR="005076DE" w:rsidRDefault="005076DE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ชุดข้อมูลที่ใช้ทำการทดสอบ</w:t>
      </w:r>
      <w:r w:rsidR="00AF53A0">
        <w:rPr>
          <w:rFonts w:hint="cs"/>
          <w:cs/>
        </w:rPr>
        <w:t xml:space="preserve"> </w:t>
      </w:r>
      <w:r>
        <w:rPr>
          <w:rFonts w:hint="cs"/>
          <w:cs/>
        </w:rPr>
        <w:t>และตัวชี้วัดประสิทธิภาพ</w:t>
      </w:r>
    </w:p>
    <w:p w14:paraId="4425DF8F" w14:textId="29E1A567" w:rsidR="005076DE" w:rsidRDefault="005076DE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การประยุกต์ใช้</w:t>
      </w:r>
      <w:r w:rsidR="00AF53A0">
        <w:rPr>
          <w:rFonts w:hint="cs"/>
          <w:cs/>
        </w:rPr>
        <w:t xml:space="preserve"> </w:t>
      </w:r>
      <w:r>
        <w:rPr>
          <w:rFonts w:hint="cs"/>
          <w:cs/>
        </w:rPr>
        <w:t>เพื่อพัฒนา</w:t>
      </w:r>
      <w:r w:rsidR="00593734">
        <w:rPr>
          <w:rFonts w:hint="cs"/>
          <w:cs/>
        </w:rPr>
        <w:t>ต้นแบบแชทบอท</w:t>
      </w:r>
      <w:r w:rsidR="00AF53A0">
        <w:rPr>
          <w:rFonts w:hint="cs"/>
          <w:cs/>
        </w:rPr>
        <w:t xml:space="preserve"> </w:t>
      </w:r>
      <w:r w:rsidR="00593734">
        <w:rPr>
          <w:rFonts w:hint="cs"/>
          <w:cs/>
        </w:rPr>
        <w:t>และการอัพเดตแชทบอท</w:t>
      </w:r>
    </w:p>
    <w:p w14:paraId="4A13BBAD" w14:textId="77777777" w:rsidR="00506578" w:rsidRDefault="00593734" w:rsidP="006328B3">
      <w:pPr>
        <w:jc w:val="thaiDistribute"/>
      </w:pPr>
      <w:r>
        <w:rPr>
          <w:rFonts w:hint="cs"/>
          <w:cs/>
        </w:rPr>
        <w:t>โดย</w:t>
      </w:r>
      <w:r w:rsidR="0051163D">
        <w:rPr>
          <w:rFonts w:hint="cs"/>
          <w:cs/>
        </w:rPr>
        <w:t>รายละเอียดในการดำเนินการแต่ละหัวข้อ จะกล่าวดังต่อไปนี้</w:t>
      </w:r>
    </w:p>
    <w:p w14:paraId="4C02E8C1" w14:textId="77777777" w:rsidR="00506578" w:rsidRDefault="00506578" w:rsidP="00AF53A0">
      <w:pPr>
        <w:pStyle w:val="Heading2"/>
      </w:pPr>
      <w:bookmarkStart w:id="185" w:name="_Toc66572982"/>
      <w:r>
        <w:t xml:space="preserve">3.1 </w:t>
      </w:r>
      <w:r w:rsidR="00F223FD">
        <w:rPr>
          <w:rFonts w:hint="cs"/>
          <w:cs/>
        </w:rPr>
        <w:t>การจัดกลุ่มข้อความเพื่อกำหนด</w:t>
      </w:r>
      <w:r w:rsidR="00F223FD">
        <w:t xml:space="preserve"> intent</w:t>
      </w:r>
      <w:bookmarkEnd w:id="185"/>
      <w:r w:rsidR="00F223FD">
        <w:t xml:space="preserve"> </w:t>
      </w:r>
    </w:p>
    <w:p w14:paraId="4F0ADF33" w14:textId="6DDE3209" w:rsidR="00946B3F" w:rsidRDefault="00E45BD9" w:rsidP="006328B3">
      <w:pPr>
        <w:jc w:val="thaiDistribute"/>
      </w:pPr>
      <w:r>
        <w:tab/>
      </w:r>
      <w:r>
        <w:rPr>
          <w:rFonts w:hint="cs"/>
          <w:cs/>
        </w:rPr>
        <w:t>ในขั้นตอนแรก</w:t>
      </w:r>
      <w:r w:rsidR="00A3234A">
        <w:rPr>
          <w:rFonts w:hint="cs"/>
          <w:cs/>
        </w:rPr>
        <w:t>จะเป็นการจัดกลุ่มของข้อความ โดย</w:t>
      </w:r>
      <w:r w:rsidR="00BD5848">
        <w:rPr>
          <w:rFonts w:hint="cs"/>
          <w:cs/>
        </w:rPr>
        <w:t>ใช้</w:t>
      </w:r>
      <w:r w:rsidR="00CD07F5">
        <w:rPr>
          <w:rFonts w:hint="cs"/>
          <w:cs/>
        </w:rPr>
        <w:t>การเรียนรู้ของเครื่อง</w:t>
      </w:r>
      <w:r w:rsidR="00C312D7">
        <w:rPr>
          <w:rFonts w:hint="cs"/>
          <w:cs/>
        </w:rPr>
        <w:t xml:space="preserve"> แบบไม่มีผู้สอน </w:t>
      </w:r>
      <w:r w:rsidR="00AF2287">
        <w:rPr>
          <w:rFonts w:hint="cs"/>
          <w:cs/>
        </w:rPr>
        <w:t>เมื่อสามารถแบ่งกลุ่มเรียบร้อยแล้ว</w:t>
      </w:r>
      <w:r w:rsidR="002C6953">
        <w:rPr>
          <w:rFonts w:hint="cs"/>
          <w:cs/>
        </w:rPr>
        <w:t xml:space="preserve"> </w:t>
      </w:r>
      <w:r w:rsidR="00943D4A">
        <w:rPr>
          <w:rFonts w:hint="cs"/>
          <w:cs/>
        </w:rPr>
        <w:t>จะให้มนุษย์มาระบุ</w:t>
      </w:r>
      <w:r w:rsidR="00943D4A">
        <w:t xml:space="preserve"> intent </w:t>
      </w:r>
      <w:r w:rsidR="00943D4A">
        <w:rPr>
          <w:rFonts w:hint="cs"/>
          <w:cs/>
        </w:rPr>
        <w:t>ให้กับข้อความแต่ละกลุ่ม</w:t>
      </w:r>
      <w:r w:rsidR="00A2228C">
        <w:rPr>
          <w:rFonts w:hint="cs"/>
          <w:cs/>
        </w:rPr>
        <w:t xml:space="preserve"> ข้อความทั้งหมดที่อยู่ในกลุ่มนั้นๆ จะมี</w:t>
      </w:r>
      <w:r w:rsidR="00A2228C">
        <w:t xml:space="preserve"> intent </w:t>
      </w:r>
      <w:r w:rsidR="00A2228C">
        <w:rPr>
          <w:rFonts w:hint="cs"/>
          <w:cs/>
        </w:rPr>
        <w:t>เดียวกัน</w:t>
      </w:r>
      <w:r w:rsidR="00943D4A">
        <w:rPr>
          <w:rFonts w:hint="cs"/>
          <w:cs/>
        </w:rPr>
        <w:t xml:space="preserve"> </w:t>
      </w:r>
      <w:r w:rsidR="001A3293">
        <w:rPr>
          <w:rFonts w:hint="cs"/>
          <w:cs/>
        </w:rPr>
        <w:t>โดยจะมีลำดับขั้นตอนดัง</w:t>
      </w:r>
      <w:r w:rsidR="009F638F">
        <w:rPr>
          <w:rFonts w:hint="cs"/>
          <w:cs/>
        </w:rPr>
        <w:t>ภาพ</w:t>
      </w:r>
      <w:r w:rsidR="005953EF">
        <w:rPr>
          <w:rFonts w:hint="cs"/>
          <w:cs/>
        </w:rPr>
        <w:t xml:space="preserve">ที่ </w:t>
      </w:r>
      <w:r w:rsidR="005953EF">
        <w:t xml:space="preserve">3.1 </w:t>
      </w:r>
      <w:r w:rsidR="00B407CD">
        <w:rPr>
          <w:rFonts w:hint="cs"/>
          <w:cs/>
        </w:rPr>
        <w:t>ประกอบด้วย</w:t>
      </w:r>
    </w:p>
    <w:p w14:paraId="00328593" w14:textId="2FDA9709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การทำความสะอาดข้อความ</w:t>
      </w:r>
    </w:p>
    <w:p w14:paraId="6FE0F8E7" w14:textId="10E6BD17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การเตรียมชุดคำศัพท์</w:t>
      </w:r>
    </w:p>
    <w:p w14:paraId="7EF0D51F" w14:textId="06946D91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การสกัดคุณลักษณะ</w:t>
      </w:r>
    </w:p>
    <w:p w14:paraId="073BFA7E" w14:textId="2AFCB633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การจัดกลุ่ม</w:t>
      </w:r>
    </w:p>
    <w:p w14:paraId="3BE679AD" w14:textId="13F4847A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 xml:space="preserve">การกำหนด </w:t>
      </w:r>
      <w:r>
        <w:t xml:space="preserve">intent label </w:t>
      </w:r>
    </w:p>
    <w:p w14:paraId="268B0647" w14:textId="75D37B13" w:rsidR="003F5AC1" w:rsidRDefault="003F5AC1" w:rsidP="003F5AC1">
      <w:pPr>
        <w:jc w:val="thaiDistribute"/>
      </w:pPr>
      <w:r>
        <w:rPr>
          <w:rFonts w:hint="cs"/>
          <w:cs/>
        </w:rPr>
        <w:t>ดังรายละเอียดที่จะกล่าวต่อไปนี้</w:t>
      </w:r>
    </w:p>
    <w:p w14:paraId="0A9F7828" w14:textId="77777777" w:rsidR="00B407CD" w:rsidRDefault="00B407CD" w:rsidP="006328B3">
      <w:pPr>
        <w:jc w:val="thaiDistribute"/>
      </w:pPr>
    </w:p>
    <w:p w14:paraId="5EB51C3C" w14:textId="3E2C621C" w:rsidR="00B407CD" w:rsidRDefault="00B407CD" w:rsidP="006328B3">
      <w:pPr>
        <w:jc w:val="thaiDistribute"/>
        <w:rPr>
          <w:cs/>
        </w:rPr>
        <w:sectPr w:rsidR="00B407CD" w:rsidSect="00946B3F">
          <w:headerReference w:type="default" r:id="rId63"/>
          <w:footerReference w:type="default" r:id="rId64"/>
          <w:pgSz w:w="11906" w:h="16838"/>
          <w:pgMar w:top="2160" w:right="1440" w:bottom="1440" w:left="2160" w:header="706" w:footer="706" w:gutter="0"/>
          <w:pgNumType w:start="25"/>
          <w:cols w:space="708"/>
          <w:docGrid w:linePitch="360"/>
        </w:sectPr>
      </w:pPr>
    </w:p>
    <w:p w14:paraId="1AF670E1" w14:textId="34A6CCEC" w:rsidR="00B23649" w:rsidRDefault="00776E0C" w:rsidP="002C6953">
      <w:pPr>
        <w:pStyle w:val="picture1"/>
        <w:rPr>
          <w:rFonts w:eastAsia="TH SarabunPSK"/>
        </w:rPr>
      </w:pPr>
      <w:bookmarkStart w:id="186" w:name="_Toc66446085"/>
      <w:r>
        <w:rPr>
          <w:rFonts w:eastAsia="TH SarabunPSK" w:hint="cs"/>
          <w:noProof/>
          <w:lang w:val="th-TH"/>
        </w:rPr>
        <w:lastRenderedPageBreak/>
        <w:drawing>
          <wp:inline distT="0" distB="0" distL="0" distR="0" wp14:anchorId="7E1038BF" wp14:editId="7A43F5F2">
            <wp:extent cx="5274310" cy="7075805"/>
            <wp:effectExtent l="19050" t="19050" r="21590" b="10795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8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183B">
        <w:rPr>
          <w:rFonts w:eastAsia="TH SarabunPSK" w:hint="cs"/>
          <w:cs/>
        </w:rPr>
        <w:t xml:space="preserve">ภาพที่ 3.1 ขั้นตอนการทำงาน </w:t>
      </w:r>
      <w:r w:rsidR="00C4183B">
        <w:rPr>
          <w:rFonts w:eastAsia="TH SarabunPSK" w:hint="cs"/>
        </w:rPr>
        <w:t xml:space="preserve">A: </w:t>
      </w:r>
      <w:r w:rsidR="00E47AAE" w:rsidRPr="00E47AAE">
        <w:rPr>
          <w:rFonts w:eastAsia="TH SarabunPSK"/>
          <w:cs/>
        </w:rPr>
        <w:t xml:space="preserve">การจัดกลุ่มข้อความเพื่อกำหนด </w:t>
      </w:r>
      <w:r w:rsidR="00E47AAE" w:rsidRPr="00E47AAE">
        <w:rPr>
          <w:rFonts w:eastAsia="TH SarabunPSK"/>
        </w:rPr>
        <w:t>intent</w:t>
      </w:r>
      <w:bookmarkEnd w:id="186"/>
    </w:p>
    <w:p w14:paraId="2C6BE7D3" w14:textId="77777777" w:rsidR="00072F02" w:rsidRDefault="00072F02" w:rsidP="002C6953">
      <w:pPr>
        <w:pStyle w:val="picture1"/>
        <w:rPr>
          <w:rFonts w:eastAsia="TH SarabunPSK"/>
        </w:rPr>
      </w:pPr>
    </w:p>
    <w:p w14:paraId="669DB7A9" w14:textId="784C5051" w:rsidR="00614335" w:rsidRDefault="00614335" w:rsidP="002C6953">
      <w:pPr>
        <w:pStyle w:val="Title"/>
        <w:ind w:left="0"/>
        <w:rPr>
          <w:rFonts w:eastAsia="TH SarabunPSK"/>
        </w:rPr>
      </w:pPr>
      <w:bookmarkStart w:id="187" w:name="_Toc66446086"/>
      <w:bookmarkStart w:id="188" w:name="_Toc66572983"/>
      <w:r>
        <w:rPr>
          <w:rFonts w:eastAsia="TH SarabunPSK" w:hint="cs"/>
        </w:rPr>
        <w:lastRenderedPageBreak/>
        <w:t>3.</w:t>
      </w:r>
      <w:r>
        <w:rPr>
          <w:rFonts w:eastAsia="TH SarabunPSK"/>
        </w:rPr>
        <w:t>1.1</w:t>
      </w:r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การ</w:t>
      </w:r>
      <w:r w:rsidR="00776E0C">
        <w:rPr>
          <w:rFonts w:eastAsia="TH SarabunPSK" w:hint="cs"/>
          <w:cs/>
        </w:rPr>
        <w:t>ทำความสะอาดข้อความ</w:t>
      </w:r>
      <w:r>
        <w:rPr>
          <w:rFonts w:eastAsia="TH SarabunPSK" w:hint="cs"/>
          <w:cs/>
        </w:rPr>
        <w:t xml:space="preserve"> (</w:t>
      </w:r>
      <w:r w:rsidR="00776E0C">
        <w:rPr>
          <w:rFonts w:eastAsia="TH SarabunPSK"/>
        </w:rPr>
        <w:t>Cleaning messages</w:t>
      </w:r>
      <w:r>
        <w:rPr>
          <w:rFonts w:eastAsia="TH SarabunPSK" w:hint="cs"/>
          <w:cs/>
        </w:rPr>
        <w:t>)</w:t>
      </w:r>
      <w:bookmarkEnd w:id="187"/>
      <w:bookmarkEnd w:id="188"/>
    </w:p>
    <w:p w14:paraId="4B9BC947" w14:textId="3AA72D13" w:rsidR="00614335" w:rsidRDefault="00614335" w:rsidP="00DE412E">
      <w:pPr>
        <w:ind w:left="720" w:firstLine="720"/>
        <w:jc w:val="thaiDistribute"/>
        <w:rPr>
          <w:rFonts w:eastAsia="TH SarabunPSK"/>
        </w:rPr>
      </w:pPr>
      <w:r>
        <w:rPr>
          <w:rFonts w:eastAsia="TH SarabunPSK" w:hint="cs"/>
          <w:cs/>
        </w:rPr>
        <w:t>ในขั้นตอนนี้จะเป็นการเตรียมข้อมูลให้เหมาะสมสำหรับการนำไปวิเคราะห์</w:t>
      </w:r>
      <w:r w:rsidR="008E4243">
        <w:rPr>
          <w:rFonts w:eastAsia="TH SarabunPSK"/>
        </w:rPr>
        <w:t xml:space="preserve"> </w:t>
      </w:r>
      <w:r>
        <w:rPr>
          <w:rFonts w:eastAsia="TH SarabunPSK" w:hint="cs"/>
        </w:rPr>
        <w:t>[2]</w:t>
      </w:r>
      <w:r>
        <w:rPr>
          <w:rFonts w:eastAsia="TH SarabunPSK" w:hint="cs"/>
          <w:cs/>
        </w:rPr>
        <w:t xml:space="preserve"> มีขั้นตอนดังนี้</w:t>
      </w:r>
    </w:p>
    <w:p w14:paraId="32857E70" w14:textId="3F4A2500" w:rsidR="00614335" w:rsidRDefault="00614335" w:rsidP="00DE412E">
      <w:pPr>
        <w:pStyle w:val="ListParagraph"/>
        <w:numPr>
          <w:ilvl w:val="0"/>
          <w:numId w:val="34"/>
        </w:numPr>
        <w:ind w:left="1080" w:firstLine="0"/>
        <w:jc w:val="thaiDistribute"/>
      </w:pPr>
      <w:r>
        <w:rPr>
          <w:rFonts w:hint="cs"/>
        </w:rPr>
        <w:t xml:space="preserve"> </w:t>
      </w:r>
      <w:r>
        <w:rPr>
          <w:rFonts w:hint="cs"/>
          <w:cs/>
        </w:rPr>
        <w:t>ปรับอักขระให้อยู่ในรูปแบบเดียวกัน</w:t>
      </w:r>
      <w:r w:rsidR="00776E0C">
        <w:rPr>
          <w:rFonts w:hint="cs"/>
          <w:cs/>
        </w:rPr>
        <w:t xml:space="preserve"> คือ พิมพ์เล็ก</w:t>
      </w:r>
      <w:r>
        <w:rPr>
          <w:rFonts w:hint="cs"/>
          <w:cs/>
        </w:rPr>
        <w:t xml:space="preserve"> ดังตัวอย่างต่อไปนี้</w:t>
      </w:r>
    </w:p>
    <w:p w14:paraId="465059C4" w14:textId="29780E0C" w:rsidR="00614335" w:rsidRDefault="00614335" w:rsidP="005B653B">
      <w:pPr>
        <w:ind w:left="720" w:firstLine="720"/>
        <w:jc w:val="center"/>
      </w:pPr>
      <w:r>
        <w:rPr>
          <w:rFonts w:hint="cs"/>
        </w:rPr>
        <w:t>Where is the Songkhla city?</w:t>
      </w:r>
      <w:r>
        <w:rPr>
          <w:rFonts w:hint="cs"/>
        </w:rPr>
        <w:tab/>
        <w:t>-&gt;</w:t>
      </w:r>
      <w:r>
        <w:rPr>
          <w:rFonts w:hint="cs"/>
        </w:rPr>
        <w:tab/>
        <w:t xml:space="preserve">where is the </w:t>
      </w:r>
      <w:r w:rsidR="005B653B">
        <w:t>s</w:t>
      </w:r>
      <w:r>
        <w:rPr>
          <w:rFonts w:hint="cs"/>
        </w:rPr>
        <w:t>ongkhla city?</w:t>
      </w:r>
    </w:p>
    <w:p w14:paraId="13908E32" w14:textId="77777777" w:rsidR="00614335" w:rsidRDefault="00614335" w:rsidP="00DE412E">
      <w:pPr>
        <w:pStyle w:val="ListParagraph"/>
        <w:numPr>
          <w:ilvl w:val="0"/>
          <w:numId w:val="34"/>
        </w:numPr>
        <w:tabs>
          <w:tab w:val="left" w:pos="720"/>
        </w:tabs>
        <w:jc w:val="thaiDistribute"/>
      </w:pPr>
      <w:r>
        <w:rPr>
          <w:rFonts w:hint="cs"/>
          <w:cs/>
        </w:rPr>
        <w:t xml:space="preserve">ลบเครื่องหมาย หรืออักขระพิเศษ และตัวเลข ด้วยการแทนค่าเหล่านั้นด้วยช่องว่าง ถ้าช่องว่างติดกันมากกว่า </w:t>
      </w:r>
      <w:r>
        <w:rPr>
          <w:rFonts w:hint="cs"/>
        </w:rPr>
        <w:t xml:space="preserve">1 </w:t>
      </w:r>
      <w:r>
        <w:rPr>
          <w:rFonts w:hint="cs"/>
          <w:cs/>
        </w:rPr>
        <w:t xml:space="preserve">ช่อง ให้ทำการลบออกจนเหลือเพียง </w:t>
      </w:r>
      <w:r>
        <w:rPr>
          <w:rFonts w:hint="cs"/>
        </w:rPr>
        <w:t xml:space="preserve">1 </w:t>
      </w:r>
      <w:r>
        <w:rPr>
          <w:rFonts w:hint="cs"/>
          <w:cs/>
        </w:rPr>
        <w:t>ช่อง ดังตัวอย่างต่อไปนี้</w:t>
      </w:r>
    </w:p>
    <w:p w14:paraId="2BABCD69" w14:textId="77777777" w:rsidR="00614335" w:rsidRDefault="00614335" w:rsidP="00614335">
      <w:pPr>
        <w:tabs>
          <w:tab w:val="left" w:pos="720"/>
        </w:tabs>
        <w:ind w:left="720"/>
        <w:jc w:val="center"/>
      </w:pPr>
      <w:r>
        <w:rPr>
          <w:rFonts w:hint="cs"/>
        </w:rPr>
        <w:t>hi! how are you?</w:t>
      </w:r>
      <w:r>
        <w:rPr>
          <w:rFonts w:hint="cs"/>
        </w:rPr>
        <w:tab/>
        <w:t>-&gt;</w:t>
      </w:r>
      <w:r>
        <w:rPr>
          <w:rFonts w:hint="cs"/>
        </w:rPr>
        <w:tab/>
        <w:t>hi how are you</w:t>
      </w:r>
    </w:p>
    <w:p w14:paraId="78F4064A" w14:textId="77777777" w:rsidR="00614335" w:rsidRDefault="00614335" w:rsidP="00614335">
      <w:pPr>
        <w:tabs>
          <w:tab w:val="left" w:pos="720"/>
        </w:tabs>
        <w:ind w:left="720"/>
        <w:jc w:val="center"/>
      </w:pPr>
      <w:r>
        <w:rPr>
          <w:rFonts w:hint="cs"/>
        </w:rPr>
        <w:t>i am 22   year old</w:t>
      </w:r>
      <w:r>
        <w:rPr>
          <w:rFonts w:hint="cs"/>
        </w:rPr>
        <w:tab/>
        <w:t>-&gt;</w:t>
      </w:r>
      <w:r>
        <w:rPr>
          <w:rFonts w:hint="cs"/>
        </w:rPr>
        <w:tab/>
        <w:t>i am 22 year old</w:t>
      </w:r>
    </w:p>
    <w:p w14:paraId="44A23A38" w14:textId="77777777" w:rsidR="00614335" w:rsidRDefault="00614335" w:rsidP="00614335">
      <w:pPr>
        <w:pStyle w:val="ListParagraph"/>
        <w:numPr>
          <w:ilvl w:val="0"/>
          <w:numId w:val="34"/>
        </w:numPr>
        <w:tabs>
          <w:tab w:val="left" w:pos="720"/>
        </w:tabs>
      </w:pPr>
      <w:r>
        <w:rPr>
          <w:rFonts w:hint="cs"/>
          <w:cs/>
        </w:rPr>
        <w:t>ตัดแบ่งแต่ละคำด้วยช่องว่าง ดังตัวอย่างต่อไปนี้</w:t>
      </w:r>
    </w:p>
    <w:p w14:paraId="1EA06192" w14:textId="77777777" w:rsidR="00614335" w:rsidRDefault="00614335" w:rsidP="00614335">
      <w:pPr>
        <w:ind w:left="1080"/>
        <w:jc w:val="center"/>
        <w:rPr>
          <w:cs/>
        </w:rPr>
      </w:pPr>
      <w:r>
        <w:rPr>
          <w:rFonts w:hint="cs"/>
        </w:rPr>
        <w:t>hi how are you</w:t>
      </w:r>
      <w:r>
        <w:rPr>
          <w:rFonts w:hint="cs"/>
        </w:rPr>
        <w:tab/>
        <w:t>-&gt;</w:t>
      </w:r>
      <w:r>
        <w:rPr>
          <w:rFonts w:hint="cs"/>
        </w:rPr>
        <w:tab/>
        <w:t>“hi”, “how”, “are”, “you”</w:t>
      </w:r>
    </w:p>
    <w:p w14:paraId="09CBCEBF" w14:textId="77777777" w:rsidR="00614335" w:rsidRDefault="00614335" w:rsidP="00DE412E">
      <w:pPr>
        <w:pStyle w:val="ListParagraph"/>
        <w:numPr>
          <w:ilvl w:val="0"/>
          <w:numId w:val="34"/>
        </w:numPr>
        <w:jc w:val="thaiDistribute"/>
      </w:pPr>
      <w:r>
        <w:rPr>
          <w:rFonts w:hint="cs"/>
          <w:cs/>
        </w:rPr>
        <w:t xml:space="preserve">ลบ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เนื่องจาก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เป็นคำที่ปรากฎในข้อความบ่อยครั้ง ซึ่งมีผลน้อยมากในการแบ่งกลุ่ม หรือจำแนกข้อความ เช่น </w:t>
      </w:r>
      <w:r>
        <w:rPr>
          <w:rFonts w:hint="cs"/>
        </w:rPr>
        <w:t xml:space="preserve">a, an, do, to, or </w:t>
      </w:r>
      <w:r>
        <w:rPr>
          <w:rFonts w:hint="cs"/>
          <w:cs/>
        </w:rPr>
        <w:t xml:space="preserve">และ </w:t>
      </w:r>
      <w:r>
        <w:rPr>
          <w:rFonts w:hint="cs"/>
        </w:rPr>
        <w:t xml:space="preserve">is </w:t>
      </w:r>
      <w:r>
        <w:rPr>
          <w:rFonts w:hint="cs"/>
          <w:cs/>
        </w:rPr>
        <w:t>ดังตัวอย่างต่อไปนี้</w:t>
      </w:r>
    </w:p>
    <w:p w14:paraId="6AC72B68" w14:textId="77777777" w:rsidR="00614335" w:rsidRDefault="00614335" w:rsidP="00614335">
      <w:pPr>
        <w:pStyle w:val="ListParagraph"/>
        <w:ind w:left="1080"/>
        <w:jc w:val="center"/>
      </w:pPr>
      <w:r>
        <w:rPr>
          <w:rFonts w:hint="cs"/>
        </w:rPr>
        <w:t>“hi”, “how”, “are”, “you”</w:t>
      </w:r>
      <w:r>
        <w:rPr>
          <w:rFonts w:hint="cs"/>
        </w:rPr>
        <w:tab/>
        <w:t>-&gt;</w:t>
      </w:r>
      <w:r>
        <w:rPr>
          <w:rFonts w:hint="cs"/>
        </w:rPr>
        <w:tab/>
        <w:t>“hi”</w:t>
      </w:r>
    </w:p>
    <w:p w14:paraId="75D9338F" w14:textId="77777777" w:rsidR="00614335" w:rsidRDefault="00614335" w:rsidP="00DE412E">
      <w:pPr>
        <w:pStyle w:val="ListParagraph"/>
        <w:numPr>
          <w:ilvl w:val="0"/>
          <w:numId w:val="34"/>
        </w:numPr>
        <w:jc w:val="thaiDistribute"/>
      </w:pPr>
      <w:r>
        <w:rPr>
          <w:rFonts w:hint="cs"/>
          <w:cs/>
        </w:rPr>
        <w:t>เปลี่ยนรูปคำ</w:t>
      </w:r>
      <w:r>
        <w:rPr>
          <w:rFonts w:hint="cs"/>
        </w:rPr>
        <w:t>/</w:t>
      </w:r>
      <w:r>
        <w:rPr>
          <w:rFonts w:hint="cs"/>
          <w:cs/>
        </w:rPr>
        <w:t xml:space="preserve">ลดรูปคำ </w:t>
      </w:r>
      <w:r>
        <w:rPr>
          <w:rFonts w:hint="cs"/>
        </w:rPr>
        <w:t xml:space="preserve">(Stemming) </w:t>
      </w:r>
      <w:r>
        <w:rPr>
          <w:rFonts w:hint="cs"/>
          <w:cs/>
        </w:rPr>
        <w:t>ที่มีความหมายเหมือนกันให้อยู่ในรูปของรากศัพท์ ดังตัวอย่างต่อไปนี้</w:t>
      </w:r>
    </w:p>
    <w:p w14:paraId="289BDBAD" w14:textId="5C89D363" w:rsidR="00614335" w:rsidRDefault="00614335" w:rsidP="00614335">
      <w:pPr>
        <w:pStyle w:val="ListParagraph"/>
        <w:ind w:left="1080"/>
        <w:jc w:val="center"/>
      </w:pPr>
      <w:r>
        <w:rPr>
          <w:rFonts w:hint="cs"/>
        </w:rPr>
        <w:t>is, am, are</w:t>
      </w:r>
      <w:r>
        <w:rPr>
          <w:rFonts w:hint="cs"/>
        </w:rPr>
        <w:tab/>
      </w:r>
      <w:r w:rsidR="004E15E9">
        <w:tab/>
      </w:r>
      <w:r>
        <w:rPr>
          <w:rFonts w:hint="cs"/>
        </w:rPr>
        <w:t>-&gt;</w:t>
      </w:r>
      <w:r>
        <w:rPr>
          <w:rFonts w:hint="cs"/>
        </w:rPr>
        <w:tab/>
        <w:t>be</w:t>
      </w:r>
    </w:p>
    <w:p w14:paraId="42BA42BD" w14:textId="15CEE59C" w:rsidR="00614335" w:rsidRDefault="00614335" w:rsidP="004E15E9">
      <w:pPr>
        <w:pStyle w:val="ListParagraph"/>
        <w:ind w:left="1080"/>
        <w:jc w:val="center"/>
      </w:pPr>
      <w:r>
        <w:rPr>
          <w:rFonts w:hint="cs"/>
        </w:rPr>
        <w:t>loads, loaded, loading</w:t>
      </w:r>
      <w:r>
        <w:rPr>
          <w:rFonts w:hint="cs"/>
        </w:rPr>
        <w:tab/>
        <w:t>-&gt;</w:t>
      </w:r>
      <w:r>
        <w:rPr>
          <w:rFonts w:hint="cs"/>
        </w:rPr>
        <w:tab/>
        <w:t>load</w:t>
      </w:r>
    </w:p>
    <w:p w14:paraId="3D4B454C" w14:textId="7B432943" w:rsidR="004A7521" w:rsidRDefault="004A7521" w:rsidP="004A7521">
      <w:pPr>
        <w:rPr>
          <w:cs/>
        </w:rPr>
      </w:pPr>
    </w:p>
    <w:p w14:paraId="4485AB9E" w14:textId="7742A95A" w:rsidR="004A7521" w:rsidRDefault="004A7521" w:rsidP="004A7521">
      <w:pPr>
        <w:pStyle w:val="Title"/>
        <w:ind w:left="0"/>
      </w:pPr>
      <w:bookmarkStart w:id="189" w:name="_Toc66572984"/>
      <w:r>
        <w:t xml:space="preserve">3.1.2 </w:t>
      </w:r>
      <w:r>
        <w:rPr>
          <w:rFonts w:hint="cs"/>
          <w:cs/>
        </w:rPr>
        <w:t>การสร้างชุดคำศัพท์ (</w:t>
      </w:r>
      <w:r>
        <w:t>Preparing term set</w:t>
      </w:r>
      <w:r>
        <w:rPr>
          <w:rFonts w:hint="cs"/>
          <w:cs/>
        </w:rPr>
        <w:t>)</w:t>
      </w:r>
      <w:bookmarkEnd w:id="189"/>
    </w:p>
    <w:p w14:paraId="21D96A82" w14:textId="77777777" w:rsidR="004A7521" w:rsidRDefault="004A7521" w:rsidP="00DE412E">
      <w:pPr>
        <w:jc w:val="thaiDistribute"/>
      </w:pPr>
      <w:r>
        <w:tab/>
      </w:r>
      <w:r>
        <w:tab/>
      </w:r>
      <w:r>
        <w:rPr>
          <w:rFonts w:hint="cs"/>
          <w:cs/>
        </w:rPr>
        <w:t xml:space="preserve">ให้ </w:t>
      </w:r>
      <w:r>
        <w:t xml:space="preserve">m </w:t>
      </w:r>
      <w:r>
        <w:rPr>
          <w:rFonts w:hint="cs"/>
          <w:cs/>
        </w:rPr>
        <w:t xml:space="preserve">แทน จำนวนข้อความที่พิจารณา และ </w:t>
      </w:r>
    </w:p>
    <w:p w14:paraId="5367C7E6" w14:textId="2839C5E9" w:rsidR="004A7521" w:rsidRDefault="004A7521" w:rsidP="00DE412E">
      <w:pPr>
        <w:ind w:left="720" w:firstLine="720"/>
        <w:jc w:val="thaiDistribute"/>
      </w:pPr>
      <w:r>
        <w:rPr>
          <w:rFonts w:hint="cs"/>
          <w:cs/>
        </w:rPr>
        <w:t xml:space="preserve">    </w:t>
      </w:r>
      <w:r w:rsidRPr="00992BE3">
        <w:rPr>
          <w:b/>
          <w:bCs/>
        </w:rPr>
        <w:t>M</w:t>
      </w:r>
      <w:r w:rsidRPr="00992BE3">
        <w:rPr>
          <w:b/>
          <w:bCs/>
          <w:vertAlign w:val="subscript"/>
        </w:rPr>
        <w:t>1</w:t>
      </w:r>
      <w:r w:rsidRPr="00992BE3">
        <w:rPr>
          <w:b/>
          <w:bCs/>
        </w:rPr>
        <w:t>, M</w:t>
      </w:r>
      <w:r w:rsidRPr="00992BE3">
        <w:rPr>
          <w:b/>
          <w:bCs/>
          <w:vertAlign w:val="subscript"/>
        </w:rPr>
        <w:t>2</w:t>
      </w:r>
      <w:r w:rsidRPr="00992BE3">
        <w:rPr>
          <w:b/>
          <w:bCs/>
        </w:rPr>
        <w:t>, …, M</w:t>
      </w:r>
      <w:r w:rsidRPr="00992BE3">
        <w:rPr>
          <w:b/>
          <w:bCs/>
          <w:vertAlign w:val="subscript"/>
        </w:rPr>
        <w:t>m</w:t>
      </w:r>
      <w:r>
        <w:t xml:space="preserve"> </w:t>
      </w:r>
      <w:r>
        <w:rPr>
          <w:rFonts w:hint="cs"/>
          <w:cs/>
        </w:rPr>
        <w:t xml:space="preserve">แทน เซตของคำศัพท์ ในข้อความที่ </w:t>
      </w:r>
      <w:r>
        <w:t xml:space="preserve">1, 2, …, m </w:t>
      </w:r>
      <w:r>
        <w:rPr>
          <w:rFonts w:hint="cs"/>
          <w:cs/>
        </w:rPr>
        <w:t xml:space="preserve">ที่ได้ผ่านการทำความสะอาดตามกระบวนการในข้อที่ </w:t>
      </w:r>
      <w:r>
        <w:t xml:space="preserve">3.1.1 </w:t>
      </w:r>
      <w:r>
        <w:rPr>
          <w:rFonts w:hint="cs"/>
          <w:cs/>
        </w:rPr>
        <w:t>มาแล้ว</w:t>
      </w:r>
    </w:p>
    <w:p w14:paraId="01D7763C" w14:textId="77777777" w:rsidR="005878D0" w:rsidRDefault="004A7521" w:rsidP="00DE412E">
      <w:pPr>
        <w:ind w:left="720" w:firstLine="720"/>
        <w:jc w:val="thaiDistribute"/>
      </w:pPr>
      <w:r>
        <w:rPr>
          <w:rFonts w:hint="cs"/>
          <w:cs/>
        </w:rPr>
        <w:t>คำศัพท์ทั้งหมดจะถูกนำมายูเนียนกัน เพื่อสร้างเป็นชุดคำศัพท์ หรือดิกชันนารี</w:t>
      </w:r>
      <w:r>
        <w:t xml:space="preserve"> </w:t>
      </w:r>
      <w:r>
        <w:rPr>
          <w:rFonts w:hint="cs"/>
          <w:cs/>
        </w:rPr>
        <w:t>(</w:t>
      </w:r>
      <w:r>
        <w:t>Dictionary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จะได้ว่า</w:t>
      </w:r>
    </w:p>
    <w:p w14:paraId="40FBE3CB" w14:textId="77C1AF69" w:rsidR="00DE412E" w:rsidRPr="00DE412E" w:rsidRDefault="00DE412E" w:rsidP="00DE412E">
      <w:pPr>
        <w:ind w:left="720" w:firstLine="7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∪… 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</m:oMath>
      </m:oMathPara>
    </w:p>
    <w:p w14:paraId="2751E550" w14:textId="3146454B" w:rsidR="004A7521" w:rsidRPr="004A7521" w:rsidRDefault="005878D0" w:rsidP="00DE412E">
      <w:pPr>
        <w:ind w:left="720"/>
        <w:jc w:val="thaiDistribute"/>
        <w:rPr>
          <w:cs/>
        </w:rPr>
      </w:pPr>
      <w:r>
        <w:rPr>
          <w:rFonts w:hint="cs"/>
          <w:cs/>
        </w:rPr>
        <w:t xml:space="preserve">เมื่อ </w:t>
      </w:r>
      <w:r>
        <w:t xml:space="preserve">n </w:t>
      </w:r>
      <w:r w:rsidR="00DE412E">
        <w:rPr>
          <w:rFonts w:hint="cs"/>
          <w:cs/>
        </w:rPr>
        <w:t xml:space="preserve">คือ </w:t>
      </w:r>
      <w:r>
        <w:rPr>
          <w:rFonts w:hint="cs"/>
          <w:cs/>
        </w:rPr>
        <w:t>จำนวนคำศัพท์ที่แตกต่างกัน ชุดคำศัพท์ที่ได้จะถูกนำไปใช้เป็นตัวกำหนดจำนวนมิติในการสกัดคุณลักษณะต่อไป</w:t>
      </w:r>
    </w:p>
    <w:p w14:paraId="7238AC75" w14:textId="77777777" w:rsidR="002C6953" w:rsidRPr="00614335" w:rsidRDefault="002C6953" w:rsidP="004E15E9">
      <w:pPr>
        <w:pStyle w:val="ListParagraph"/>
        <w:ind w:left="1080"/>
        <w:jc w:val="center"/>
      </w:pPr>
    </w:p>
    <w:p w14:paraId="44875D84" w14:textId="379B4ED5" w:rsidR="00571731" w:rsidRDefault="00571731" w:rsidP="002C6953">
      <w:pPr>
        <w:pStyle w:val="Title"/>
        <w:ind w:left="0"/>
      </w:pPr>
      <w:bookmarkStart w:id="190" w:name="_Toc66446087"/>
      <w:bookmarkStart w:id="191" w:name="_Toc66572985"/>
      <w:r>
        <w:rPr>
          <w:rFonts w:eastAsia="TH SarabunPSK"/>
        </w:rPr>
        <w:lastRenderedPageBreak/>
        <w:t>3.1.</w:t>
      </w:r>
      <w:r w:rsidR="004A7521">
        <w:rPr>
          <w:rFonts w:eastAsia="TH SarabunPSK"/>
        </w:rPr>
        <w:t>3</w:t>
      </w:r>
      <w:r>
        <w:rPr>
          <w:rFonts w:eastAsia="TH SarabunPSK"/>
        </w:rPr>
        <w:t xml:space="preserve"> </w:t>
      </w:r>
      <w:r>
        <w:rPr>
          <w:rFonts w:hint="cs"/>
          <w:cs/>
        </w:rPr>
        <w:t>การสกัดคุณลักษณะของข้อมูล (</w:t>
      </w:r>
      <w:r>
        <w:rPr>
          <w:rFonts w:hint="cs"/>
        </w:rPr>
        <w:t>Feature extraction</w:t>
      </w:r>
      <w:r>
        <w:rPr>
          <w:rFonts w:hint="cs"/>
          <w:cs/>
        </w:rPr>
        <w:t>)</w:t>
      </w:r>
      <w:bookmarkEnd w:id="190"/>
      <w:bookmarkEnd w:id="191"/>
    </w:p>
    <w:p w14:paraId="181B75E2" w14:textId="3A7908D2" w:rsidR="00571731" w:rsidRDefault="00DE412E" w:rsidP="005E1C40">
      <w:pPr>
        <w:ind w:left="720" w:firstLine="720"/>
        <w:jc w:val="thaiDistribute"/>
        <w:rPr>
          <w:rFonts w:eastAsia="TH SarabunPSK"/>
        </w:rPr>
      </w:pPr>
      <w:r>
        <w:rPr>
          <w:rFonts w:hint="cs"/>
          <w:cs/>
        </w:rPr>
        <w:t xml:space="preserve">ข้อความที่ทำความสะอาดแล้วตามหัวที่ </w:t>
      </w:r>
      <w:r>
        <w:t xml:space="preserve">3.1.1 </w:t>
      </w:r>
      <w:r>
        <w:rPr>
          <w:rFonts w:hint="cs"/>
          <w:cs/>
        </w:rPr>
        <w:t xml:space="preserve">และสร้างชุดคำศัพท์ที่ได้ตามหัวข้อ </w:t>
      </w:r>
      <w:r>
        <w:t xml:space="preserve">3.1.2 </w:t>
      </w:r>
      <w:r>
        <w:rPr>
          <w:rFonts w:hint="cs"/>
          <w:cs/>
        </w:rPr>
        <w:t>จะถูกนำมาใช้ในการสกัดคุณลักษณะข้อความให้ได้เป็นเวกเตอร์ โดยในโครงงานนี้</w:t>
      </w:r>
      <w:r>
        <w:rPr>
          <w:cs/>
        </w:rPr>
        <w:br/>
      </w:r>
      <w:r w:rsidR="005E1C40">
        <w:rPr>
          <w:rFonts w:hint="cs"/>
          <w:cs/>
        </w:rPr>
        <w:t>จะ</w:t>
      </w:r>
      <w:r>
        <w:rPr>
          <w:rFonts w:hint="cs"/>
          <w:cs/>
        </w:rPr>
        <w:t>ทำการแทนข้อความด้วยเวกเตอร์</w:t>
      </w:r>
      <w:r w:rsidR="005E1C40">
        <w:rPr>
          <w:rFonts w:hint="cs"/>
          <w:cs/>
        </w:rPr>
        <w:t>ด้วย</w:t>
      </w:r>
      <w:r>
        <w:rPr>
          <w:rFonts w:hint="cs"/>
          <w:cs/>
        </w:rPr>
        <w:t xml:space="preserve"> </w:t>
      </w:r>
      <w:r>
        <w:t xml:space="preserve">TF-IDF </w:t>
      </w:r>
      <w:r>
        <w:rPr>
          <w:rFonts w:hint="cs"/>
          <w:cs/>
        </w:rPr>
        <w:t xml:space="preserve">ดังวิธีการที่ได้กล่าวไว้ในหัวข้อที่ </w:t>
      </w:r>
      <w:r>
        <w:t xml:space="preserve">2.3 </w:t>
      </w:r>
      <w:r>
        <w:rPr>
          <w:rFonts w:hint="cs"/>
          <w:cs/>
        </w:rPr>
        <w:t>จากนั้นทำการ</w:t>
      </w:r>
      <w:r w:rsidR="00571731">
        <w:rPr>
          <w:rFonts w:hint="cs"/>
          <w:cs/>
        </w:rPr>
        <w:t>ลดจำนวนมิติของเวกเตอร์ลง (</w:t>
      </w:r>
      <w:r w:rsidR="00571731">
        <w:rPr>
          <w:rFonts w:hint="cs"/>
        </w:rPr>
        <w:t>Feature reduction</w:t>
      </w:r>
      <w:r w:rsidR="00571731">
        <w:rPr>
          <w:rFonts w:hint="cs"/>
          <w:cs/>
        </w:rPr>
        <w:t xml:space="preserve">) โดยใช้หลักการ </w:t>
      </w:r>
      <w:r w:rsidR="00571731">
        <w:rPr>
          <w:rFonts w:eastAsia="TH SarabunPSK" w:hint="cs"/>
        </w:rPr>
        <w:t xml:space="preserve">Principal Components Analysis (PCA) </w:t>
      </w:r>
      <w:r>
        <w:rPr>
          <w:rFonts w:eastAsia="TH SarabunPSK" w:hint="cs"/>
          <w:cs/>
        </w:rPr>
        <w:t xml:space="preserve">ซึ่งเราจะได้เวกเตอร์ </w:t>
      </w:r>
      <w:r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 xml:space="preserve">และค่า </w:t>
      </w:r>
      <w:r>
        <w:rPr>
          <w:rFonts w:eastAsia="TH SarabunPSK"/>
        </w:rPr>
        <w:t xml:space="preserve">variance </w:t>
      </w:r>
      <w:r>
        <w:rPr>
          <w:rFonts w:eastAsia="TH SarabunPSK" w:hint="cs"/>
          <w:cs/>
        </w:rPr>
        <w:t>ออกมาทั้งหมดเท่ากับจำนวนมิติ</w:t>
      </w:r>
      <w:r w:rsidR="00F25C75">
        <w:rPr>
          <w:rFonts w:eastAsia="TH SarabunPSK" w:hint="cs"/>
          <w:cs/>
        </w:rPr>
        <w:t>ที่มี</w:t>
      </w:r>
      <w:r>
        <w:rPr>
          <w:rFonts w:eastAsia="TH SarabunPSK" w:hint="cs"/>
          <w:cs/>
        </w:rPr>
        <w:t xml:space="preserve"> </w:t>
      </w:r>
      <w:r w:rsidR="005E1C40">
        <w:rPr>
          <w:rFonts w:eastAsia="TH SarabunPSK" w:hint="cs"/>
          <w:cs/>
        </w:rPr>
        <w:t xml:space="preserve">และ </w:t>
      </w:r>
      <w:r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>ที่มีความสำคัญ</w:t>
      </w:r>
      <w:r w:rsidR="00A51F36">
        <w:rPr>
          <w:rFonts w:eastAsia="TH SarabunPSK" w:hint="cs"/>
          <w:cs/>
        </w:rPr>
        <w:t xml:space="preserve">จะมีค่า </w:t>
      </w:r>
      <w:r w:rsidR="00A51F36">
        <w:rPr>
          <w:rFonts w:eastAsia="TH SarabunPSK"/>
        </w:rPr>
        <w:t>variance</w:t>
      </w:r>
      <w:r w:rsidR="00A51F36">
        <w:rPr>
          <w:rFonts w:eastAsia="TH SarabunPSK" w:hint="cs"/>
          <w:cs/>
        </w:rPr>
        <w:t xml:space="preserve"> สูง</w:t>
      </w:r>
      <w:r w:rsidR="008E4243">
        <w:rPr>
          <w:rFonts w:eastAsia="TH SarabunPSK"/>
        </w:rPr>
        <w:t xml:space="preserve"> </w:t>
      </w:r>
      <w:r w:rsidR="00A51F36">
        <w:rPr>
          <w:rFonts w:eastAsia="TH SarabunPSK"/>
        </w:rPr>
        <w:t xml:space="preserve">[11] </w:t>
      </w:r>
      <w:r w:rsidR="005E1C40">
        <w:rPr>
          <w:rFonts w:eastAsia="TH SarabunPSK" w:hint="cs"/>
          <w:cs/>
        </w:rPr>
        <w:t>ทำให้</w:t>
      </w:r>
      <w:r w:rsidR="00A51F36">
        <w:rPr>
          <w:rFonts w:eastAsia="TH SarabunPSK" w:hint="cs"/>
          <w:cs/>
        </w:rPr>
        <w:t>ในการลดจำนวนมิติ เราจึง</w:t>
      </w:r>
      <w:r w:rsidR="009010E9">
        <w:rPr>
          <w:rFonts w:eastAsia="TH SarabunPSK" w:hint="cs"/>
          <w:cs/>
        </w:rPr>
        <w:t>เก็บ</w:t>
      </w:r>
      <w:r w:rsidR="00A51F36">
        <w:rPr>
          <w:rFonts w:eastAsia="TH SarabunPSK" w:hint="cs"/>
          <w:cs/>
        </w:rPr>
        <w:t xml:space="preserve"> </w:t>
      </w:r>
      <w:r w:rsidR="00A51F36">
        <w:rPr>
          <w:rFonts w:eastAsia="TH SarabunPSK"/>
        </w:rPr>
        <w:t xml:space="preserve">component </w:t>
      </w:r>
      <w:r w:rsidR="00A51F36">
        <w:rPr>
          <w:rFonts w:eastAsia="TH SarabunPSK" w:hint="cs"/>
          <w:cs/>
        </w:rPr>
        <w:t xml:space="preserve">ที่มีค่า </w:t>
      </w:r>
      <w:r w:rsidR="00A51F36">
        <w:rPr>
          <w:rFonts w:eastAsia="TH SarabunPSK"/>
        </w:rPr>
        <w:t xml:space="preserve">variance </w:t>
      </w:r>
      <w:r w:rsidR="00A51F36">
        <w:rPr>
          <w:rFonts w:eastAsia="TH SarabunPSK" w:hint="cs"/>
          <w:cs/>
        </w:rPr>
        <w:t>สูง</w:t>
      </w:r>
      <w:r w:rsidR="005E1C40">
        <w:rPr>
          <w:rFonts w:eastAsia="TH SarabunPSK" w:hint="cs"/>
          <w:cs/>
        </w:rPr>
        <w:t xml:space="preserve"> เพื่อไม่ให้ส่วนที่มีความสำคัญหายไปจากการลดมิติ</w:t>
      </w:r>
      <w:r w:rsidR="00A51F36">
        <w:rPr>
          <w:rFonts w:eastAsia="TH SarabunPSK" w:hint="cs"/>
          <w:cs/>
        </w:rPr>
        <w:t xml:space="preserve"> </w:t>
      </w:r>
      <w:r w:rsidR="009010E9">
        <w:rPr>
          <w:rFonts w:eastAsia="TH SarabunPSK" w:hint="cs"/>
          <w:cs/>
        </w:rPr>
        <w:t>และทำการลดมิติ</w:t>
      </w:r>
      <w:r w:rsidR="00856837">
        <w:rPr>
          <w:rFonts w:eastAsia="TH SarabunPSK" w:hint="cs"/>
          <w:cs/>
        </w:rPr>
        <w:t xml:space="preserve"> </w:t>
      </w:r>
      <w:r w:rsidR="00856837">
        <w:rPr>
          <w:rFonts w:eastAsia="TH SarabunPSK"/>
        </w:rPr>
        <w:t xml:space="preserve">component </w:t>
      </w:r>
      <w:r w:rsidR="008A016C">
        <w:rPr>
          <w:rFonts w:eastAsia="TH SarabunPSK" w:hint="cs"/>
          <w:cs/>
        </w:rPr>
        <w:t xml:space="preserve">เมื่อค่า </w:t>
      </w:r>
      <w:r w:rsidR="008A016C">
        <w:rPr>
          <w:rFonts w:eastAsia="TH SarabunPSK"/>
        </w:rPr>
        <w:t xml:space="preserve">variance </w:t>
      </w:r>
      <w:r w:rsidR="008A016C">
        <w:rPr>
          <w:rFonts w:eastAsia="TH SarabunPSK" w:hint="cs"/>
          <w:cs/>
        </w:rPr>
        <w:t xml:space="preserve">ต่ำ </w:t>
      </w:r>
      <w:r w:rsidR="00A51F36">
        <w:rPr>
          <w:rFonts w:eastAsia="TH SarabunPSK" w:hint="cs"/>
          <w:cs/>
        </w:rPr>
        <w:t>อย่างไรก็ตามการลดมิติมากไปก็ไม่ดี ในโครงงานนี้</w:t>
      </w:r>
      <w:r w:rsidR="005E1C40">
        <w:rPr>
          <w:rFonts w:eastAsia="TH SarabunPSK" w:hint="cs"/>
          <w:cs/>
        </w:rPr>
        <w:t>จึง</w:t>
      </w:r>
      <w:r w:rsidR="00A51F36">
        <w:rPr>
          <w:rFonts w:eastAsia="TH SarabunPSK" w:hint="cs"/>
          <w:cs/>
        </w:rPr>
        <w:t>ใช้หลักการ ดังนี้</w:t>
      </w:r>
    </w:p>
    <w:p w14:paraId="3DA83715" w14:textId="77777777" w:rsidR="003F6115" w:rsidRDefault="003F6115" w:rsidP="003F6115">
      <w:pPr>
        <w:pStyle w:val="ListParagraph"/>
        <w:numPr>
          <w:ilvl w:val="1"/>
          <w:numId w:val="18"/>
        </w:numPr>
        <w:jc w:val="thaiDistribute"/>
      </w:pPr>
      <w:r>
        <w:rPr>
          <w:rFonts w:hint="cs"/>
          <w:cs/>
        </w:rPr>
        <w:t xml:space="preserve">หาค่าเปอร์เซนต์ของ </w:t>
      </w:r>
      <w:r>
        <w:t xml:space="preserve">variance </w:t>
      </w:r>
      <w:r>
        <w:rPr>
          <w:rFonts w:hint="cs"/>
          <w:cs/>
        </w:rPr>
        <w:t xml:space="preserve">เมื่อเทียบกับผลรวมของ </w:t>
      </w:r>
      <w:r>
        <w:t xml:space="preserve">variance </w:t>
      </w:r>
      <w:r>
        <w:rPr>
          <w:rFonts w:hint="cs"/>
          <w:cs/>
        </w:rPr>
        <w:t>ทั้งหมด</w:t>
      </w:r>
    </w:p>
    <w:p w14:paraId="70862C46" w14:textId="626DFA5D" w:rsidR="00571731" w:rsidRPr="003F6115" w:rsidRDefault="000D4F0E" w:rsidP="003F6115">
      <w:pPr>
        <w:ind w:left="1440"/>
        <w:jc w:val="center"/>
        <w:rPr>
          <w:rFonts w:eastAsia="TH SarabunPSK"/>
        </w:rPr>
      </w:pP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Vp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H SarabunPSK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den>
        </m:f>
        <m:r>
          <w:rPr>
            <w:rFonts w:ascii="Cambria Math" w:eastAsia="TH SarabunPSK" w:hAnsi="Cambria Math"/>
            <w:sz w:val="28"/>
            <w:szCs w:val="28"/>
          </w:rPr>
          <m:t>*100</m:t>
        </m:r>
      </m:oMath>
      <w:r w:rsidR="00571731" w:rsidRPr="003F6115">
        <w:rPr>
          <w:rFonts w:eastAsia="TH SarabunPSK" w:hint="cs"/>
        </w:rPr>
        <w:t xml:space="preserve"> </w:t>
      </w:r>
      <w:r w:rsidR="00571731" w:rsidRPr="003F6115">
        <w:rPr>
          <w:rFonts w:eastAsia="TH SarabunPSK" w:hint="cs"/>
          <w:cs/>
        </w:rPr>
        <w:t xml:space="preserve"> โดยที่ </w:t>
      </w:r>
      <w:r w:rsidR="00571731" w:rsidRPr="005B25E6">
        <w:rPr>
          <w:rFonts w:eastAsia="TH SarabunPSK" w:hint="cs"/>
          <w:i/>
          <w:iCs/>
        </w:rPr>
        <w:t>i</w:t>
      </w:r>
      <w:r w:rsidR="00571731" w:rsidRPr="003F6115">
        <w:rPr>
          <w:rFonts w:eastAsia="TH SarabunPSK" w:hint="cs"/>
        </w:rPr>
        <w:t xml:space="preserve"> = 1, 2, …, </w:t>
      </w:r>
      <w:r w:rsidR="000660AD" w:rsidRPr="005B25E6">
        <w:rPr>
          <w:rFonts w:eastAsia="TH SarabunPSK"/>
          <w:i/>
          <w:iCs/>
        </w:rPr>
        <w:t>n</w:t>
      </w:r>
    </w:p>
    <w:p w14:paraId="665D7D14" w14:textId="357CF9CA" w:rsidR="00571731" w:rsidRDefault="00571731" w:rsidP="00BA7490">
      <w:pPr>
        <w:ind w:left="1440"/>
        <w:rPr>
          <w:rFonts w:eastAsia="TH SarabunPSK"/>
        </w:rPr>
      </w:pPr>
      <w:r>
        <w:rPr>
          <w:rFonts w:eastAsia="TH SarabunPSK" w:hint="cs"/>
          <w:cs/>
        </w:rPr>
        <w:t>โดย</w:t>
      </w:r>
      <w:r w:rsidR="00BA7490">
        <w:rPr>
          <w:rFonts w:eastAsia="TH SarabunPSK" w:hint="cs"/>
          <w:cs/>
        </w:rPr>
        <w:t xml:space="preserve"> </w:t>
      </w:r>
      <w:r w:rsidR="00BA7490"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Vp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TH SarabunPSK" w:hint="cs"/>
          <w:cs/>
        </w:rPr>
        <w:t xml:space="preserve"> คือ ค่าความแปรปรวนของ</w:t>
      </w:r>
      <w:r w:rsidR="005B25E6">
        <w:rPr>
          <w:rFonts w:eastAsia="TH SarabunPSK"/>
        </w:rPr>
        <w:t xml:space="preserve"> component </w:t>
      </w:r>
      <w:r w:rsidR="005B25E6">
        <w:rPr>
          <w:rFonts w:eastAsia="TH SarabunPSK" w:hint="cs"/>
          <w:cs/>
        </w:rPr>
        <w:t xml:space="preserve">ที่ </w:t>
      </w:r>
      <w:r w:rsidR="005B25E6" w:rsidRPr="005B25E6">
        <w:rPr>
          <w:rFonts w:eastAsia="TH SarabunPSK"/>
          <w:i/>
          <w:iCs/>
        </w:rPr>
        <w:t>i</w:t>
      </w:r>
      <w:r>
        <w:rPr>
          <w:rFonts w:eastAsia="TH SarabunPSK" w:hint="cs"/>
        </w:rPr>
        <w:t xml:space="preserve"> </w:t>
      </w:r>
      <w:r w:rsidR="005B25E6">
        <w:rPr>
          <w:rFonts w:eastAsia="TH SarabunPSK" w:hint="cs"/>
          <w:cs/>
        </w:rPr>
        <w:t xml:space="preserve">โดยที่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≥ 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≥… ≥ 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 </m:t>
        </m:r>
      </m:oMath>
      <w:r>
        <w:rPr>
          <w:rFonts w:eastAsia="TH SarabunPSK" w:hint="cs"/>
          <w:cs/>
        </w:rPr>
        <w:t>หน่วยเป็นเปอร์เซนต์</w:t>
      </w:r>
    </w:p>
    <w:p w14:paraId="2B9447A7" w14:textId="64F9BB0B" w:rsidR="00571731" w:rsidRDefault="00571731" w:rsidP="00571731">
      <w:pPr>
        <w:rPr>
          <w:rFonts w:eastAsia="TH SarabunPSK"/>
          <w:cs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ab/>
      </w:r>
      <w:r w:rsidR="003F6115"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คือ ค่าความแปรปรวนของ</w:t>
      </w:r>
      <w:r w:rsidR="00E0203A" w:rsidRPr="00E0203A">
        <w:rPr>
          <w:rFonts w:eastAsia="TH SarabunPSK"/>
        </w:rPr>
        <w:t xml:space="preserve"> </w:t>
      </w:r>
      <w:r w:rsidR="00E0203A">
        <w:rPr>
          <w:rFonts w:eastAsia="TH SarabunPSK"/>
        </w:rPr>
        <w:t xml:space="preserve">component </w:t>
      </w:r>
      <w:r w:rsidR="00E0203A">
        <w:rPr>
          <w:rFonts w:eastAsia="TH SarabunPSK" w:hint="cs"/>
          <w:cs/>
        </w:rPr>
        <w:t xml:space="preserve">ที่ </w:t>
      </w:r>
      <w:r w:rsidR="00E0203A" w:rsidRPr="005B25E6">
        <w:rPr>
          <w:rFonts w:eastAsia="TH SarabunPSK"/>
          <w:i/>
          <w:iCs/>
        </w:rPr>
        <w:t>i</w:t>
      </w:r>
    </w:p>
    <w:p w14:paraId="728D8DE8" w14:textId="32991996" w:rsidR="00571731" w:rsidRDefault="00571731" w:rsidP="003F6115">
      <w:pPr>
        <w:ind w:left="1440" w:firstLine="720"/>
        <w:rPr>
          <w:rFonts w:eastAsia="TH SarabunPSK"/>
          <w:cs/>
        </w:rPr>
      </w:pPr>
      <w:r>
        <w:rPr>
          <w:rFonts w:eastAsia="TH SarabunPSK" w:hint="cs"/>
          <w:cs/>
        </w:rPr>
        <w:t xml:space="preserve">ค่า </w:t>
      </w:r>
      <m:oMath>
        <m:nary>
          <m:naryPr>
            <m:chr m:val="∑"/>
            <m:limLoc m:val="undOvr"/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H SarabunPSK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TH SarabunPSK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>
        <w:rPr>
          <w:rFonts w:eastAsia="TH SarabunPSK" w:hint="cs"/>
          <w:cs/>
        </w:rPr>
        <w:t xml:space="preserve"> คือ ค่าความแปรปรวนรวมทั้งหมด ตั้งแต่</w:t>
      </w:r>
      <w:r w:rsidR="00E01158">
        <w:rPr>
          <w:rFonts w:eastAsia="TH SarabunPSK" w:hint="cs"/>
          <w:cs/>
        </w:rPr>
        <w:t xml:space="preserve"> </w:t>
      </w:r>
      <w:r w:rsidR="00E01158"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 xml:space="preserve">ที่ </w:t>
      </w:r>
      <w:r>
        <w:rPr>
          <w:rFonts w:eastAsia="TH SarabunPSK" w:hint="cs"/>
        </w:rPr>
        <w:t xml:space="preserve">1 </w:t>
      </w:r>
      <w:r>
        <w:rPr>
          <w:rFonts w:eastAsia="TH SarabunPSK" w:hint="cs"/>
          <w:cs/>
        </w:rPr>
        <w:t xml:space="preserve">จนถึง </w:t>
      </w:r>
      <w:r w:rsidR="000660AD">
        <w:rPr>
          <w:rFonts w:eastAsia="TH SarabunPSK"/>
        </w:rPr>
        <w:t>n</w:t>
      </w:r>
    </w:p>
    <w:p w14:paraId="53F39082" w14:textId="75A87784" w:rsidR="00BA7490" w:rsidRDefault="00571731" w:rsidP="00BA7490">
      <w:pPr>
        <w:pStyle w:val="ListParagraph"/>
        <w:numPr>
          <w:ilvl w:val="1"/>
          <w:numId w:val="18"/>
        </w:numPr>
      </w:pPr>
      <w:r w:rsidRPr="003F6115">
        <w:rPr>
          <w:rFonts w:hint="cs"/>
          <w:cs/>
        </w:rPr>
        <w:t xml:space="preserve">นำค่า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ของ </w:t>
      </w:r>
      <w:r w:rsidRPr="00D27C2C">
        <w:rPr>
          <w:rFonts w:hint="cs"/>
          <w:i/>
          <w:iCs/>
        </w:rPr>
        <w:t>i</w:t>
      </w:r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ตั้งแต่ </w:t>
      </w:r>
      <w:r w:rsidRPr="003F6115">
        <w:rPr>
          <w:rFonts w:hint="cs"/>
        </w:rPr>
        <w:t xml:space="preserve">1 </w:t>
      </w:r>
      <w:r w:rsidRPr="003F6115">
        <w:rPr>
          <w:rFonts w:hint="cs"/>
          <w:cs/>
        </w:rPr>
        <w:t xml:space="preserve">จนถึง </w:t>
      </w:r>
      <w:r w:rsidR="000660AD" w:rsidRPr="009B425A">
        <w:rPr>
          <w:i/>
          <w:iCs/>
        </w:rPr>
        <w:t>n</w:t>
      </w:r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ที่ได้มาคำนวณหาค่า </w:t>
      </w:r>
      <w:r w:rsidRPr="003F6115">
        <w:rPr>
          <w:rFonts w:hint="cs"/>
        </w:rPr>
        <w:t xml:space="preserve">component </w:t>
      </w:r>
      <w:r w:rsidRPr="003F6115">
        <w:rPr>
          <w:rFonts w:hint="cs"/>
          <w:cs/>
        </w:rPr>
        <w:t>ที่ดีที่สุด ด้วยสมการดังต่อไปนี้</w:t>
      </w:r>
    </w:p>
    <w:p w14:paraId="3807CD35" w14:textId="6FB693B2" w:rsidR="00571731" w:rsidRPr="00BA7490" w:rsidRDefault="00571731" w:rsidP="00BA7490">
      <w:pPr>
        <w:ind w:left="1440"/>
      </w:pPr>
      <m:oMathPara>
        <m:oMathParaPr>
          <m:jc m:val="center"/>
        </m:oMathParaPr>
        <m:oMath>
          <m:r>
            <w:rPr>
              <w:rFonts w:ascii="Cambria Math" w:eastAsia="TH SarabunPSK" w:hAnsi="Cambria Math"/>
              <w:sz w:val="28"/>
              <w:szCs w:val="28"/>
            </w:rPr>
            <m:t>sum</m:t>
          </m:r>
          <m:sSub>
            <m:sSubPr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H SarabunPSK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pi</m:t>
              </m:r>
            </m:sub>
          </m:sSub>
          <m:r>
            <w:rPr>
              <w:rFonts w:ascii="Cambria Math" w:eastAsia="TH SarabunPSK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H SarabunPSK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="TH SarabunPSK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pi</m:t>
                  </m:r>
                </m:sub>
              </m:sSub>
            </m:e>
          </m:nary>
        </m:oMath>
      </m:oMathPara>
    </w:p>
    <w:p w14:paraId="3B58BCF8" w14:textId="0D176166" w:rsidR="00571731" w:rsidRDefault="00571731" w:rsidP="00B10A5F">
      <w:pPr>
        <w:ind w:left="1440"/>
        <w:jc w:val="thaiDistribute"/>
      </w:pPr>
      <w:r>
        <w:rPr>
          <w:rFonts w:hint="cs"/>
          <w:cs/>
        </w:rPr>
        <w:t>โดยที่</w:t>
      </w:r>
      <w:r w:rsidR="00A74D01">
        <w:rPr>
          <w:rFonts w:hint="cs"/>
          <w:cs/>
        </w:rPr>
        <w:t>จำนวน</w:t>
      </w:r>
      <w:r>
        <w:rPr>
          <w:rFonts w:hint="cs"/>
          <w:cs/>
        </w:rPr>
        <w:t xml:space="preserve">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ที่ดีที่สุดจะได้จากจำนวนผลรวม </w:t>
      </w:r>
      <w:r w:rsidR="00D525FB">
        <w:t>k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ตัวแรก ของ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ที่ทำให้ </w:t>
      </w:r>
      <m:oMath>
        <m:r>
          <w:rPr>
            <w:rFonts w:ascii="Cambria Math" w:eastAsia="TH SarabunPSK" w:hAnsi="Cambria Math"/>
            <w:sz w:val="28"/>
            <w:szCs w:val="28"/>
          </w:rPr>
          <m:t>sum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≥80%</m:t>
        </m:r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ซึ่งแทนว่ามีจำนวน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 </w:t>
      </w:r>
      <w:r>
        <w:rPr>
          <w:rFonts w:hint="cs"/>
        </w:rPr>
        <w:t xml:space="preserve">k </w:t>
      </w:r>
      <w:r>
        <w:rPr>
          <w:rFonts w:hint="cs"/>
          <w:cs/>
        </w:rPr>
        <w:t xml:space="preserve">ตัว เขียนได้ว่า </w:t>
      </w:r>
      <w:r>
        <w:rPr>
          <w:rFonts w:hint="cs"/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rFonts w:hint="cs"/>
          <w:sz w:val="28"/>
          <w:szCs w:val="28"/>
        </w:rPr>
        <w:t xml:space="preserve">] </w:t>
      </w:r>
      <w:r>
        <w:rPr>
          <w:rFonts w:hint="cs"/>
          <w:cs/>
        </w:rPr>
        <w:t>ซึ่ง</w:t>
      </w:r>
      <w:r w:rsidR="00B10A5F">
        <w:rPr>
          <w:rFonts w:hint="cs"/>
          <w:cs/>
        </w:rPr>
        <w:t xml:space="preserve">จะใช้ในการลดมิติของข้อมูล </w:t>
      </w:r>
      <w:r>
        <w:rPr>
          <w:rFonts w:hint="cs"/>
          <w:cs/>
        </w:rPr>
        <w:t xml:space="preserve">ผลลัพธ์สุดท้ายจะได้ออกมาเป็นเวกเตอร์ข้อความตามขนาดของมิติ คือ ขนาด </w:t>
      </w:r>
      <w:r>
        <w:rPr>
          <w:rFonts w:hint="cs"/>
        </w:rPr>
        <w:t>k</w:t>
      </w:r>
    </w:p>
    <w:p w14:paraId="2A3B5C9C" w14:textId="77777777" w:rsidR="002C6953" w:rsidRDefault="002C6953" w:rsidP="002C6953">
      <w:pPr>
        <w:ind w:left="720" w:firstLine="720"/>
      </w:pPr>
    </w:p>
    <w:p w14:paraId="0E89094A" w14:textId="2250EE33" w:rsidR="00EF47B4" w:rsidRDefault="00EF47B4" w:rsidP="008E4243">
      <w:pPr>
        <w:pStyle w:val="Title"/>
        <w:ind w:left="0"/>
        <w:jc w:val="thaiDistribute"/>
      </w:pPr>
      <w:bookmarkStart w:id="192" w:name="_Toc66446088"/>
      <w:bookmarkStart w:id="193" w:name="_Toc66572986"/>
      <w:r>
        <w:t>3.1.</w:t>
      </w:r>
      <w:r w:rsidR="004A7521">
        <w:t>4</w:t>
      </w:r>
      <w:r>
        <w:t xml:space="preserve"> </w:t>
      </w:r>
      <w:r>
        <w:rPr>
          <w:rFonts w:hint="cs"/>
          <w:cs/>
        </w:rPr>
        <w:t>การแบ่งกลุ่ม</w:t>
      </w:r>
      <w:r>
        <w:rPr>
          <w:rFonts w:hint="cs"/>
        </w:rPr>
        <w:t xml:space="preserve"> (Clustering)</w:t>
      </w:r>
      <w:bookmarkEnd w:id="192"/>
      <w:bookmarkEnd w:id="193"/>
    </w:p>
    <w:p w14:paraId="6F133469" w14:textId="72720FDA" w:rsidR="000660AD" w:rsidRDefault="00F35DA5" w:rsidP="00ED3FBD">
      <w:pPr>
        <w:ind w:left="720" w:firstLine="720"/>
        <w:jc w:val="thaiDistribute"/>
        <w:rPr>
          <w:cs/>
        </w:rPr>
      </w:pPr>
      <w:r>
        <w:rPr>
          <w:rFonts w:hint="cs"/>
          <w:cs/>
        </w:rPr>
        <w:t xml:space="preserve">ข้อความที่จะนำมาสร้างแชทบอทจะถูกนำมาจัดกลุ่ม เพื่อให้การระบุ </w:t>
      </w:r>
      <w:r>
        <w:t xml:space="preserve">intent label </w:t>
      </w:r>
      <w:r>
        <w:rPr>
          <w:rFonts w:hint="cs"/>
          <w:cs/>
        </w:rPr>
        <w:t xml:space="preserve">เป็นไปอย่างรวดเร็ว และมีประสิทธิภาพ ในโครงงานนี้ทำการทดลองจัดกลุ่มข้อความด้วย </w:t>
      </w:r>
      <w:r>
        <w:t xml:space="preserve">2 </w:t>
      </w:r>
      <w:r>
        <w:rPr>
          <w:rFonts w:hint="cs"/>
          <w:cs/>
        </w:rPr>
        <w:t>วิธี ได้แก่</w:t>
      </w:r>
    </w:p>
    <w:p w14:paraId="4793471C" w14:textId="545CF140" w:rsidR="00EF47B4" w:rsidRDefault="00EF47B4" w:rsidP="008E4243">
      <w:pPr>
        <w:pStyle w:val="ListParagraph"/>
        <w:numPr>
          <w:ilvl w:val="0"/>
          <w:numId w:val="38"/>
        </w:numPr>
        <w:ind w:left="1440"/>
        <w:jc w:val="thaiDistribute"/>
      </w:pPr>
      <w:r w:rsidRPr="000F33C9">
        <w:rPr>
          <w:rFonts w:hint="cs"/>
        </w:rPr>
        <w:lastRenderedPageBreak/>
        <w:t>K-Means</w:t>
      </w:r>
    </w:p>
    <w:p w14:paraId="781BDE33" w14:textId="045D00DC" w:rsidR="00EF47B4" w:rsidRDefault="00EF47B4" w:rsidP="008E4243">
      <w:pPr>
        <w:ind w:left="1080" w:firstLine="360"/>
        <w:jc w:val="thaiDistribute"/>
      </w:pPr>
      <w:r>
        <w:rPr>
          <w:rFonts w:hint="cs"/>
          <w:cs/>
        </w:rPr>
        <w:t>เป็นการ</w:t>
      </w:r>
      <w:r w:rsidR="00ED3FBD">
        <w:rPr>
          <w:rFonts w:hint="cs"/>
          <w:cs/>
        </w:rPr>
        <w:t>จัด</w:t>
      </w:r>
      <w:r>
        <w:rPr>
          <w:rFonts w:hint="cs"/>
          <w:cs/>
        </w:rPr>
        <w:t>กลุ่มข้อมูล</w:t>
      </w:r>
      <w:r w:rsidR="00ED3FBD">
        <w:rPr>
          <w:rFonts w:hint="cs"/>
          <w:cs/>
        </w:rPr>
        <w:t xml:space="preserve">แบบ </w:t>
      </w:r>
      <w:r w:rsidR="00ED3FBD">
        <w:t xml:space="preserve">center-based </w:t>
      </w:r>
      <w:r w:rsidR="00ED3FBD">
        <w:rPr>
          <w:rFonts w:hint="cs"/>
          <w:cs/>
        </w:rPr>
        <w:t>ดังหลักการที่ได้กล่าวไว้ใน</w:t>
      </w:r>
      <w:r>
        <w:rPr>
          <w:rFonts w:hint="cs"/>
          <w:cs/>
        </w:rPr>
        <w:t>หัวข้</w:t>
      </w:r>
      <w:r w:rsidR="00BA4AEB">
        <w:rPr>
          <w:rFonts w:hint="cs"/>
          <w:cs/>
        </w:rPr>
        <w:t>อ</w:t>
      </w:r>
      <w:r>
        <w:rPr>
          <w:rFonts w:hint="cs"/>
          <w:cs/>
        </w:rPr>
        <w:t xml:space="preserve">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1) </w:t>
      </w:r>
      <w:r>
        <w:rPr>
          <w:rFonts w:hint="cs"/>
          <w:cs/>
        </w:rPr>
        <w:t>โดย</w:t>
      </w:r>
      <w:r w:rsidR="00BA4AEB">
        <w:rPr>
          <w:rFonts w:hint="cs"/>
          <w:cs/>
        </w:rPr>
        <w:t xml:space="preserve">จะต้องมีการกำหนดพารามิเตอร์ </w:t>
      </w:r>
      <w:r w:rsidR="00BA4AEB">
        <w:t xml:space="preserve">k </w:t>
      </w:r>
      <w:r w:rsidR="00BA4AEB">
        <w:rPr>
          <w:rFonts w:hint="cs"/>
          <w:cs/>
        </w:rPr>
        <w:t xml:space="preserve">ซึ่งแสดงถึงจำนวนกลุ่มที่ต้องการจัดข้อมูล </w:t>
      </w:r>
      <w:r>
        <w:rPr>
          <w:rFonts w:hint="cs"/>
          <w:cs/>
        </w:rPr>
        <w:t xml:space="preserve">ในการทำโครงงานนี้ทางคณะผู้จัดทำจะหาค่า </w:t>
      </w:r>
      <w:r>
        <w:rPr>
          <w:rFonts w:hint="cs"/>
        </w:rPr>
        <w:t xml:space="preserve">k </w:t>
      </w:r>
      <w:r>
        <w:rPr>
          <w:rFonts w:hint="cs"/>
          <w:cs/>
        </w:rPr>
        <w:t>ที่ดีที่สุด</w:t>
      </w:r>
      <w:r w:rsidR="008E4243">
        <w:rPr>
          <w:rFonts w:hint="cs"/>
          <w:cs/>
        </w:rPr>
        <w:t xml:space="preserve"> </w:t>
      </w:r>
      <w:r>
        <w:rPr>
          <w:rFonts w:hint="cs"/>
        </w:rPr>
        <w:t>[12]</w:t>
      </w:r>
      <w:r>
        <w:rPr>
          <w:rFonts w:hint="cs"/>
          <w:cs/>
        </w:rPr>
        <w:t xml:space="preserve"> เพื่อนำมาแบ่งกลุ่มข้อมูล โดยไม่ต้องใช้มนุษย์เข้ามาช่วย ด้วยหลักการ </w:t>
      </w:r>
      <w:r>
        <w:rPr>
          <w:rFonts w:hint="cs"/>
        </w:rPr>
        <w:t>The Silhouette Method</w:t>
      </w:r>
    </w:p>
    <w:p w14:paraId="60285358" w14:textId="2ECC0798" w:rsidR="00EF47B4" w:rsidRPr="00277786" w:rsidRDefault="00EF47B4" w:rsidP="008E4243">
      <w:pPr>
        <w:pStyle w:val="ListParagraph"/>
        <w:numPr>
          <w:ilvl w:val="0"/>
          <w:numId w:val="38"/>
        </w:numPr>
        <w:ind w:left="1440"/>
        <w:jc w:val="thaiDistribute"/>
        <w:rPr>
          <w:b/>
          <w:bCs/>
        </w:rPr>
      </w:pPr>
      <w:r w:rsidRPr="000F33C9">
        <w:rPr>
          <w:rFonts w:hint="cs"/>
        </w:rPr>
        <w:t>DBSCAN</w:t>
      </w:r>
    </w:p>
    <w:p w14:paraId="7112FD32" w14:textId="77777777" w:rsidR="00A3316F" w:rsidRDefault="00EF47B4" w:rsidP="008E4243">
      <w:pPr>
        <w:ind w:left="1080" w:firstLine="360"/>
        <w:jc w:val="thaiDistribute"/>
      </w:pPr>
      <w:r>
        <w:rPr>
          <w:rFonts w:hint="cs"/>
          <w:cs/>
        </w:rPr>
        <w:t>เป็นการ</w:t>
      </w:r>
      <w:r w:rsidR="00BA4AEB">
        <w:rPr>
          <w:rFonts w:hint="cs"/>
          <w:cs/>
        </w:rPr>
        <w:t>จัด</w:t>
      </w:r>
      <w:r>
        <w:rPr>
          <w:rFonts w:hint="cs"/>
          <w:cs/>
        </w:rPr>
        <w:t>กลุ่ม</w:t>
      </w:r>
      <w:r w:rsidR="00BA4AEB">
        <w:rPr>
          <w:rFonts w:hint="cs"/>
          <w:cs/>
        </w:rPr>
        <w:t xml:space="preserve">แบบ </w:t>
      </w:r>
      <w:r w:rsidR="00BA4AEB">
        <w:t xml:space="preserve">density-based </w:t>
      </w:r>
      <w:r w:rsidR="00BA4AEB">
        <w:rPr>
          <w:rFonts w:hint="cs"/>
          <w:cs/>
        </w:rPr>
        <w:t>ดังที่ได้กล่าวไว้ใน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>2)</w:t>
      </w:r>
      <w:r w:rsidR="00BA4AEB">
        <w:rPr>
          <w:rFonts w:hint="cs"/>
          <w:cs/>
        </w:rPr>
        <w:t xml:space="preserve"> พารามิเตอร์ที่ต้องใช้ในการจัดกลุ่ม คือ </w:t>
      </w:r>
      <w:r w:rsidR="00BA4AEB">
        <w:t xml:space="preserve">Eps </w:t>
      </w:r>
      <w:r w:rsidR="00BA4AEB">
        <w:rPr>
          <w:rFonts w:hint="cs"/>
          <w:cs/>
        </w:rPr>
        <w:t xml:space="preserve">ซึ่งแสดงถึงรัศมีของบริเวณพื้นที่ และ </w:t>
      </w:r>
      <w:r w:rsidR="00BA4AEB">
        <w:t>MinPts</w:t>
      </w:r>
      <w:r w:rsidR="00CF4D92">
        <w:t xml:space="preserve"> </w:t>
      </w:r>
      <w:r w:rsidR="00CF4D92">
        <w:rPr>
          <w:rFonts w:hint="cs"/>
          <w:cs/>
        </w:rPr>
        <w:t>ซึ่งแสดงถึงจำนวน</w:t>
      </w:r>
      <w:r w:rsidR="00E57A42">
        <w:rPr>
          <w:rFonts w:hint="cs"/>
          <w:cs/>
        </w:rPr>
        <w:t>จุดข้อมูลที่อยู่ในบริเวณที่พิจารณา</w:t>
      </w:r>
      <w:r w:rsidR="00BA4AEB">
        <w:t xml:space="preserve"> </w:t>
      </w:r>
    </w:p>
    <w:p w14:paraId="5D56D10B" w14:textId="5874C303" w:rsidR="00614335" w:rsidRDefault="00A3316F" w:rsidP="00F57F06">
      <w:pPr>
        <w:ind w:left="720"/>
        <w:jc w:val="thaiDistribute"/>
      </w:pPr>
      <w:r>
        <w:rPr>
          <w:rFonts w:hint="cs"/>
          <w:cs/>
        </w:rPr>
        <w:t xml:space="preserve">ผลจากการจัดกลุ่มทั้ง </w:t>
      </w:r>
      <w:r>
        <w:t xml:space="preserve">2 </w:t>
      </w:r>
      <w:r>
        <w:rPr>
          <w:rFonts w:hint="cs"/>
          <w:cs/>
        </w:rPr>
        <w:t>วิธี จะถูกนำมาประเมิลผล</w:t>
      </w:r>
      <w:r w:rsidR="007C3364">
        <w:rPr>
          <w:rFonts w:hint="cs"/>
          <w:cs/>
        </w:rPr>
        <w:t>เปรียบเทียบประสิทธิภาพต่อไป</w:t>
      </w:r>
      <w:r w:rsidR="00DC5B2F">
        <w:rPr>
          <w:rFonts w:hint="cs"/>
          <w:cs/>
        </w:rPr>
        <w:t xml:space="preserve">ในหัวข้อที่ </w:t>
      </w:r>
      <w:r w:rsidR="00DC5B2F">
        <w:t xml:space="preserve">3.9 </w:t>
      </w:r>
      <w:r w:rsidR="00DC5B2F">
        <w:rPr>
          <w:rFonts w:hint="cs"/>
          <w:cs/>
        </w:rPr>
        <w:t xml:space="preserve">เพื่อเลือกเทคนิคการจัดกลุ่มที่เหมาะสมไปใช้จัดกลุ่มข้อความ ก่อนที่จะนำไปพิจารณาระบุ </w:t>
      </w:r>
      <w:r w:rsidR="00DC5B2F">
        <w:t xml:space="preserve">intent </w:t>
      </w:r>
      <w:r w:rsidR="00DC5B2F">
        <w:rPr>
          <w:rFonts w:hint="cs"/>
          <w:cs/>
        </w:rPr>
        <w:t xml:space="preserve">ของแต่ละกลุ่ม ซึ่งข้อความที่อยู่ในกลุ่มเดียวกันจะได้รับการระบุว่าเป็น </w:t>
      </w:r>
      <w:r w:rsidR="00DC5B2F">
        <w:t xml:space="preserve">intent </w:t>
      </w:r>
      <w:r w:rsidR="00DC5B2F">
        <w:rPr>
          <w:rFonts w:hint="cs"/>
          <w:cs/>
        </w:rPr>
        <w:t xml:space="preserve">เดียวกันทั้งกลุ่ม จากนั้นข้อความที่มีการระบุ </w:t>
      </w:r>
      <w:r w:rsidR="00DC5B2F">
        <w:t xml:space="preserve">intent </w:t>
      </w:r>
      <w:r w:rsidR="00DC5B2F">
        <w:rPr>
          <w:rFonts w:hint="cs"/>
          <w:cs/>
        </w:rPr>
        <w:t>แล้วจะถูกนำไปใช้ในขั้นตอนต่อไป</w:t>
      </w:r>
    </w:p>
    <w:p w14:paraId="3185E366" w14:textId="77777777" w:rsidR="00DC5B2F" w:rsidRPr="00DC5B2F" w:rsidRDefault="00DC5B2F" w:rsidP="00DC5B2F">
      <w:pPr>
        <w:ind w:left="720"/>
        <w:jc w:val="thaiDistribute"/>
      </w:pPr>
    </w:p>
    <w:p w14:paraId="419055A3" w14:textId="77777777" w:rsidR="00B23649" w:rsidRPr="000F33C9" w:rsidRDefault="00B23649" w:rsidP="00122B43">
      <w:pPr>
        <w:pStyle w:val="Heading2"/>
      </w:pPr>
      <w:bookmarkStart w:id="194" w:name="_Toc66572987"/>
      <w:r w:rsidRPr="000F33C9">
        <w:t xml:space="preserve">3.2 </w:t>
      </w:r>
      <w:r w:rsidRPr="000F33C9">
        <w:rPr>
          <w:rFonts w:hint="cs"/>
          <w:cs/>
        </w:rPr>
        <w:t xml:space="preserve">การสร้างโมเดลและทดสอบโมเดลในการจำแนก </w:t>
      </w:r>
      <w:r w:rsidRPr="000F33C9">
        <w:t>intent</w:t>
      </w:r>
      <w:bookmarkEnd w:id="194"/>
      <w:r w:rsidRPr="000F33C9">
        <w:t xml:space="preserve"> </w:t>
      </w:r>
    </w:p>
    <w:p w14:paraId="388881B5" w14:textId="1E2282C8" w:rsidR="000660AD" w:rsidRPr="000660AD" w:rsidRDefault="00B23649" w:rsidP="007064E1">
      <w:pPr>
        <w:jc w:val="thaiDistribute"/>
        <w:rPr>
          <w:cs/>
        </w:rPr>
      </w:pPr>
      <w:r>
        <w:tab/>
      </w:r>
      <w:r w:rsidR="00C22F2B">
        <w:rPr>
          <w:rFonts w:hint="cs"/>
          <w:cs/>
        </w:rPr>
        <w:t>ในขั้นตอนนี้เป็นการนำชุดข้อความที่ผ่านการแบ่งกลุ่ม</w:t>
      </w:r>
      <w:r w:rsidR="00122B43">
        <w:rPr>
          <w:rFonts w:hint="cs"/>
          <w:cs/>
        </w:rPr>
        <w:t xml:space="preserve"> </w:t>
      </w:r>
      <w:r w:rsidR="00C22F2B">
        <w:rPr>
          <w:rFonts w:hint="cs"/>
          <w:cs/>
        </w:rPr>
        <w:t>และ</w:t>
      </w:r>
      <w:r w:rsidR="002B5B32">
        <w:rPr>
          <w:rFonts w:hint="cs"/>
          <w:cs/>
        </w:rPr>
        <w:t>ระบุ</w:t>
      </w:r>
      <w:r w:rsidR="002B5B32">
        <w:t xml:space="preserve"> intent </w:t>
      </w:r>
      <w:r w:rsidR="002B5B32">
        <w:rPr>
          <w:rFonts w:hint="cs"/>
          <w:cs/>
        </w:rPr>
        <w:t xml:space="preserve">เรียบร้อยแล้ว มาสร้างโมเดลสำหรับทำนาย </w:t>
      </w:r>
      <w:r w:rsidR="002B5B32">
        <w:t>(</w:t>
      </w:r>
      <w:r w:rsidR="00122B43">
        <w:t>P</w:t>
      </w:r>
      <w:r w:rsidR="002B5B32">
        <w:t>re</w:t>
      </w:r>
      <w:r w:rsidR="003E65C0">
        <w:t>dict</w:t>
      </w:r>
      <w:r w:rsidR="002B5B32">
        <w:t>)</w:t>
      </w:r>
      <w:r w:rsidR="003E65C0">
        <w:t xml:space="preserve"> intent </w:t>
      </w:r>
      <w:r w:rsidR="003E65C0">
        <w:rPr>
          <w:rFonts w:hint="cs"/>
          <w:cs/>
        </w:rPr>
        <w:t xml:space="preserve">ให้กับข้อความ </w:t>
      </w:r>
      <w:r w:rsidR="00EF3D37">
        <w:rPr>
          <w:rFonts w:hint="cs"/>
          <w:cs/>
        </w:rPr>
        <w:t>โดยใช้</w:t>
      </w:r>
      <w:r w:rsidR="00E02650">
        <w:rPr>
          <w:rFonts w:hint="cs"/>
          <w:cs/>
        </w:rPr>
        <w:t>การ</w:t>
      </w:r>
      <w:r w:rsidR="00EF3D37">
        <w:rPr>
          <w:rFonts w:hint="cs"/>
          <w:cs/>
        </w:rPr>
        <w:t>เรียนรู้ของเครื่องแบบมีผู้สอน</w:t>
      </w:r>
      <w:r w:rsidR="00D63980">
        <w:t xml:space="preserve"> </w:t>
      </w:r>
      <w:r w:rsidR="00D63980">
        <w:rPr>
          <w:rFonts w:hint="cs"/>
          <w:cs/>
        </w:rPr>
        <w:t xml:space="preserve">ข้อมูลทั้งหมดจะถูกแบ่งเป็น </w:t>
      </w:r>
      <w:r w:rsidR="00D63980">
        <w:t xml:space="preserve">2 </w:t>
      </w:r>
      <w:r w:rsidR="00D63980">
        <w:rPr>
          <w:rFonts w:hint="cs"/>
          <w:cs/>
        </w:rPr>
        <w:t xml:space="preserve">ส่วน คือ </w:t>
      </w:r>
      <w:r w:rsidR="00234C4D">
        <w:rPr>
          <w:rFonts w:hint="cs"/>
          <w:cs/>
        </w:rPr>
        <w:t>ชุดข้อมูลสอน (</w:t>
      </w:r>
      <w:r w:rsidR="00234C4D">
        <w:t>Training Data</w:t>
      </w:r>
      <w:r w:rsidR="00234C4D">
        <w:rPr>
          <w:rFonts w:hint="cs"/>
          <w:cs/>
        </w:rPr>
        <w:t>)</w:t>
      </w:r>
      <w:r w:rsidR="0040212A">
        <w:rPr>
          <w:rFonts w:hint="cs"/>
          <w:cs/>
        </w:rPr>
        <w:t xml:space="preserve"> และชุดข้อมูลทดสอบ (</w:t>
      </w:r>
      <w:r w:rsidR="0040212A">
        <w:t>Testing Data</w:t>
      </w:r>
      <w:r w:rsidR="0040212A">
        <w:rPr>
          <w:rFonts w:hint="cs"/>
          <w:cs/>
        </w:rPr>
        <w:t>)</w:t>
      </w:r>
      <w:r w:rsidR="000F7D08">
        <w:t xml:space="preserve"> </w:t>
      </w:r>
      <w:r w:rsidR="000F7D08">
        <w:rPr>
          <w:rFonts w:hint="cs"/>
          <w:cs/>
        </w:rPr>
        <w:t>โดยจะทำการทดลองด้วยวิธีการแบ่งข้อมู</w:t>
      </w:r>
      <w:r w:rsidR="00E34412">
        <w:rPr>
          <w:rFonts w:hint="cs"/>
          <w:cs/>
        </w:rPr>
        <w:t>ล</w:t>
      </w:r>
      <w:r w:rsidR="00352925">
        <w:rPr>
          <w:rFonts w:hint="cs"/>
          <w:cs/>
        </w:rPr>
        <w:t>เป็นส่วน</w:t>
      </w:r>
      <w:r w:rsidR="000F7D08" w:rsidRPr="000F7D08">
        <w:rPr>
          <w:rFonts w:hint="cs"/>
          <w:color w:val="FF0000"/>
          <w:cs/>
        </w:rPr>
        <w:t xml:space="preserve"> </w:t>
      </w:r>
      <w:r w:rsidR="00F74AFA">
        <w:rPr>
          <w:rFonts w:hint="cs"/>
          <w:cs/>
        </w:rPr>
        <w:t>ข้อความ</w:t>
      </w:r>
      <w:r w:rsidR="00072F02">
        <w:rPr>
          <w:rFonts w:hint="cs"/>
          <w:cs/>
        </w:rPr>
        <w:t xml:space="preserve"> </w:t>
      </w:r>
      <w:r w:rsidR="00F74AFA">
        <w:rPr>
          <w:rFonts w:hint="cs"/>
          <w:cs/>
        </w:rPr>
        <w:t>และ</w:t>
      </w:r>
      <w:r w:rsidR="00F74AFA">
        <w:t xml:space="preserve"> intent</w:t>
      </w:r>
      <w:r w:rsidR="00F01B39">
        <w:rPr>
          <w:rFonts w:hint="cs"/>
          <w:cs/>
        </w:rPr>
        <w:t xml:space="preserve"> </w:t>
      </w:r>
      <w:r w:rsidR="00F74AFA">
        <w:rPr>
          <w:rFonts w:hint="cs"/>
          <w:cs/>
        </w:rPr>
        <w:t>ของ</w:t>
      </w:r>
      <w:r w:rsidR="00F01B39">
        <w:rPr>
          <w:rFonts w:hint="cs"/>
          <w:cs/>
        </w:rPr>
        <w:t>แต่ละข้อความ</w:t>
      </w:r>
      <w:r w:rsidR="00352925">
        <w:rPr>
          <w:rFonts w:hint="cs"/>
          <w:cs/>
        </w:rPr>
        <w:t xml:space="preserve"> โดยจะนำ</w:t>
      </w:r>
      <w:r w:rsidR="000F7D08">
        <w:rPr>
          <w:rFonts w:hint="cs"/>
          <w:cs/>
        </w:rPr>
        <w:t>ข้อมูลสอนเข้าสู่</w:t>
      </w:r>
      <w:r w:rsidR="00215AFF">
        <w:rPr>
          <w:rFonts w:hint="cs"/>
          <w:cs/>
        </w:rPr>
        <w:t>กระบวนการเรียนรู้</w:t>
      </w:r>
      <w:r w:rsidR="000F7D08">
        <w:rPr>
          <w:rFonts w:hint="cs"/>
          <w:cs/>
        </w:rPr>
        <w:t xml:space="preserve"> (</w:t>
      </w:r>
      <w:r w:rsidR="000F7D08">
        <w:t>Training Process</w:t>
      </w:r>
      <w:r w:rsidR="000F7D08">
        <w:rPr>
          <w:rFonts w:hint="cs"/>
          <w:cs/>
        </w:rPr>
        <w:t>)</w:t>
      </w:r>
      <w:r w:rsidR="00215AFF">
        <w:rPr>
          <w:rFonts w:hint="cs"/>
          <w:cs/>
        </w:rPr>
        <w:t xml:space="preserve"> จนได้เป็นโมเดล</w:t>
      </w:r>
      <w:r w:rsidR="00170080">
        <w:rPr>
          <w:rFonts w:hint="cs"/>
          <w:cs/>
        </w:rPr>
        <w:t xml:space="preserve"> โดยจะมีลำดับขั้นตอนดังภาพ</w:t>
      </w:r>
      <w:r w:rsidR="000660AD">
        <w:rPr>
          <w:rFonts w:hint="cs"/>
          <w:cs/>
        </w:rPr>
        <w:t xml:space="preserve">ที่ </w:t>
      </w:r>
      <w:r w:rsidR="000660AD">
        <w:t>3.2</w:t>
      </w:r>
      <w:r w:rsidR="000F7D08">
        <w:rPr>
          <w:rFonts w:hint="cs"/>
          <w:cs/>
        </w:rPr>
        <w:t xml:space="preserve"> </w:t>
      </w:r>
      <w:r w:rsidR="000660AD">
        <w:rPr>
          <w:rFonts w:hint="cs"/>
          <w:cs/>
        </w:rPr>
        <w:t>ดังรายละเอียดที่จะกล่าวต่อไปนี้</w:t>
      </w:r>
    </w:p>
    <w:p w14:paraId="0147848F" w14:textId="411883B5" w:rsidR="000660AD" w:rsidRDefault="000F7D08" w:rsidP="007064E1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เริ่มต้นจะต้องมีการนำข้อความในชุดข้อมูลสอน มาทำความสะอาดตามหลักการที่ได้กล่าวไว้ก่อนหน้านี้ในหัวข้อที่ </w:t>
      </w:r>
      <w:r>
        <w:t>3.1.1</w:t>
      </w:r>
      <w:r>
        <w:rPr>
          <w:rFonts w:hint="cs"/>
          <w:cs/>
        </w:rPr>
        <w:t xml:space="preserve"> แล้วทำการสร้างชุดคำศัพท์ตามวิธีในหัวข้อที่ </w:t>
      </w:r>
      <w:r>
        <w:t>3.1.2</w:t>
      </w:r>
      <w:r>
        <w:rPr>
          <w:rFonts w:hint="cs"/>
          <w:cs/>
        </w:rPr>
        <w:t xml:space="preserve"> ข้อความที่ผ่านการทำความสะอาด และ </w:t>
      </w:r>
      <w:r>
        <w:t xml:space="preserve">intent label </w:t>
      </w:r>
      <w:r>
        <w:rPr>
          <w:rFonts w:hint="cs"/>
          <w:cs/>
        </w:rPr>
        <w:t xml:space="preserve">จะใช้เป็นข้อมูลนำเข้าสู่กระบวนการเรียนรู้ เพื่อสร้างโมเดล ในโครงงานนี้จะทำการทดลองสร้างโมเดล โดยใช้ </w:t>
      </w:r>
      <w:r>
        <w:t xml:space="preserve">2 </w:t>
      </w:r>
      <w:r>
        <w:rPr>
          <w:rFonts w:hint="cs"/>
          <w:cs/>
        </w:rPr>
        <w:t xml:space="preserve">เทคนิค คือ </w:t>
      </w:r>
      <w:r>
        <w:t xml:space="preserve">Decision Tree </w:t>
      </w:r>
      <w:r>
        <w:rPr>
          <w:rFonts w:hint="cs"/>
          <w:cs/>
        </w:rPr>
        <w:t xml:space="preserve">และ </w:t>
      </w:r>
      <w:r>
        <w:t>Ne</w:t>
      </w:r>
      <w:r w:rsidR="007064E1">
        <w:t xml:space="preserve">ural Networks </w:t>
      </w:r>
      <w:r w:rsidR="007064E1">
        <w:rPr>
          <w:rFonts w:hint="cs"/>
          <w:cs/>
        </w:rPr>
        <w:t>ทำให้โมเดลที่ได้จะถูกนำไปใช้ในกระบวนการทดสอบต่อไป</w:t>
      </w:r>
    </w:p>
    <w:p w14:paraId="7632D61C" w14:textId="77777777" w:rsidR="00CB19E3" w:rsidRDefault="00CB19E3" w:rsidP="00B23649"/>
    <w:p w14:paraId="51DAD640" w14:textId="68726AA8" w:rsidR="00CB19E3" w:rsidRDefault="00F57F06" w:rsidP="008A01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7853D817" wp14:editId="6BD4D3D8">
                <wp:simplePos x="0" y="0"/>
                <wp:positionH relativeFrom="column">
                  <wp:posOffset>-123245</wp:posOffset>
                </wp:positionH>
                <wp:positionV relativeFrom="paragraph">
                  <wp:posOffset>-91441</wp:posOffset>
                </wp:positionV>
                <wp:extent cx="5527343" cy="7482177"/>
                <wp:effectExtent l="0" t="0" r="1651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74821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72493" id="Rectangle 8" o:spid="_x0000_s1026" style="position:absolute;margin-left:-9.7pt;margin-top:-7.2pt;width:435.2pt;height:589.1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" filled="f" strokecolor="black [3213]"/>
            </w:pict>
          </mc:Fallback>
        </mc:AlternateContent>
      </w:r>
      <w:r w:rsidR="00627EBF">
        <w:rPr>
          <w:noProof/>
        </w:rPr>
        <w:drawing>
          <wp:inline distT="0" distB="0" distL="0" distR="0" wp14:anchorId="08729F5A" wp14:editId="72775F56">
            <wp:extent cx="4890052" cy="7400428"/>
            <wp:effectExtent l="0" t="0" r="635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32" cy="74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677" w14:textId="6E092020" w:rsidR="00331ABF" w:rsidRDefault="005E2531" w:rsidP="00072F02">
      <w:pPr>
        <w:pStyle w:val="picture1"/>
      </w:pPr>
      <w:bookmarkStart w:id="195" w:name="_Toc66446089"/>
      <w:r w:rsidRPr="005E2531">
        <w:rPr>
          <w:cs/>
        </w:rPr>
        <w:t>ภาพที่ 3.</w:t>
      </w:r>
      <w:r w:rsidR="00ED58F2">
        <w:t>2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 w:rsidRPr="005E2531">
        <w:rPr>
          <w:cs/>
        </w:rPr>
        <w:t xml:space="preserve">1: </w:t>
      </w:r>
      <w:r>
        <w:rPr>
          <w:rFonts w:hint="cs"/>
          <w:cs/>
        </w:rPr>
        <w:t>การสร้างโมเดล</w:t>
      </w:r>
      <w:bookmarkEnd w:id="195"/>
    </w:p>
    <w:p w14:paraId="6F225B44" w14:textId="77777777" w:rsidR="00072F02" w:rsidRDefault="00072F02" w:rsidP="00072F02">
      <w:pPr>
        <w:pStyle w:val="picture1"/>
        <w:ind w:left="0" w:firstLine="0"/>
        <w:jc w:val="left"/>
      </w:pPr>
    </w:p>
    <w:p w14:paraId="69169E93" w14:textId="656A6375" w:rsidR="008E4243" w:rsidRDefault="001261DC" w:rsidP="007064E1">
      <w:pPr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สำหรับ</w:t>
      </w:r>
      <w:r w:rsidR="007064E1">
        <w:rPr>
          <w:rFonts w:hint="cs"/>
          <w:cs/>
        </w:rPr>
        <w:t>กระบวน</w:t>
      </w:r>
      <w:r>
        <w:rPr>
          <w:rFonts w:hint="cs"/>
          <w:cs/>
        </w:rPr>
        <w:t xml:space="preserve">การทดสอบโมเดล </w:t>
      </w:r>
      <w:r w:rsidR="00A16A23">
        <w:rPr>
          <w:rFonts w:hint="cs"/>
          <w:cs/>
        </w:rPr>
        <w:t>จะนำข</w:t>
      </w:r>
      <w:r w:rsidR="008F586D">
        <w:rPr>
          <w:rFonts w:hint="cs"/>
          <w:cs/>
        </w:rPr>
        <w:t>้อความจาก</w:t>
      </w:r>
      <w:r w:rsidR="0077772D">
        <w:rPr>
          <w:rFonts w:hint="cs"/>
          <w:cs/>
        </w:rPr>
        <w:t>ชุดทดสอบที่ถูกแบ่งไว้ก่อนหน้านี้</w:t>
      </w:r>
      <w:r w:rsidR="00D459F3">
        <w:rPr>
          <w:rFonts w:hint="cs"/>
          <w:cs/>
        </w:rPr>
        <w:t xml:space="preserve"> มาทำนาย</w:t>
      </w:r>
      <w:r w:rsidR="00D459F3">
        <w:t xml:space="preserve"> intent </w:t>
      </w:r>
      <w:r w:rsidR="00D459F3">
        <w:rPr>
          <w:rFonts w:hint="cs"/>
          <w:cs/>
        </w:rPr>
        <w:t xml:space="preserve">โดยใช้โมเดลที่สร้างขึ้น </w:t>
      </w:r>
      <w:r w:rsidR="002C3700">
        <w:rPr>
          <w:rFonts w:hint="cs"/>
          <w:cs/>
        </w:rPr>
        <w:t>โดยจะมีลำดับขั้นตอนดังภาพ</w:t>
      </w:r>
      <w:r w:rsidR="00AE1478">
        <w:rPr>
          <w:rFonts w:hint="cs"/>
          <w:cs/>
        </w:rPr>
        <w:t xml:space="preserve">ที่ </w:t>
      </w:r>
      <w:r w:rsidR="00AE1478">
        <w:t>3.3</w:t>
      </w:r>
    </w:p>
    <w:p w14:paraId="2314CA92" w14:textId="7980BFA7" w:rsidR="007064E1" w:rsidRDefault="007064E1" w:rsidP="007064E1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เริ่มต้นจากการทำความสะอาดข้อความ แล้วทำชุดคำศัพท์ที่ได้จากกระบวนการสอนมาใช้ในการสกัดคุณลักษณะให้เป็นเวกเตอร์ </w:t>
      </w:r>
      <w:r>
        <w:t xml:space="preserve">TF-IDF </w:t>
      </w:r>
      <w:r>
        <w:rPr>
          <w:rFonts w:hint="cs"/>
          <w:cs/>
        </w:rPr>
        <w:t xml:space="preserve">เมื่อนำเข้าสู่โมเดลทำนายว่าเป็น </w:t>
      </w:r>
      <w:r>
        <w:t xml:space="preserve">intent </w:t>
      </w:r>
      <w:r>
        <w:rPr>
          <w:rFonts w:hint="cs"/>
          <w:cs/>
        </w:rPr>
        <w:t xml:space="preserve">ใด จากนั้นเราจะนำผลการทำนายไปเปรียบเทียบประสิทธิภาพ โดยใช้ตัวชี้วัดที่กล่าวไว้ในหัวข้อ </w:t>
      </w:r>
      <w:r>
        <w:t xml:space="preserve">3.3.3 </w:t>
      </w:r>
      <w:r>
        <w:rPr>
          <w:rFonts w:hint="cs"/>
          <w:cs/>
        </w:rPr>
        <w:t>ต่อไป</w:t>
      </w:r>
    </w:p>
    <w:p w14:paraId="676D452F" w14:textId="49FDA7A2" w:rsidR="004F1061" w:rsidRDefault="00CC4D91" w:rsidP="007064E1">
      <w:pPr>
        <w:jc w:val="thaiDistribute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CFBC729" wp14:editId="1C32369F">
                <wp:simplePos x="0" y="0"/>
                <wp:positionH relativeFrom="margin">
                  <wp:align>left</wp:align>
                </wp:positionH>
                <wp:positionV relativeFrom="paragraph">
                  <wp:posOffset>259071</wp:posOffset>
                </wp:positionV>
                <wp:extent cx="5231958" cy="6073253"/>
                <wp:effectExtent l="0" t="0" r="2603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1958" cy="60732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3AD80" id="Rectangle 20" o:spid="_x0000_s1026" style="position:absolute;margin-left:0;margin-top:20.4pt;width:411.95pt;height:478.2pt;z-index:251761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" filled="f" strokecolor="black [3213]">
                <w10:wrap anchorx="margin"/>
              </v:rect>
            </w:pict>
          </mc:Fallback>
        </mc:AlternateContent>
      </w:r>
    </w:p>
    <w:p w14:paraId="733A5057" w14:textId="2614D82A" w:rsidR="00441005" w:rsidRDefault="00627EBF" w:rsidP="004F1061">
      <w:r>
        <w:rPr>
          <w:noProof/>
        </w:rPr>
        <w:drawing>
          <wp:inline distT="0" distB="0" distL="0" distR="0" wp14:anchorId="08B58CEB" wp14:editId="1FDC1066">
            <wp:extent cx="3466768" cy="6069708"/>
            <wp:effectExtent l="0" t="0" r="635" b="762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47" cy="60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5165" w14:textId="412FDCDE" w:rsidR="00072F02" w:rsidRDefault="00441005" w:rsidP="008E4243">
      <w:pPr>
        <w:pStyle w:val="picture1"/>
      </w:pPr>
      <w:bookmarkStart w:id="196" w:name="_Toc66446090"/>
      <w:r w:rsidRPr="005E2531">
        <w:rPr>
          <w:cs/>
        </w:rPr>
        <w:t>ภาพที่ 3.</w:t>
      </w:r>
      <w:r w:rsidR="009B56BD">
        <w:t>3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>
        <w:t>2</w:t>
      </w:r>
      <w:r w:rsidRPr="005E2531">
        <w:rPr>
          <w:cs/>
        </w:rPr>
        <w:t xml:space="preserve">: </w:t>
      </w:r>
      <w:r>
        <w:rPr>
          <w:rFonts w:hint="cs"/>
          <w:cs/>
        </w:rPr>
        <w:t xml:space="preserve">ทดสอบโมเดลในการจำแนก </w:t>
      </w:r>
      <w:r>
        <w:t>intent</w:t>
      </w:r>
      <w:bookmarkEnd w:id="196"/>
    </w:p>
    <w:p w14:paraId="72AC87D3" w14:textId="77777777" w:rsidR="005F2EB6" w:rsidRDefault="005F2EB6" w:rsidP="00441005"/>
    <w:p w14:paraId="1368BBC7" w14:textId="2FBEFB10" w:rsidR="00C75F4C" w:rsidRPr="000F33C9" w:rsidRDefault="00C75F4C" w:rsidP="00AF6912">
      <w:pPr>
        <w:pStyle w:val="Heading2"/>
      </w:pPr>
      <w:bookmarkStart w:id="197" w:name="_Toc66572988"/>
      <w:r w:rsidRPr="000F33C9">
        <w:lastRenderedPageBreak/>
        <w:t>3.3</w:t>
      </w:r>
      <w:r w:rsidR="00F3799E" w:rsidRPr="000F33C9">
        <w:t xml:space="preserve"> </w:t>
      </w:r>
      <w:r w:rsidR="00F3799E" w:rsidRPr="000F33C9">
        <w:rPr>
          <w:rFonts w:hint="cs"/>
          <w:cs/>
        </w:rPr>
        <w:t>ชุดข้อมูลที่ใช้ทำการทดลองและตัวชี</w:t>
      </w:r>
      <w:r w:rsidR="003473FF">
        <w:rPr>
          <w:rFonts w:hint="cs"/>
          <w:cs/>
        </w:rPr>
        <w:t>้</w:t>
      </w:r>
      <w:r w:rsidR="00BD7A48" w:rsidRPr="000F33C9">
        <w:rPr>
          <w:rFonts w:hint="cs"/>
          <w:cs/>
        </w:rPr>
        <w:t>วัดประสิทธิภาพ</w:t>
      </w:r>
      <w:bookmarkEnd w:id="197"/>
    </w:p>
    <w:p w14:paraId="6A66C94D" w14:textId="15331AD4" w:rsidR="00D67F75" w:rsidRPr="000F33C9" w:rsidRDefault="005A09AB" w:rsidP="00AF6912">
      <w:pPr>
        <w:pStyle w:val="Title"/>
        <w:ind w:firstLine="0"/>
      </w:pPr>
      <w:bookmarkStart w:id="198" w:name="_Toc66446092"/>
      <w:bookmarkStart w:id="199" w:name="_Toc66572989"/>
      <w:r w:rsidRPr="000F33C9">
        <w:t xml:space="preserve">3.3.1 </w:t>
      </w:r>
      <w:r w:rsidRPr="000F33C9">
        <w:rPr>
          <w:rFonts w:hint="cs"/>
          <w:cs/>
        </w:rPr>
        <w:t>ชุดข้อมูลที่ใช้</w:t>
      </w:r>
      <w:bookmarkEnd w:id="198"/>
      <w:bookmarkEnd w:id="199"/>
    </w:p>
    <w:p w14:paraId="271B5701" w14:textId="47568097" w:rsidR="006736D0" w:rsidRDefault="006736D0" w:rsidP="00AF6912">
      <w:pPr>
        <w:ind w:left="720" w:firstLine="720"/>
      </w:pPr>
      <w:r>
        <w:rPr>
          <w:rFonts w:hint="cs"/>
          <w:cs/>
        </w:rPr>
        <w:t>ทางคณะผู้จัดทำได้ใช้ชุดข้อมูล</w:t>
      </w:r>
      <w:r w:rsidR="00B4388A">
        <w:rPr>
          <w:rFonts w:hint="cs"/>
          <w:cs/>
        </w:rPr>
        <w:t>มาตรฐาน</w:t>
      </w:r>
      <w:r>
        <w:rPr>
          <w:rFonts w:hint="cs"/>
          <w:cs/>
        </w:rPr>
        <w:t>สำหรับทดสอบ</w:t>
      </w:r>
      <w:r w:rsidR="00F677DC">
        <w:rPr>
          <w:rFonts w:hint="cs"/>
          <w:cs/>
        </w:rPr>
        <w:t>ข้อมูล</w:t>
      </w:r>
      <w:r w:rsidR="00AF6912">
        <w:rPr>
          <w:rFonts w:hint="cs"/>
          <w:cs/>
        </w:rPr>
        <w:t>จำนวน</w:t>
      </w:r>
      <w:r w:rsidR="00F677DC">
        <w:rPr>
          <w:rFonts w:hint="cs"/>
          <w:cs/>
        </w:rPr>
        <w:t xml:space="preserve"> </w:t>
      </w:r>
      <w:r w:rsidR="00F677DC">
        <w:t>3</w:t>
      </w:r>
      <w:r w:rsidR="00F677DC">
        <w:rPr>
          <w:rFonts w:hint="cs"/>
          <w:cs/>
        </w:rPr>
        <w:t xml:space="preserve"> กลุ่ม </w:t>
      </w:r>
      <w:r w:rsidR="0095145C">
        <w:rPr>
          <w:rFonts w:hint="cs"/>
          <w:cs/>
        </w:rPr>
        <w:t>ได้แก่</w:t>
      </w:r>
    </w:p>
    <w:p w14:paraId="27A0F4F8" w14:textId="25FA7113" w:rsidR="0095145C" w:rsidRDefault="00235911" w:rsidP="00042325">
      <w:pPr>
        <w:pStyle w:val="ListParagraph"/>
        <w:numPr>
          <w:ilvl w:val="0"/>
          <w:numId w:val="35"/>
        </w:numPr>
        <w:ind w:left="1440"/>
      </w:pPr>
      <w:r>
        <w:rPr>
          <w:rFonts w:hint="cs"/>
          <w:cs/>
        </w:rPr>
        <w:t xml:space="preserve">ชุดข้อมูล </w:t>
      </w:r>
      <w:r w:rsidR="009B10F1">
        <w:rPr>
          <w:rFonts w:hint="cs"/>
        </w:rPr>
        <w:t xml:space="preserve">ATIS </w:t>
      </w:r>
      <w:r w:rsidR="009B10F1">
        <w:rPr>
          <w:rFonts w:hint="cs"/>
          <w:cs/>
        </w:rPr>
        <w:t>หรื</w:t>
      </w:r>
      <w:r w:rsidR="00C56917">
        <w:rPr>
          <w:rFonts w:hint="cs"/>
          <w:cs/>
        </w:rPr>
        <w:t>อ</w:t>
      </w:r>
      <w:r w:rsidR="009B10F1">
        <w:rPr>
          <w:rFonts w:hint="cs"/>
          <w:cs/>
        </w:rPr>
        <w:t xml:space="preserve"> </w:t>
      </w:r>
      <w:r w:rsidR="009B10F1">
        <w:rPr>
          <w:rFonts w:hint="cs"/>
        </w:rPr>
        <w:t>Airline Travel Information System</w:t>
      </w:r>
      <w:r w:rsidR="00B00E9A">
        <w:rPr>
          <w:rFonts w:hint="cs"/>
          <w:cs/>
        </w:rPr>
        <w:t xml:space="preserve"> </w:t>
      </w:r>
      <w:r w:rsidR="00ED7185">
        <w:rPr>
          <w:rFonts w:hint="cs"/>
          <w:cs/>
        </w:rPr>
        <w:t xml:space="preserve">จาก </w:t>
      </w:r>
      <w:hyperlink r:id="rId68" w:history="1">
        <w:r w:rsidR="00161E84" w:rsidRPr="00161E84">
          <w:rPr>
            <w:rStyle w:val="Hyperlink"/>
          </w:rPr>
          <w:t>https://www.kaggle.com/hassanamin/atis-airlinetravelinformationsystem?select=atis_intents.csv</w:t>
        </w:r>
      </w:hyperlink>
      <w:r w:rsidR="00161E84" w:rsidRPr="00161E84">
        <w:rPr>
          <w:rFonts w:hint="cs"/>
        </w:rPr>
        <w:t xml:space="preserve"> </w:t>
      </w:r>
      <w:r w:rsidR="00C56917">
        <w:rPr>
          <w:rFonts w:hint="cs"/>
          <w:cs/>
        </w:rPr>
        <w:t>เป็นชุดข้อมูล</w:t>
      </w:r>
      <w:r w:rsidR="00E255CF">
        <w:rPr>
          <w:rFonts w:hint="cs"/>
          <w:cs/>
        </w:rPr>
        <w:t>มาตรฐานของ</w:t>
      </w:r>
      <w:r w:rsidR="00E0553E">
        <w:rPr>
          <w:rFonts w:hint="cs"/>
          <w:cs/>
        </w:rPr>
        <w:t>ที่ใช้กันอย่างแพร่หลาย</w:t>
      </w:r>
      <w:r w:rsidR="004F55A8">
        <w:rPr>
          <w:rFonts w:hint="cs"/>
          <w:cs/>
        </w:rPr>
        <w:t>สำหรับสร้าง</w:t>
      </w:r>
      <w:r w:rsidR="004F55A8">
        <w:t xml:space="preserve"> chatbot</w:t>
      </w:r>
      <w:r w:rsidR="000F7DD7">
        <w:rPr>
          <w:rFonts w:hint="cs"/>
          <w:cs/>
        </w:rPr>
        <w:t xml:space="preserve"> </w:t>
      </w:r>
    </w:p>
    <w:p w14:paraId="52D7A683" w14:textId="7D5F8343" w:rsidR="009A4A89" w:rsidRDefault="002876FC" w:rsidP="00042325">
      <w:pPr>
        <w:pStyle w:val="ListParagraph"/>
        <w:numPr>
          <w:ilvl w:val="0"/>
          <w:numId w:val="35"/>
        </w:numPr>
        <w:tabs>
          <w:tab w:val="left" w:pos="1890"/>
        </w:tabs>
        <w:ind w:left="1440"/>
      </w:pPr>
      <w:r>
        <w:rPr>
          <w:rFonts w:hint="cs"/>
          <w:cs/>
        </w:rPr>
        <w:t>ชุดข้อมูล</w:t>
      </w:r>
      <w:r w:rsidR="00AD16E8">
        <w:rPr>
          <w:rFonts w:hint="cs"/>
          <w:cs/>
        </w:rPr>
        <w:t xml:space="preserve"> </w:t>
      </w:r>
      <w:r w:rsidR="00AD16E8">
        <w:t>Coro</w:t>
      </w:r>
      <w:r w:rsidR="00DE369F">
        <w:t xml:space="preserve">na Dataset </w:t>
      </w:r>
      <w:r w:rsidR="00DE369F">
        <w:rPr>
          <w:rFonts w:hint="cs"/>
          <w:cs/>
        </w:rPr>
        <w:t>จาก</w:t>
      </w:r>
      <w:r w:rsidR="00831375">
        <w:rPr>
          <w:rFonts w:hint="cs"/>
          <w:cs/>
        </w:rPr>
        <w:t xml:space="preserve"> </w:t>
      </w:r>
      <w:hyperlink r:id="rId69" w:history="1">
        <w:r w:rsidR="00C65B7D" w:rsidRPr="00C65B7D">
          <w:rPr>
            <w:rStyle w:val="Hyperlink"/>
          </w:rPr>
          <w:t>https://github.com/botxo/corona_dataset</w:t>
        </w:r>
        <w:r w:rsidR="00DE369F" w:rsidRPr="00C65B7D">
          <w:rPr>
            <w:rStyle w:val="Hyperlink"/>
            <w:rFonts w:hint="cs"/>
            <w:cs/>
          </w:rPr>
          <w:t xml:space="preserve"> </w:t>
        </w:r>
      </w:hyperlink>
      <w:r w:rsidR="00DE369F">
        <w:rPr>
          <w:rFonts w:hint="cs"/>
          <w:cs/>
        </w:rPr>
        <w:t xml:space="preserve"> ชุดข้อมูลนี้สามารถนำไปใช้ในการสอนแชทบอท</w:t>
      </w:r>
      <w:r w:rsidR="00CE711D">
        <w:rPr>
          <w:rFonts w:hint="cs"/>
          <w:cs/>
        </w:rPr>
        <w:t>ให้สามารถเข้าใจคำถามเกี่ยว</w:t>
      </w:r>
      <w:r w:rsidR="00CE711D">
        <w:t xml:space="preserve"> corona virus </w:t>
      </w:r>
      <w:r w:rsidR="00CE711D">
        <w:rPr>
          <w:rFonts w:hint="cs"/>
          <w:cs/>
        </w:rPr>
        <w:t>ได้</w:t>
      </w:r>
    </w:p>
    <w:p w14:paraId="543B964D" w14:textId="6072B0FA" w:rsidR="00C65B7D" w:rsidRDefault="00C65B7D" w:rsidP="00042325">
      <w:pPr>
        <w:pStyle w:val="ListParagraph"/>
        <w:numPr>
          <w:ilvl w:val="0"/>
          <w:numId w:val="35"/>
        </w:numPr>
        <w:ind w:left="1440"/>
      </w:pPr>
      <w:r>
        <w:rPr>
          <w:rFonts w:hint="cs"/>
          <w:cs/>
        </w:rPr>
        <w:t xml:space="preserve">ชุดข้อมูล </w:t>
      </w:r>
      <w:r w:rsidR="00C22508">
        <w:t>case rou</w:t>
      </w:r>
      <w:r w:rsidR="006C1247">
        <w:t xml:space="preserve">ting intent </w:t>
      </w:r>
      <w:r w:rsidR="0042637C">
        <w:rPr>
          <w:rFonts w:hint="cs"/>
          <w:cs/>
        </w:rPr>
        <w:t xml:space="preserve">จาก </w:t>
      </w:r>
      <w:hyperlink r:id="rId70" w:history="1">
        <w:r w:rsidR="00B333C9">
          <w:rPr>
            <w:rStyle w:val="Hyperlink"/>
          </w:rPr>
          <w:t>language - Einstein intent - training dataset error - Salesforce Stack Exchange</w:t>
        </w:r>
      </w:hyperlink>
      <w:r w:rsidR="00B333C9">
        <w:rPr>
          <w:rFonts w:hint="cs"/>
          <w:cs/>
        </w:rPr>
        <w:t xml:space="preserve"> </w:t>
      </w:r>
      <w:r w:rsidR="005C1D29">
        <w:rPr>
          <w:rFonts w:hint="cs"/>
          <w:cs/>
        </w:rPr>
        <w:t xml:space="preserve">เป็นชุดข้อมูลคำถามเกี่ยวกับการซื้อของ </w:t>
      </w:r>
    </w:p>
    <w:p w14:paraId="694790F1" w14:textId="123CF700" w:rsidR="008568F1" w:rsidRDefault="008568F1" w:rsidP="00441005">
      <w:r>
        <w:tab/>
      </w:r>
      <w:r w:rsidR="00F02884">
        <w:tab/>
      </w:r>
    </w:p>
    <w:p w14:paraId="04CF0169" w14:textId="5C8FF406" w:rsidR="00645715" w:rsidRPr="000F33C9" w:rsidRDefault="00A37780" w:rsidP="00AF6912">
      <w:pPr>
        <w:pStyle w:val="Title"/>
        <w:ind w:firstLine="0"/>
      </w:pPr>
      <w:bookmarkStart w:id="200" w:name="_Toc66446093"/>
      <w:bookmarkStart w:id="201" w:name="_Toc66572990"/>
      <w:r w:rsidRPr="000F33C9">
        <w:t xml:space="preserve">3.3.2 </w:t>
      </w:r>
      <w:r w:rsidR="00645715" w:rsidRPr="000F33C9">
        <w:rPr>
          <w:cs/>
        </w:rPr>
        <w:t>ข้อมูลจำลองเพื่อสร้างแชทบอทโดยอาศัยวิธีการจัดกลุ่มและจำแนกที่นำเสนอในโครงงานนี้</w:t>
      </w:r>
      <w:bookmarkEnd w:id="200"/>
      <w:bookmarkEnd w:id="201"/>
    </w:p>
    <w:p w14:paraId="79F14F99" w14:textId="6D00A934" w:rsidR="00AF6912" w:rsidRDefault="00645715" w:rsidP="008E4243">
      <w:pPr>
        <w:ind w:left="720" w:firstLine="720"/>
      </w:pPr>
      <w:r>
        <w:rPr>
          <w:cs/>
        </w:rPr>
        <w:t xml:space="preserve">ทางคณะผู้จัดทำได้สร้างชุดข้อมูลทดสอบจากหัวข้อ “แชทบอทสำหรับสถาบันการศึกษา” โดยประกอบไปด้วยข้อความสำหรับทดสอบจำนวน </w:t>
      </w:r>
      <w:r>
        <w:t xml:space="preserve">100 </w:t>
      </w:r>
      <w:r>
        <w:rPr>
          <w:cs/>
        </w:rPr>
        <w:t>ข้อความ</w:t>
      </w:r>
    </w:p>
    <w:p w14:paraId="4D681E56" w14:textId="77777777" w:rsidR="008E4243" w:rsidRDefault="008E4243" w:rsidP="008E4243">
      <w:pPr>
        <w:ind w:left="720" w:firstLine="720"/>
      </w:pPr>
    </w:p>
    <w:p w14:paraId="02D70BE9" w14:textId="39A7EB0E" w:rsidR="00716E55" w:rsidRDefault="006A1875" w:rsidP="00AF6912">
      <w:pPr>
        <w:pStyle w:val="Title"/>
        <w:ind w:left="0"/>
      </w:pPr>
      <w:bookmarkStart w:id="202" w:name="_Toc66446094"/>
      <w:bookmarkStart w:id="203" w:name="_Toc66572991"/>
      <w:r>
        <w:t xml:space="preserve">3.3.3 </w:t>
      </w:r>
      <w:r w:rsidR="00716E55">
        <w:rPr>
          <w:rFonts w:hint="cs"/>
          <w:cs/>
        </w:rPr>
        <w:t>การประเมินผล (</w:t>
      </w:r>
      <w:r w:rsidR="00716E55">
        <w:rPr>
          <w:rFonts w:hint="cs"/>
        </w:rPr>
        <w:t>Evaluation)</w:t>
      </w:r>
      <w:bookmarkEnd w:id="202"/>
      <w:bookmarkEnd w:id="203"/>
    </w:p>
    <w:p w14:paraId="0EF090FC" w14:textId="3987A6C8" w:rsidR="00716E55" w:rsidRDefault="00716E55" w:rsidP="00716E55">
      <w:r>
        <w:rPr>
          <w:rFonts w:hint="cs"/>
        </w:rPr>
        <w:tab/>
      </w:r>
      <w:r w:rsidR="00AF6912">
        <w:rPr>
          <w:cs/>
        </w:rPr>
        <w:tab/>
      </w:r>
      <w:r>
        <w:rPr>
          <w:rFonts w:hint="cs"/>
          <w:cs/>
        </w:rPr>
        <w:t>เป็นการตรวจสอบประสิทธิภาพของวิธีการในส่วนต่างๆ ดังนี้</w:t>
      </w:r>
    </w:p>
    <w:p w14:paraId="3DF6D4E3" w14:textId="43887ACA" w:rsidR="00716E55" w:rsidRPr="000F33C9" w:rsidRDefault="00716E55" w:rsidP="00042325">
      <w:pPr>
        <w:ind w:left="1440" w:hanging="360"/>
        <w:rPr>
          <w:b/>
          <w:bCs/>
        </w:rPr>
      </w:pPr>
      <w:r w:rsidRPr="000F33C9">
        <w:t>1)</w:t>
      </w:r>
      <w:r w:rsidRPr="000F33C9">
        <w:rPr>
          <w:rFonts w:hint="cs"/>
          <w:cs/>
        </w:rPr>
        <w:t xml:space="preserve"> การประเมินผลการแบ่งกลุ่ม (</w:t>
      </w:r>
      <w:r w:rsidRPr="000F33C9">
        <w:rPr>
          <w:rFonts w:hint="cs"/>
        </w:rPr>
        <w:t>Clustering evaluation)</w:t>
      </w:r>
    </w:p>
    <w:p w14:paraId="4151E1EE" w14:textId="50542EBD" w:rsidR="00716E55" w:rsidRDefault="00716E55" w:rsidP="00042325">
      <w:pPr>
        <w:ind w:left="1440" w:firstLine="720"/>
      </w:pPr>
      <w:r>
        <w:rPr>
          <w:rFonts w:hint="cs"/>
          <w:cs/>
        </w:rPr>
        <w:t xml:space="preserve">ทางคณะผู้จัดทำใช้วิธี </w:t>
      </w:r>
      <w:r>
        <w:rPr>
          <w:rFonts w:hint="cs"/>
        </w:rPr>
        <w:t xml:space="preserve">Purity </w:t>
      </w:r>
      <w:r>
        <w:rPr>
          <w:rFonts w:hint="cs"/>
          <w:cs/>
        </w:rPr>
        <w:t>ในการตรวจสอบการแบ่งกลุ่ม</w:t>
      </w:r>
      <w:r w:rsidR="008E4243">
        <w:t xml:space="preserve"> </w:t>
      </w:r>
      <w:r>
        <w:rPr>
          <w:rFonts w:hint="cs"/>
        </w:rPr>
        <w:t>[13]</w:t>
      </w:r>
      <w:r>
        <w:rPr>
          <w:rFonts w:hint="cs"/>
          <w:cs/>
        </w:rPr>
        <w:t xml:space="preserve"> โดยมีสมการ ดังนี้</w:t>
      </w:r>
    </w:p>
    <w:p w14:paraId="7D553CA7" w14:textId="5EDB4F6E" w:rsidR="00716E55" w:rsidRDefault="000D4F0E" w:rsidP="002C7C8F">
      <w:pPr>
        <w:ind w:left="720" w:firstLine="720"/>
        <w:jc w:val="center"/>
        <w:rPr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716E55">
        <w:rPr>
          <w:rFonts w:hint="cs"/>
        </w:rPr>
        <w:t xml:space="preserve"> </w:t>
      </w:r>
      <w:r w:rsidR="002C7C8F">
        <w:rPr>
          <w:rFonts w:hint="cs"/>
          <w:cs/>
        </w:rPr>
        <w:t xml:space="preserve">  </w:t>
      </w:r>
      <w:r w:rsidR="00716E55">
        <w:rPr>
          <w:rFonts w:hint="cs"/>
          <w:cs/>
        </w:rPr>
        <w:t>เมื่อ</w:t>
      </w:r>
      <w:r w:rsidR="00716E55" w:rsidRPr="007064E1">
        <w:rPr>
          <w:rFonts w:hint="cs"/>
          <w:i/>
          <w:iCs/>
          <w:cs/>
        </w:rPr>
        <w:t xml:space="preserve"> </w:t>
      </w:r>
      <w:r w:rsidR="00716E55" w:rsidRPr="007064E1">
        <w:rPr>
          <w:rFonts w:hint="cs"/>
          <w:i/>
          <w:iCs/>
        </w:rPr>
        <w:t>i</w:t>
      </w:r>
      <w:r w:rsidR="00716E55">
        <w:rPr>
          <w:rFonts w:hint="cs"/>
        </w:rPr>
        <w:t xml:space="preserve"> = 1, 2, … ,</w:t>
      </w:r>
      <w:r w:rsidR="00716E55" w:rsidRPr="007064E1">
        <w:rPr>
          <w:rFonts w:hint="cs"/>
          <w:i/>
          <w:iCs/>
        </w:rPr>
        <w:t>k</w:t>
      </w:r>
      <w:r w:rsidR="00716E55">
        <w:rPr>
          <w:rFonts w:hint="cs"/>
        </w:rPr>
        <w:t xml:space="preserve"> </w:t>
      </w:r>
      <w:r w:rsidR="00716E55">
        <w:rPr>
          <w:rFonts w:hint="cs"/>
          <w:cs/>
        </w:rPr>
        <w:t>กลุ่ม</w:t>
      </w:r>
      <w:r w:rsidR="007064E1">
        <w:rPr>
          <w:rFonts w:hint="cs"/>
          <w:cs/>
        </w:rPr>
        <w:t xml:space="preserve"> และ </w:t>
      </w:r>
      <w:r w:rsidR="007064E1" w:rsidRPr="00B87AE7">
        <w:rPr>
          <w:i/>
          <w:iCs/>
        </w:rPr>
        <w:t>j</w:t>
      </w:r>
      <w:r w:rsidR="007064E1">
        <w:t xml:space="preserve"> = 1, 2, …, </w:t>
      </w:r>
      <w:r w:rsidR="007064E1" w:rsidRPr="00B87AE7">
        <w:rPr>
          <w:i/>
          <w:iCs/>
        </w:rPr>
        <w:t>l</w:t>
      </w:r>
      <w:r w:rsidR="007064E1">
        <w:t xml:space="preserve"> </w:t>
      </w:r>
      <w:r w:rsidR="007064E1">
        <w:rPr>
          <w:rFonts w:hint="cs"/>
          <w:cs/>
        </w:rPr>
        <w:t>คลาส</w:t>
      </w:r>
    </w:p>
    <w:p w14:paraId="4A04C0AA" w14:textId="77777777" w:rsidR="00716E55" w:rsidRDefault="00716E55" w:rsidP="002C7C8F">
      <w:pPr>
        <w:ind w:left="720" w:firstLine="720"/>
      </w:pPr>
      <w:r>
        <w:rPr>
          <w:rFonts w:hint="cs"/>
          <w:cs/>
        </w:rPr>
        <w:t>โดย</w:t>
      </w:r>
      <w:r>
        <w:rPr>
          <w:rFonts w:hint="cs"/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คือ จำนวนข้อมูลที่ิอยู่ภายในกลุ่ม </w:t>
      </w:r>
      <w:r w:rsidRPr="0053264F">
        <w:rPr>
          <w:rFonts w:hint="cs"/>
          <w:i/>
          <w:iCs/>
        </w:rPr>
        <w:t>i</w:t>
      </w:r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3360061C" w14:textId="0A07974A" w:rsidR="00716E55" w:rsidRDefault="00716E55" w:rsidP="00716E55">
      <w:r>
        <w:rPr>
          <w:rFonts w:hint="cs"/>
        </w:rPr>
        <w:tab/>
      </w:r>
      <w:r>
        <w:rPr>
          <w:rFonts w:hint="cs"/>
        </w:rPr>
        <w:tab/>
      </w:r>
      <w:r w:rsidR="002C7C8F"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cs"/>
          <w:cs/>
        </w:rPr>
        <w:t xml:space="preserve">คือ จำนวนข้อมูลในคลาส </w:t>
      </w:r>
      <w:r w:rsidRPr="0053264F">
        <w:rPr>
          <w:rFonts w:hint="cs"/>
          <w:i/>
          <w:iCs/>
        </w:rPr>
        <w:t>j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ที่อยู่ในกลุ่ม </w:t>
      </w:r>
      <w:r w:rsidRPr="0053264F">
        <w:rPr>
          <w:rFonts w:hint="cs"/>
          <w:i/>
          <w:iCs/>
        </w:rPr>
        <w:t>i</w:t>
      </w:r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57D25D7C" w14:textId="79FBF4B1" w:rsidR="002C7C8F" w:rsidRDefault="00716E55" w:rsidP="002C7C8F">
      <w:pPr>
        <w:ind w:left="1440"/>
      </w:pPr>
      <w:r>
        <w:rPr>
          <w:rFonts w:hint="cs"/>
          <w:cs/>
        </w:rPr>
        <w:t xml:space="preserve">หลังจากได้ค่า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จะนำมาคำนวณหาค่า </w:t>
      </w:r>
      <w:r>
        <w:rPr>
          <w:rFonts w:hint="cs"/>
        </w:rPr>
        <w:t>P</w:t>
      </w:r>
      <w:r w:rsidR="0053264F">
        <w:t xml:space="preserve">urity </w:t>
      </w:r>
      <w:r w:rsidR="0053264F">
        <w:rPr>
          <w:rFonts w:hint="cs"/>
          <w:cs/>
        </w:rPr>
        <w:t>ของ</w:t>
      </w:r>
      <w:r>
        <w:rPr>
          <w:rFonts w:hint="cs"/>
          <w:cs/>
        </w:rPr>
        <w:t xml:space="preserve">กลุ่มที่ </w:t>
      </w:r>
      <w:r w:rsidRPr="0053264F">
        <w:rPr>
          <w:rFonts w:hint="cs"/>
          <w:i/>
          <w:iCs/>
        </w:rPr>
        <w:t>i</w:t>
      </w:r>
      <w:r>
        <w:rPr>
          <w:rFonts w:hint="cs"/>
        </w:rPr>
        <w:t xml:space="preserve"> </w:t>
      </w:r>
      <w:r w:rsidR="0053264F">
        <w:rPr>
          <w:rFonts w:hint="cs"/>
          <w:cs/>
        </w:rPr>
        <w:t xml:space="preserve">เขียนแทนด้วย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3264F">
        <w:rPr>
          <w:rFonts w:hint="cs"/>
        </w:rPr>
        <w:t xml:space="preserve"> </w:t>
      </w:r>
      <w:r w:rsidR="0053264F">
        <w:t xml:space="preserve"> </w:t>
      </w:r>
      <w:r w:rsidR="0053264F">
        <w:rPr>
          <w:rFonts w:hint="cs"/>
          <w:cs/>
        </w:rPr>
        <w:t>มีสูตรดังสมการ</w:t>
      </w:r>
    </w:p>
    <w:p w14:paraId="46F5634C" w14:textId="29260D57" w:rsidR="002C7C8F" w:rsidRPr="002C7C8F" w:rsidRDefault="000D4F0E" w:rsidP="002C7C8F">
      <w:pPr>
        <w:ind w:left="144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 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Browallia New"/>
                  <w:sz w:val="28"/>
                  <w:szCs w:val="36"/>
                </w:rPr>
                <m:t>max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</m:oMath>
      </m:oMathPara>
    </w:p>
    <w:p w14:paraId="67CFC117" w14:textId="7508699B" w:rsidR="00716E55" w:rsidRDefault="00C2584F" w:rsidP="00042325">
      <w:pPr>
        <w:ind w:left="1440" w:firstLine="720"/>
      </w:pPr>
      <w:r>
        <w:rPr>
          <w:rFonts w:hint="cs"/>
          <w:cs/>
        </w:rPr>
        <w:t>จากนั้นนำ</w:t>
      </w:r>
      <w:r w:rsidR="00716E55">
        <w:rPr>
          <w:rFonts w:hint="cs"/>
          <w:cs/>
        </w:rPr>
        <w:t xml:space="preserve">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716E55">
        <w:rPr>
          <w:rFonts w:hint="cs"/>
        </w:rPr>
        <w:t xml:space="preserve"> </w:t>
      </w:r>
      <w:r w:rsidR="00716E55">
        <w:rPr>
          <w:rFonts w:hint="cs"/>
          <w:cs/>
        </w:rPr>
        <w:t xml:space="preserve">ที่ได้ไปหาค่า </w:t>
      </w:r>
      <w:r w:rsidR="00716E55">
        <w:rPr>
          <w:rFonts w:hint="cs"/>
        </w:rPr>
        <w:t xml:space="preserve">Purity </w:t>
      </w:r>
      <w:r w:rsidR="00716E55">
        <w:rPr>
          <w:rFonts w:hint="cs"/>
          <w:cs/>
        </w:rPr>
        <w:t>ของการแบ่งกลุ่มด้วยสมการ</w:t>
      </w:r>
    </w:p>
    <w:p w14:paraId="282F6F31" w14:textId="0FCD0C4B" w:rsidR="00716E55" w:rsidRPr="00A805EC" w:rsidRDefault="00716E55" w:rsidP="00716E55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purity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den>
              </m:f>
            </m:e>
          </m:nary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3EC96A7D" w14:textId="4C9330BB" w:rsidR="00716E55" w:rsidRDefault="00716E55" w:rsidP="00716E55">
      <w:r>
        <w:rPr>
          <w:rFonts w:hint="cs"/>
        </w:rPr>
        <w:tab/>
      </w:r>
      <w:r w:rsidR="002C7C8F">
        <w:rPr>
          <w:cs/>
        </w:rPr>
        <w:tab/>
      </w:r>
      <w:r>
        <w:rPr>
          <w:rFonts w:hint="cs"/>
          <w:cs/>
        </w:rPr>
        <w:t xml:space="preserve">โดย </w:t>
      </w:r>
      <w:r>
        <w:rPr>
          <w:rFonts w:hint="cs"/>
        </w:rPr>
        <w:t xml:space="preserve">m </w:t>
      </w:r>
      <w:r>
        <w:rPr>
          <w:rFonts w:hint="cs"/>
          <w:cs/>
        </w:rPr>
        <w:t>คือ จำนวนข้อมูลทั้งหมดที่นำมาแบ่งกลุ่ม</w:t>
      </w:r>
    </w:p>
    <w:p w14:paraId="50072662" w14:textId="77777777" w:rsidR="00716E55" w:rsidRDefault="00716E55" w:rsidP="00716E55"/>
    <w:p w14:paraId="3D5869CC" w14:textId="43B5F643" w:rsidR="00716E55" w:rsidRPr="000F33C9" w:rsidRDefault="00716E55" w:rsidP="00042325">
      <w:pPr>
        <w:ind w:left="1440" w:hanging="360"/>
        <w:rPr>
          <w:b/>
          <w:bCs/>
        </w:rPr>
      </w:pPr>
      <w:r w:rsidRPr="000F33C9">
        <w:t xml:space="preserve">2) </w:t>
      </w:r>
      <w:r w:rsidRPr="000F33C9">
        <w:rPr>
          <w:rFonts w:hint="cs"/>
          <w:cs/>
        </w:rPr>
        <w:t>การประเมินผลการจำแนก (</w:t>
      </w:r>
      <w:r w:rsidRPr="000F33C9">
        <w:rPr>
          <w:rFonts w:hint="cs"/>
        </w:rPr>
        <w:t>Classification evaluation)</w:t>
      </w:r>
    </w:p>
    <w:p w14:paraId="03DF9C0B" w14:textId="53ABE44C" w:rsidR="00716E55" w:rsidRDefault="00716E55" w:rsidP="00042325">
      <w:pPr>
        <w:ind w:left="1080" w:firstLine="720"/>
      </w:pPr>
      <w:r>
        <w:rPr>
          <w:rFonts w:hint="cs"/>
          <w:cs/>
        </w:rPr>
        <w:t xml:space="preserve">เป็นการตรวจสอบประสิทธิภาพในการจำแนกของวิธีการทั้ง </w:t>
      </w:r>
      <w:r>
        <w:rPr>
          <w:rFonts w:hint="cs"/>
        </w:rPr>
        <w:t>2</w:t>
      </w:r>
      <w:r>
        <w:rPr>
          <w:rFonts w:hint="cs"/>
          <w:cs/>
        </w:rPr>
        <w:t xml:space="preserve"> วิธีที่คณะผู้จัดทำสนใจ โดยวิธีที่ทางคณะผู้จัดทำใช้ในการประเมินได้แก่ </w:t>
      </w:r>
      <w:r>
        <w:rPr>
          <w:rFonts w:hint="cs"/>
        </w:rPr>
        <w:t xml:space="preserve">Precision, Recall </w:t>
      </w:r>
      <w:r>
        <w:rPr>
          <w:rFonts w:hint="cs"/>
          <w:cs/>
        </w:rPr>
        <w:t xml:space="preserve">และ </w:t>
      </w:r>
      <w:r>
        <w:rPr>
          <w:rFonts w:hint="cs"/>
        </w:rPr>
        <w:t>F1-Score</w:t>
      </w:r>
      <w:r w:rsidR="00476889">
        <w:t xml:space="preserve"> [14]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โดยก่อนที่จะทำความเข้าใจ จำเป็นจะต้องรู้คำศัพท์ที่ต้องใช้เสียก่อน </w:t>
      </w:r>
    </w:p>
    <w:p w14:paraId="1D1778C8" w14:textId="77777777" w:rsidR="009F6FE0" w:rsidRDefault="00716E55" w:rsidP="009F6FE0">
      <w:pPr>
        <w:ind w:left="1080" w:firstLine="360"/>
      </w:pPr>
      <w:r>
        <w:rPr>
          <w:rFonts w:hint="cs"/>
        </w:rPr>
        <w:t xml:space="preserve">TP (True Positive) </w:t>
      </w:r>
      <w:r>
        <w:rPr>
          <w:rFonts w:hint="cs"/>
          <w:cs/>
        </w:rPr>
        <w:t xml:space="preserve">คือ </w:t>
      </w:r>
      <w:r w:rsidR="0065454A">
        <w:rPr>
          <w:rFonts w:hint="cs"/>
          <w:cs/>
        </w:rPr>
        <w:t>จำนวนข้อมูล</w:t>
      </w:r>
      <w:r w:rsidR="002A448A">
        <w:rPr>
          <w:rFonts w:hint="cs"/>
          <w:cs/>
        </w:rPr>
        <w:t>ทดสอบที่</w:t>
      </w:r>
      <w:r>
        <w:rPr>
          <w:rFonts w:hint="cs"/>
          <w:cs/>
        </w:rPr>
        <w:t>จำแนกว่าอยู่ใน</w:t>
      </w:r>
      <w:r w:rsidR="002A448A">
        <w:rPr>
          <w:rFonts w:hint="cs"/>
          <w:cs/>
        </w:rPr>
        <w:t>คลาส</w:t>
      </w:r>
      <w:r>
        <w:rPr>
          <w:rFonts w:hint="cs"/>
          <w:cs/>
        </w:rPr>
        <w:t xml:space="preserve">ที่สนใจ และถูกต้องตามเฉลย </w:t>
      </w:r>
    </w:p>
    <w:p w14:paraId="1F94EF07" w14:textId="77777777" w:rsidR="00271EE3" w:rsidRDefault="00716E55" w:rsidP="00271EE3">
      <w:pPr>
        <w:ind w:left="1080" w:firstLine="360"/>
      </w:pPr>
      <w:r>
        <w:rPr>
          <w:rFonts w:hint="cs"/>
        </w:rPr>
        <w:t xml:space="preserve">TN (True Negative) </w:t>
      </w:r>
      <w:r>
        <w:rPr>
          <w:rFonts w:hint="cs"/>
          <w:cs/>
        </w:rPr>
        <w:t xml:space="preserve">คือ </w:t>
      </w:r>
      <w:r w:rsidR="009F6FE0">
        <w:rPr>
          <w:rFonts w:hint="cs"/>
          <w:cs/>
        </w:rPr>
        <w:t>จำนวนข้อมูลทดสอบที่</w:t>
      </w:r>
      <w:r>
        <w:rPr>
          <w:rFonts w:hint="cs"/>
          <w:cs/>
        </w:rPr>
        <w:t>จำแนกว่าไม่อยู่ใน</w:t>
      </w:r>
      <w:r w:rsidR="004212FB">
        <w:rPr>
          <w:rFonts w:hint="cs"/>
          <w:cs/>
        </w:rPr>
        <w:t>คลาส</w:t>
      </w:r>
      <w:r>
        <w:rPr>
          <w:rFonts w:hint="cs"/>
          <w:cs/>
        </w:rPr>
        <w:t xml:space="preserve">ที่สนใจ และถูกต้องตามเฉลย </w:t>
      </w:r>
      <w:r>
        <w:rPr>
          <w:rFonts w:hint="cs"/>
        </w:rPr>
        <w:tab/>
      </w:r>
      <w:r>
        <w:rPr>
          <w:rFonts w:hint="cs"/>
        </w:rPr>
        <w:tab/>
      </w:r>
    </w:p>
    <w:p w14:paraId="5730465B" w14:textId="0709D74A" w:rsidR="00716E55" w:rsidRDefault="00716E55" w:rsidP="00271EE3">
      <w:pPr>
        <w:ind w:left="1080" w:firstLine="360"/>
      </w:pPr>
      <w:r>
        <w:rPr>
          <w:rFonts w:hint="cs"/>
        </w:rPr>
        <w:t xml:space="preserve">FN (False Negative) </w:t>
      </w:r>
      <w:r>
        <w:rPr>
          <w:rFonts w:hint="cs"/>
          <w:cs/>
        </w:rPr>
        <w:t xml:space="preserve">คือ </w:t>
      </w:r>
      <w:r w:rsidR="004212FB">
        <w:rPr>
          <w:rFonts w:hint="cs"/>
          <w:cs/>
        </w:rPr>
        <w:t>จำนวนข้อมูลทดสอบที่</w:t>
      </w:r>
      <w:r>
        <w:rPr>
          <w:rFonts w:hint="cs"/>
          <w:cs/>
        </w:rPr>
        <w:t>จำแนกว่าอยู่ใน</w:t>
      </w:r>
      <w:r w:rsidR="004212FB">
        <w:rPr>
          <w:rFonts w:hint="cs"/>
          <w:cs/>
        </w:rPr>
        <w:t>คลาส</w:t>
      </w:r>
      <w:r>
        <w:rPr>
          <w:rFonts w:hint="cs"/>
          <w:cs/>
        </w:rPr>
        <w:t xml:space="preserve">ที่สนใจ แต่ไม่ถูกต้องตามเฉลย </w:t>
      </w:r>
    </w:p>
    <w:p w14:paraId="7207ECB1" w14:textId="538B02C2" w:rsidR="00716E55" w:rsidRDefault="00716E55" w:rsidP="00EB471F">
      <w:pPr>
        <w:ind w:left="1080" w:firstLine="360"/>
      </w:pPr>
      <w:r>
        <w:rPr>
          <w:rFonts w:hint="cs"/>
        </w:rPr>
        <w:t xml:space="preserve">FP (False Positive) </w:t>
      </w:r>
      <w:r>
        <w:rPr>
          <w:rFonts w:hint="cs"/>
          <w:cs/>
        </w:rPr>
        <w:t xml:space="preserve">คือ </w:t>
      </w:r>
      <w:r w:rsidR="004212FB">
        <w:rPr>
          <w:rFonts w:hint="cs"/>
          <w:cs/>
        </w:rPr>
        <w:t>จำนวนข้อมูลทดสอบที่</w:t>
      </w:r>
      <w:r>
        <w:rPr>
          <w:rFonts w:hint="cs"/>
          <w:cs/>
        </w:rPr>
        <w:t>จำแนกว่าไม่อยู่ใน</w:t>
      </w:r>
      <w:r w:rsidR="004212FB">
        <w:rPr>
          <w:rFonts w:hint="cs"/>
          <w:cs/>
        </w:rPr>
        <w:t>คลาส</w:t>
      </w:r>
      <w:r>
        <w:rPr>
          <w:rFonts w:hint="cs"/>
          <w:cs/>
        </w:rPr>
        <w:t>ที่สนใจ แต่ไม่ถูกต้องตามเฉลย</w:t>
      </w:r>
    </w:p>
    <w:p w14:paraId="35104820" w14:textId="4E6B4560" w:rsidR="00716E55" w:rsidRDefault="00042325" w:rsidP="00042325">
      <w:pPr>
        <w:ind w:left="720"/>
      </w:pPr>
      <w:r>
        <w:t xml:space="preserve">     </w:t>
      </w:r>
      <w:r w:rsidR="00716E55">
        <w:rPr>
          <w:rFonts w:hint="cs"/>
          <w:cs/>
        </w:rPr>
        <w:t>จากนั้นนำไปใช้กับวิธีการในการประเมินข้างต้น ดังนี้</w:t>
      </w:r>
    </w:p>
    <w:p w14:paraId="4CABB6FC" w14:textId="3BBFF8C6" w:rsidR="00716E55" w:rsidRDefault="000F33C9" w:rsidP="00716E55">
      <w:pPr>
        <w:pStyle w:val="ListParagraph"/>
        <w:numPr>
          <w:ilvl w:val="0"/>
          <w:numId w:val="33"/>
        </w:numPr>
      </w:pPr>
      <w:r>
        <w:t xml:space="preserve">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>คือ สัดส่วนความถูกต้องของผลลัพธ์ที่ได้จากการจำแนก</w:t>
      </w:r>
      <w:r w:rsidR="00267372">
        <w:rPr>
          <w:rFonts w:hint="cs"/>
          <w:cs/>
        </w:rPr>
        <w:t>คลาส</w:t>
      </w:r>
      <w:r w:rsidR="00716E55">
        <w:rPr>
          <w:rFonts w:hint="cs"/>
          <w:cs/>
        </w:rPr>
        <w:t>ที่สนใจ ต่อจำนวนข้อมูลที่อยู่ใน</w:t>
      </w:r>
      <w:r w:rsidR="00267372">
        <w:rPr>
          <w:rFonts w:hint="cs"/>
          <w:cs/>
        </w:rPr>
        <w:t>คลาส</w:t>
      </w:r>
      <w:r w:rsidR="00716E55">
        <w:rPr>
          <w:rFonts w:hint="cs"/>
          <w:cs/>
        </w:rPr>
        <w:t>ที่สนใจทั้งหมดตามผลเฉลย เป็นการตรวจสอบความแม่นยำในการจำแนกของโมเดล</w:t>
      </w:r>
    </w:p>
    <w:p w14:paraId="7297C6B3" w14:textId="77777777" w:rsidR="00716E55" w:rsidRPr="002C7C8F" w:rsidRDefault="00716E55" w:rsidP="002C7C8F">
      <w:pPr>
        <w:ind w:left="144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TP+FP</m:t>
              </m:r>
            </m:den>
          </m:f>
        </m:oMath>
      </m:oMathPara>
    </w:p>
    <w:p w14:paraId="43AEA31C" w14:textId="2EFA8BF7" w:rsidR="00716E55" w:rsidRDefault="000F33C9" w:rsidP="00716E55">
      <w:pPr>
        <w:pStyle w:val="ListParagraph"/>
        <w:numPr>
          <w:ilvl w:val="0"/>
          <w:numId w:val="33"/>
        </w:numPr>
      </w:pPr>
      <w:r>
        <w:t xml:space="preserve"> </w:t>
      </w:r>
      <w:r w:rsidR="00716E55">
        <w:rPr>
          <w:rFonts w:hint="cs"/>
        </w:rPr>
        <w:t xml:space="preserve">Recall </w:t>
      </w:r>
      <w:r w:rsidR="00716E55">
        <w:rPr>
          <w:rFonts w:hint="cs"/>
          <w:cs/>
        </w:rPr>
        <w:t>คือ สัดส่วนความถูกต้องของผลลัพธ์ที่ได้จากการจำแนก</w:t>
      </w:r>
      <w:r w:rsidR="00267372">
        <w:rPr>
          <w:rFonts w:hint="cs"/>
          <w:cs/>
        </w:rPr>
        <w:t>คลาส</w:t>
      </w:r>
      <w:r w:rsidR="00716E55">
        <w:rPr>
          <w:rFonts w:hint="cs"/>
          <w:cs/>
        </w:rPr>
        <w:t>ที่สนใจ ต่อจำนวนข้อมูลที่ได้จากการจำแนกจาก</w:t>
      </w:r>
      <w:r w:rsidR="00267372">
        <w:rPr>
          <w:rFonts w:hint="cs"/>
          <w:cs/>
        </w:rPr>
        <w:t>คลาส</w:t>
      </w:r>
      <w:r w:rsidR="00716E55">
        <w:rPr>
          <w:rFonts w:hint="cs"/>
          <w:cs/>
        </w:rPr>
        <w:t>ที่สนใจทั้งหมด เป็นการตรวจความครบถ้วนในการจำแนกของโมเดล</w:t>
      </w:r>
    </w:p>
    <w:p w14:paraId="2851CA7B" w14:textId="73D439AA" w:rsidR="00E32A54" w:rsidRPr="002C7C8F" w:rsidRDefault="00716E55" w:rsidP="00267372">
      <w:pPr>
        <w:ind w:left="1440" w:firstLine="72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Recall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TP+FN</m:t>
              </m:r>
            </m:den>
          </m:f>
        </m:oMath>
      </m:oMathPara>
    </w:p>
    <w:p w14:paraId="26286B06" w14:textId="52F08246" w:rsidR="00716E55" w:rsidRDefault="000F33C9" w:rsidP="00716E55">
      <w:pPr>
        <w:pStyle w:val="ListParagraph"/>
        <w:numPr>
          <w:ilvl w:val="0"/>
          <w:numId w:val="33"/>
        </w:numPr>
      </w:pPr>
      <w:r>
        <w:t xml:space="preserve"> </w:t>
      </w:r>
      <w:r w:rsidR="00716E55">
        <w:rPr>
          <w:rFonts w:hint="cs"/>
        </w:rPr>
        <w:t xml:space="preserve">F1-Score </w:t>
      </w:r>
      <w:r w:rsidR="00716E55">
        <w:rPr>
          <w:rFonts w:hint="cs"/>
          <w:cs/>
        </w:rPr>
        <w:t xml:space="preserve">คือ การหาค่าเฉลี่ยแบบ </w:t>
      </w:r>
      <w:r w:rsidR="00716E55">
        <w:rPr>
          <w:rFonts w:hint="cs"/>
        </w:rPr>
        <w:t xml:space="preserve">harmonic mean </w:t>
      </w:r>
      <w:r w:rsidR="00716E55">
        <w:rPr>
          <w:rFonts w:hint="cs"/>
          <w:cs/>
        </w:rPr>
        <w:t xml:space="preserve">ของ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 xml:space="preserve">และ </w:t>
      </w:r>
      <w:r w:rsidR="00716E55">
        <w:rPr>
          <w:rFonts w:hint="cs"/>
        </w:rPr>
        <w:t xml:space="preserve">Recall </w:t>
      </w:r>
      <w:r w:rsidR="005C71CB">
        <w:rPr>
          <w:rFonts w:hint="cs"/>
          <w:cs/>
        </w:rPr>
        <w:t>เพื่อใช้ในการอธิบายประสิทธิภาพของโมเดล</w:t>
      </w:r>
      <w:r w:rsidR="005C71CB">
        <w:rPr>
          <w:cs/>
        </w:rPr>
        <w:t>.</w:t>
      </w:r>
    </w:p>
    <w:p w14:paraId="779E9221" w14:textId="77777777" w:rsidR="00716E55" w:rsidRPr="00E32A54" w:rsidRDefault="00716E55" w:rsidP="00E32A54">
      <w:pPr>
        <w:ind w:left="1440" w:firstLine="7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F1-Score=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2*Precision*Recall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54299105" w14:textId="77777777" w:rsidR="000833C5" w:rsidRDefault="000833C5" w:rsidP="00645715"/>
    <w:p w14:paraId="29AB48DA" w14:textId="77777777" w:rsidR="000833C5" w:rsidRPr="000F33C9" w:rsidRDefault="000833C5" w:rsidP="00E32A54">
      <w:pPr>
        <w:pStyle w:val="Heading2"/>
      </w:pPr>
      <w:bookmarkStart w:id="204" w:name="_Toc66572992"/>
      <w:r w:rsidRPr="000F33C9">
        <w:lastRenderedPageBreak/>
        <w:t xml:space="preserve">3.4 </w:t>
      </w:r>
      <w:r w:rsidR="00375F8C" w:rsidRPr="000F33C9">
        <w:rPr>
          <w:rFonts w:hint="cs"/>
          <w:cs/>
        </w:rPr>
        <w:t>การประยุกต์ใช้เพื่อพัฒนาต้นแบบแชทบอทและการอัพเดตแชทบอท</w:t>
      </w:r>
      <w:bookmarkEnd w:id="204"/>
    </w:p>
    <w:p w14:paraId="778CA338" w14:textId="2C3F18C9" w:rsidR="000D2BD0" w:rsidRDefault="000D2BD0" w:rsidP="00CC4D91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ในหัวข้อนี้จะกล่าวถึงการประยุกต์ใช้ </w:t>
      </w:r>
      <w:r>
        <w:t xml:space="preserve">2 </w:t>
      </w:r>
      <w:r>
        <w:rPr>
          <w:rFonts w:hint="cs"/>
          <w:cs/>
        </w:rPr>
        <w:t>ส่วน คือ การสร้างแชทบอท</w:t>
      </w:r>
      <w:r w:rsidR="00F973C0">
        <w:rPr>
          <w:rFonts w:hint="cs"/>
          <w:cs/>
        </w:rPr>
        <w:t xml:space="preserve"> และการอัพเดต</w:t>
      </w:r>
      <w:r w:rsidR="00F973C0">
        <w:rPr>
          <w:cs/>
        </w:rPr>
        <w:br/>
      </w:r>
      <w:r w:rsidR="00F973C0">
        <w:rPr>
          <w:rFonts w:hint="cs"/>
          <w:cs/>
        </w:rPr>
        <w:t>แชทบอท ดังรายละเอียดที่จะกล่าวต่อไปนี้</w:t>
      </w:r>
    </w:p>
    <w:p w14:paraId="0BA69896" w14:textId="37811B51" w:rsidR="009072BA" w:rsidRDefault="009072BA" w:rsidP="009072BA">
      <w:pPr>
        <w:pStyle w:val="Title"/>
        <w:ind w:left="0"/>
        <w:rPr>
          <w:cs/>
        </w:rPr>
      </w:pPr>
      <w:bookmarkStart w:id="205" w:name="_Toc66572993"/>
      <w:r>
        <w:t xml:space="preserve">3.4.1 </w:t>
      </w:r>
      <w:r>
        <w:rPr>
          <w:rFonts w:hint="cs"/>
          <w:cs/>
        </w:rPr>
        <w:t>การสร้างแชทบอท</w:t>
      </w:r>
      <w:bookmarkEnd w:id="205"/>
    </w:p>
    <w:p w14:paraId="345B7407" w14:textId="07B7A19F" w:rsidR="008E4243" w:rsidRPr="00370EE4" w:rsidRDefault="00532FDA" w:rsidP="00370EE4">
      <w:pPr>
        <w:ind w:left="360" w:firstLine="720"/>
        <w:jc w:val="thaiDistribute"/>
        <w:rPr>
          <w:sz w:val="21"/>
          <w:szCs w:val="21"/>
          <w:cs/>
        </w:rPr>
      </w:pPr>
      <w:r>
        <w:rPr>
          <w:rFonts w:hint="cs"/>
          <w:cs/>
        </w:rPr>
        <w:t>ในขั้นตอนนี้เป็นการนำชุดข้อความ</w:t>
      </w:r>
      <w:r w:rsidR="00C61C76">
        <w:rPr>
          <w:rFonts w:hint="cs"/>
          <w:cs/>
        </w:rPr>
        <w:t>ที่ยังไม่มีการระบุ</w:t>
      </w:r>
      <w:r w:rsidR="00C61C76">
        <w:t xml:space="preserve"> intent  </w:t>
      </w:r>
      <w:r w:rsidR="00157DBC">
        <w:rPr>
          <w:rFonts w:hint="cs"/>
          <w:cs/>
        </w:rPr>
        <w:t>ที่เตรียมไว้สำหรับสร้าง</w:t>
      </w:r>
      <w:r w:rsidR="00CC4D91">
        <w:br/>
      </w:r>
      <w:r w:rsidR="00157DBC">
        <w:rPr>
          <w:rFonts w:hint="cs"/>
          <w:cs/>
        </w:rPr>
        <w:t>แชทบอท</w:t>
      </w:r>
      <w:r w:rsidR="00EA6835">
        <w:rPr>
          <w:rFonts w:hint="cs"/>
          <w:cs/>
        </w:rPr>
        <w:t xml:space="preserve"> </w:t>
      </w:r>
      <w:r w:rsidR="009B155E">
        <w:rPr>
          <w:rFonts w:hint="cs"/>
          <w:cs/>
        </w:rPr>
        <w:t xml:space="preserve"> มาระบุ</w:t>
      </w:r>
      <w:r w:rsidR="009B155E">
        <w:t xml:space="preserve"> intent </w:t>
      </w:r>
      <w:r w:rsidR="009B155E">
        <w:rPr>
          <w:rFonts w:hint="cs"/>
          <w:cs/>
        </w:rPr>
        <w:t>ของข้อความ</w:t>
      </w:r>
      <w:r w:rsidR="00F4338D">
        <w:rPr>
          <w:rFonts w:hint="cs"/>
          <w:cs/>
        </w:rPr>
        <w:t>โดยใช้โมเดลที่</w:t>
      </w:r>
      <w:r w:rsidR="000D6B15">
        <w:rPr>
          <w:rFonts w:hint="cs"/>
          <w:cs/>
        </w:rPr>
        <w:t>สร้างขึ้นจากขั้นตอนก่อนหน้า</w:t>
      </w:r>
      <w:r w:rsidR="00370EE4">
        <w:t xml:space="preserve"> </w:t>
      </w:r>
      <w:r w:rsidR="00370EE4">
        <w:rPr>
          <w:rFonts w:hint="cs"/>
          <w:cs/>
        </w:rPr>
        <w:t>โดยมีการทำความสะอาดข้อความ และการสกัดคุณลักษณะ ซึ่งเป็นหลักการเดียวกันกับตอนสร้างโมเดล</w:t>
      </w:r>
      <w:r w:rsidR="002948BB">
        <w:rPr>
          <w:rFonts w:hint="cs"/>
          <w:cs/>
        </w:rPr>
        <w:t xml:space="preserve"> </w:t>
      </w:r>
      <w:r w:rsidR="00370EE4">
        <w:rPr>
          <w:rFonts w:hint="cs"/>
          <w:cs/>
        </w:rPr>
        <w:t xml:space="preserve">หลังจากการนำข้อความเข้าสู่โมเดล ค่าผลลัพธ์ที่ได้จะปรากฎในรูป เซตข้อความ แทนด้วย </w:t>
      </w:r>
      <w:r w:rsidR="00370EE4">
        <w:t xml:space="preserve">M </w:t>
      </w:r>
      <w:r w:rsidR="00370EE4">
        <w:rPr>
          <w:rFonts w:hint="cs"/>
          <w:cs/>
        </w:rPr>
        <w:t xml:space="preserve">และเซต </w:t>
      </w:r>
      <w:r w:rsidR="00370EE4">
        <w:t xml:space="preserve">intent </w:t>
      </w:r>
      <w:r w:rsidR="00370EE4">
        <w:rPr>
          <w:rFonts w:hint="cs"/>
          <w:cs/>
        </w:rPr>
        <w:t xml:space="preserve">ของข้อความ แทนด้วย </w:t>
      </w:r>
      <w:r w:rsidR="00370EE4">
        <w:t xml:space="preserve">L </w:t>
      </w:r>
      <w:r w:rsidR="00370EE4">
        <w:rPr>
          <w:rFonts w:hint="cs"/>
          <w:cs/>
        </w:rPr>
        <w:t xml:space="preserve">ซึ่งจะนำเข้าสู่ </w:t>
      </w:r>
      <w:r w:rsidR="00370EE4">
        <w:t xml:space="preserve">Dialogflow </w:t>
      </w:r>
      <w:r w:rsidR="00370EE4">
        <w:rPr>
          <w:rFonts w:hint="cs"/>
          <w:cs/>
        </w:rPr>
        <w:t xml:space="preserve">โดยจะมีการกำหนดคำตอบที่เหมาะสมตาม </w:t>
      </w:r>
      <w:r w:rsidR="00370EE4">
        <w:t xml:space="preserve">intent </w:t>
      </w:r>
      <w:r w:rsidR="00370EE4">
        <w:rPr>
          <w:rFonts w:hint="cs"/>
          <w:cs/>
        </w:rPr>
        <w:t>เพื่อเป็นการสอนแชทบอท</w:t>
      </w:r>
      <w:r w:rsidR="00F7072D">
        <w:rPr>
          <w:rFonts w:hint="cs"/>
          <w:cs/>
        </w:rPr>
        <w:t xml:space="preserve"> </w:t>
      </w:r>
      <w:r w:rsidR="002948BB">
        <w:rPr>
          <w:rFonts w:hint="cs"/>
          <w:cs/>
        </w:rPr>
        <w:t>โดยจะมีลำดับขั้นตอนดังภาพ</w:t>
      </w:r>
      <w:r w:rsidR="008E4243">
        <w:rPr>
          <w:rFonts w:hint="cs"/>
          <w:cs/>
        </w:rPr>
        <w:t xml:space="preserve">ที่ </w:t>
      </w:r>
      <w:r w:rsidR="008E4243">
        <w:t>3.4</w:t>
      </w:r>
      <w:r w:rsidR="00370EE4">
        <w:rPr>
          <w:rFonts w:hint="cs"/>
          <w:cs/>
        </w:rPr>
        <w:t xml:space="preserve"> </w:t>
      </w:r>
    </w:p>
    <w:p w14:paraId="22DC7719" w14:textId="177D163E" w:rsidR="0079214F" w:rsidRDefault="00CC4D91" w:rsidP="000F33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E5235ED" wp14:editId="65469F37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5527343" cy="7144603"/>
                <wp:effectExtent l="0" t="0" r="1651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714460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806CC" id="Rectangle 21" o:spid="_x0000_s1026" style="position:absolute;margin-left:0;margin-top:0;width:435.2pt;height:562.55pt;z-index:251763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" filled="f" strokecolor="black [3213]">
                <w10:wrap anchorx="margin"/>
              </v:rect>
            </w:pict>
          </mc:Fallback>
        </mc:AlternateContent>
      </w:r>
      <w:r w:rsidR="00627EBF">
        <w:rPr>
          <w:noProof/>
        </w:rPr>
        <w:drawing>
          <wp:inline distT="0" distB="0" distL="0" distR="0" wp14:anchorId="34CB0D9C" wp14:editId="3D777699">
            <wp:extent cx="4238045" cy="7150553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346" cy="71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7F6" w14:textId="43478F60" w:rsidR="0047652C" w:rsidRDefault="0047652C" w:rsidP="009B7AC4">
      <w:pPr>
        <w:pStyle w:val="picture1"/>
      </w:pPr>
      <w:bookmarkStart w:id="206" w:name="_Toc66446095"/>
      <w:r>
        <w:rPr>
          <w:rFonts w:hint="cs"/>
          <w:cs/>
        </w:rPr>
        <w:t xml:space="preserve">ภาพที่ </w:t>
      </w:r>
      <w:r>
        <w:rPr>
          <w:rFonts w:hint="cs"/>
        </w:rPr>
        <w:t xml:space="preserve">3.4 </w:t>
      </w:r>
      <w:r>
        <w:rPr>
          <w:rFonts w:hint="cs"/>
          <w:cs/>
        </w:rPr>
        <w:t xml:space="preserve">ขั้นตอนการทำงาน </w:t>
      </w:r>
      <w:r>
        <w:rPr>
          <w:rFonts w:hint="cs"/>
        </w:rPr>
        <w:t xml:space="preserve">C: </w:t>
      </w:r>
      <w:r>
        <w:rPr>
          <w:rFonts w:hint="cs"/>
          <w:cs/>
        </w:rPr>
        <w:t>พัฒนาต้นแบบแชทบอท</w:t>
      </w:r>
      <w:bookmarkEnd w:id="206"/>
    </w:p>
    <w:p w14:paraId="2B541F3B" w14:textId="34962A27" w:rsidR="0062681F" w:rsidRDefault="0062681F" w:rsidP="009B7AC4">
      <w:pPr>
        <w:pStyle w:val="picture1"/>
      </w:pPr>
    </w:p>
    <w:p w14:paraId="7FDBD85B" w14:textId="655DCCF4" w:rsidR="000A2393" w:rsidRDefault="000A2393" w:rsidP="009B7AC4">
      <w:pPr>
        <w:pStyle w:val="picture1"/>
      </w:pPr>
    </w:p>
    <w:p w14:paraId="5A8C8A01" w14:textId="77777777" w:rsidR="00870264" w:rsidRDefault="00870264" w:rsidP="009B7AC4">
      <w:pPr>
        <w:pStyle w:val="picture1"/>
      </w:pPr>
    </w:p>
    <w:p w14:paraId="2C8F941B" w14:textId="7F321210" w:rsidR="006E5072" w:rsidRDefault="00CD23B2" w:rsidP="00870264">
      <w:pPr>
        <w:pStyle w:val="Title"/>
        <w:ind w:left="0"/>
      </w:pPr>
      <w:bookmarkStart w:id="207" w:name="_Toc66572994"/>
      <w:r>
        <w:lastRenderedPageBreak/>
        <w:t xml:space="preserve">3.4.2 </w:t>
      </w:r>
      <w:r>
        <w:rPr>
          <w:rFonts w:hint="cs"/>
          <w:cs/>
        </w:rPr>
        <w:t>การอัพเดตแชทบอท</w:t>
      </w:r>
      <w:bookmarkEnd w:id="207"/>
    </w:p>
    <w:p w14:paraId="3C5C45C2" w14:textId="3A215A86" w:rsidR="000A2393" w:rsidRDefault="00CD23B2" w:rsidP="00870264">
      <w:pPr>
        <w:ind w:left="720" w:firstLine="720"/>
        <w:jc w:val="thaiDistribute"/>
      </w:pPr>
      <w:r>
        <w:rPr>
          <w:rFonts w:hint="cs"/>
          <w:cs/>
        </w:rPr>
        <w:t xml:space="preserve">เมื่อมีคำถาม ซึ่งไม่มีอยู่ภายในแชทบอท เช่น คำถามจากแชทบอทที่แชทบอทไม่สามารถตอบได้ หรือข้อมูลเพิ่มเติมที่หาได้ ข้อความเหล่านี้จะถูกนำเข้ามาในกระบวนการ เพื่ออัพเดตแชทบอทอีกครั้ง ดังขั้นตอนในภาพที่ </w:t>
      </w:r>
      <w:r>
        <w:t xml:space="preserve">3.5 </w:t>
      </w:r>
      <w:r>
        <w:rPr>
          <w:rFonts w:hint="cs"/>
          <w:cs/>
        </w:rPr>
        <w:t xml:space="preserve">จะต้องนำมาระบุ </w:t>
      </w:r>
      <w:r>
        <w:t xml:space="preserve">intent </w:t>
      </w:r>
      <w:r>
        <w:rPr>
          <w:rFonts w:hint="cs"/>
          <w:cs/>
        </w:rPr>
        <w:t xml:space="preserve">ด้วยการนำเข้าสู่โมเดล และนำผลลัพธ์ที่เรียกว่า เซตของข้อความใหม่ แทนด้วย </w:t>
      </w:r>
      <w:r>
        <w:t xml:space="preserve">Mnew </w:t>
      </w:r>
      <w:r>
        <w:rPr>
          <w:rFonts w:hint="cs"/>
          <w:cs/>
        </w:rPr>
        <w:t xml:space="preserve">และเซตของ </w:t>
      </w:r>
      <w:r>
        <w:t xml:space="preserve">intent </w:t>
      </w:r>
      <w:r w:rsidR="009354CC">
        <w:rPr>
          <w:rFonts w:hint="cs"/>
          <w:cs/>
        </w:rPr>
        <w:t xml:space="preserve">ของข้อความใหม่ แทนด้วย </w:t>
      </w:r>
      <w:r w:rsidR="009354CC">
        <w:t xml:space="preserve">Lnew </w:t>
      </w:r>
      <w:r w:rsidR="009354CC">
        <w:rPr>
          <w:rFonts w:hint="cs"/>
          <w:cs/>
        </w:rPr>
        <w:t>และนำมารวมกับข้อมูลเดิม จะเขียนออกมาได้ว่า</w:t>
      </w:r>
    </w:p>
    <w:p w14:paraId="1DDD100C" w14:textId="77777777" w:rsidR="009354CC" w:rsidRPr="00866CD1" w:rsidRDefault="009354CC" w:rsidP="009354CC">
      <w:pPr>
        <w:ind w:left="72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M=M∪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44BD6377" w14:textId="77777777" w:rsidR="009354CC" w:rsidRPr="00866CD1" w:rsidRDefault="009354CC" w:rsidP="009354CC">
      <w:pPr>
        <w:ind w:left="72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L=L 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309DB488" w14:textId="0B335036" w:rsidR="009354CC" w:rsidRDefault="009354CC" w:rsidP="00281435">
      <w:pPr>
        <w:ind w:left="720" w:firstLine="720"/>
        <w:jc w:val="thaiDistribute"/>
      </w:pPr>
      <w:r>
        <w:rPr>
          <w:rFonts w:hint="cs"/>
          <w:cs/>
        </w:rPr>
        <w:t xml:space="preserve">ก่อนนำเข้า </w:t>
      </w:r>
      <w:r>
        <w:rPr>
          <w:rFonts w:hint="cs"/>
        </w:rPr>
        <w:t xml:space="preserve">Dialogflow </w:t>
      </w:r>
      <w:r>
        <w:rPr>
          <w:rFonts w:hint="cs"/>
          <w:cs/>
        </w:rPr>
        <w:t>เพื่ออัปเดตแชทบอท ให้มีข้อมูลเพิ่มขึ้น และเป็นการอัพเดตแชทบอท ให้มีความสามารถมากขึ้น</w:t>
      </w:r>
    </w:p>
    <w:p w14:paraId="658AEE19" w14:textId="708D2817" w:rsidR="009354CC" w:rsidRDefault="009354CC" w:rsidP="000A2393">
      <w:pPr>
        <w:jc w:val="thaiDistribute"/>
      </w:pPr>
    </w:p>
    <w:p w14:paraId="22521F49" w14:textId="4FAB0FE2" w:rsidR="00165B45" w:rsidRDefault="00CC4D91" w:rsidP="00165B45">
      <w:pPr>
        <w:rPr>
          <w:rFonts w:hint="cs"/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C9F75C0" wp14:editId="429E3C4D">
                <wp:simplePos x="0" y="0"/>
                <wp:positionH relativeFrom="margin">
                  <wp:align>left</wp:align>
                </wp:positionH>
                <wp:positionV relativeFrom="paragraph">
                  <wp:posOffset>-68238</wp:posOffset>
                </wp:positionV>
                <wp:extent cx="5527343" cy="7342164"/>
                <wp:effectExtent l="0" t="0" r="1651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734216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21B62" id="Rectangle 25" o:spid="_x0000_s1026" style="position:absolute;margin-left:0;margin-top:-5.35pt;width:435.2pt;height:578.1pt;z-index:25176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" filled="f" strokecolor="black [3213]">
                <w10:wrap anchorx="margin"/>
              </v:rect>
            </w:pict>
          </mc:Fallback>
        </mc:AlternateContent>
      </w:r>
      <w:r w:rsidR="00627EBF">
        <w:rPr>
          <w:noProof/>
        </w:rPr>
        <w:drawing>
          <wp:inline distT="0" distB="0" distL="0" distR="0" wp14:anchorId="37A4370F" wp14:editId="5E010CF3">
            <wp:extent cx="4138770" cy="7270308"/>
            <wp:effectExtent l="0" t="0" r="0" b="6985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3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806" w14:textId="4D8D6F4E" w:rsidR="000041E7" w:rsidRDefault="00165B45" w:rsidP="006E5072">
      <w:pPr>
        <w:pStyle w:val="picture1"/>
        <w:rPr>
          <w:rFonts w:eastAsia="TH SarabunPSK"/>
        </w:rPr>
      </w:pPr>
      <w:bookmarkStart w:id="208" w:name="_Toc66446096"/>
      <w:r>
        <w:rPr>
          <w:rFonts w:eastAsia="TH SarabunPSK" w:hint="cs"/>
          <w:cs/>
        </w:rPr>
        <w:t xml:space="preserve">ภาพที่ </w:t>
      </w:r>
      <w:r>
        <w:rPr>
          <w:rFonts w:eastAsia="TH SarabunPSK" w:hint="cs"/>
        </w:rPr>
        <w:t>3.5</w:t>
      </w:r>
      <w:r>
        <w:rPr>
          <w:rFonts w:eastAsia="TH SarabunPSK" w:hint="cs"/>
          <w:cs/>
        </w:rPr>
        <w:t xml:space="preserve"> ขั้นตอนการทำงาน </w:t>
      </w:r>
      <w:r>
        <w:rPr>
          <w:rFonts w:eastAsia="TH SarabunPSK" w:hint="cs"/>
        </w:rPr>
        <w:t>D:</w:t>
      </w:r>
      <w:r>
        <w:rPr>
          <w:rFonts w:eastAsia="TH SarabunPSK" w:hint="cs"/>
          <w:cs/>
        </w:rPr>
        <w:t xml:space="preserve"> การ</w:t>
      </w:r>
      <w:r w:rsidR="007002DB">
        <w:rPr>
          <w:rFonts w:eastAsia="TH SarabunPSK" w:hint="cs"/>
          <w:cs/>
        </w:rPr>
        <w:t>อัพเดตแชทบอท</w:t>
      </w:r>
      <w:bookmarkEnd w:id="208"/>
    </w:p>
    <w:p w14:paraId="38340234" w14:textId="77777777" w:rsidR="00DD34AB" w:rsidRDefault="00DD34AB" w:rsidP="00DD34AB"/>
    <w:p w14:paraId="4E92EE2D" w14:textId="77777777" w:rsidR="005C6070" w:rsidRDefault="005C6070" w:rsidP="005C6070"/>
    <w:bookmarkEnd w:id="183"/>
    <w:p w14:paraId="7F89047C" w14:textId="3F96CEB1" w:rsidR="000041E7" w:rsidRPr="005E2531" w:rsidRDefault="000041E7" w:rsidP="000041E7">
      <w:pPr>
        <w:rPr>
          <w:cs/>
        </w:rPr>
        <w:sectPr w:rsidR="000041E7" w:rsidRPr="005E2531" w:rsidSect="00137462">
          <w:footerReference w:type="default" r:id="rId73"/>
          <w:pgSz w:w="11906" w:h="16838"/>
          <w:pgMar w:top="2160" w:right="1440" w:bottom="1440" w:left="2160" w:header="706" w:footer="706" w:gutter="0"/>
          <w:pgNumType w:start="26"/>
          <w:cols w:space="708"/>
          <w:docGrid w:linePitch="360"/>
        </w:sectPr>
      </w:pPr>
    </w:p>
    <w:p w14:paraId="502B1C12" w14:textId="612219C4" w:rsidR="00060C23" w:rsidRDefault="00482795" w:rsidP="00A636A2">
      <w:pPr>
        <w:pStyle w:val="Heading1"/>
        <w:rPr>
          <w:cs/>
        </w:rPr>
      </w:pPr>
      <w:bookmarkStart w:id="209" w:name="_Toc66572995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209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74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>, Cambridge UniversityPress</w:t>
      </w:r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75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76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r w:rsidR="009F3765">
        <w:t xml:space="preserve">Shriti Kapil, </w:t>
      </w:r>
      <w:r w:rsidR="00A12B80">
        <w:t xml:space="preserve">Meenu Chawla, Mohd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77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hyperlink r:id="rId78" w:history="1">
        <w:r w:rsidR="007044FC" w:rsidRPr="00EE3575">
          <w:rPr>
            <w:rStyle w:val="Hyperlink"/>
          </w:rPr>
          <w:t>http://www.sthda.com/english/wiki/wiki.php?id_contents=</w:t>
        </w:r>
        <w:r w:rsidR="007044FC" w:rsidRPr="00EE3575">
          <w:rPr>
            <w:rStyle w:val="Hyperlink"/>
            <w:cs/>
          </w:rPr>
          <w:t>7940</w:t>
        </w:r>
      </w:hyperlink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hyperlink r:id="rId79" w:history="1">
        <w:r w:rsidRPr="00556BD0">
          <w:rPr>
            <w:rStyle w:val="Hyperlink"/>
          </w:rPr>
          <w:t>http://www.cs.ubbcluj.ro/~gabis/ml/ML-books/McGrawHill%</w:t>
        </w:r>
        <w:r w:rsidRPr="00556BD0">
          <w:rPr>
            <w:rStyle w:val="Hyperlink"/>
            <w:cs/>
          </w:rPr>
          <w:t>20-%20</w:t>
        </w:r>
        <w:r w:rsidRPr="00556BD0">
          <w:rPr>
            <w:rStyle w:val="Hyperlink"/>
          </w:rPr>
          <w:t>Machine%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Learning%</w:t>
        </w:r>
        <w:r w:rsidRPr="00556BD0">
          <w:rPr>
            <w:rStyle w:val="Hyperlink"/>
            <w:cs/>
          </w:rPr>
          <w:t>20-</w:t>
        </w:r>
        <w:r w:rsidRPr="00556BD0">
          <w:rPr>
            <w:rStyle w:val="Hyperlink"/>
          </w:rPr>
          <w:t>Tom%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Mitchell.pdf</w:t>
        </w:r>
      </w:hyperlink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80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81" w:history="1">
        <w:r w:rsidRPr="00556BD0">
          <w:rPr>
            <w:rStyle w:val="Hyperlink"/>
          </w:rPr>
          <w:t>https://cloud.google.com/dialogflow/docs</w:t>
        </w:r>
      </w:hyperlink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>About ChatterBot</w:t>
      </w:r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0D4F0E" w:rsidP="00775B80">
      <w:pPr>
        <w:ind w:left="720"/>
      </w:pPr>
      <w:hyperlink r:id="rId82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do?,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83" w:history="1">
        <w:r w:rsidR="00EA7F95" w:rsidRPr="00556BD0">
          <w:rPr>
            <w:rStyle w:val="Hyperlink"/>
          </w:rPr>
          <w:t>https://flow.ai/docs/what-can-flow-do</w:t>
        </w:r>
      </w:hyperlink>
    </w:p>
    <w:p w14:paraId="44F5373D" w14:textId="77777777" w:rsidR="00A41C7C" w:rsidRDefault="00A41C7C" w:rsidP="00A64147"/>
    <w:p w14:paraId="4F0D8980" w14:textId="6DFBE71B" w:rsidR="00E35328" w:rsidRDefault="00A41C7C" w:rsidP="00A64147">
      <w:r>
        <w:t xml:space="preserve">[11] </w:t>
      </w:r>
      <w:r w:rsidR="00E35328" w:rsidRPr="00E35328">
        <w:t>Pop Phiphat</w:t>
      </w:r>
      <w:r w:rsidR="00E35328">
        <w:t xml:space="preserve">, </w:t>
      </w:r>
      <w:r w:rsidR="00E35328">
        <w:rPr>
          <w:rFonts w:hint="cs"/>
          <w:cs/>
        </w:rPr>
        <w:t xml:space="preserve">วันที่ </w:t>
      </w:r>
      <w:r w:rsidR="00E35328">
        <w:t xml:space="preserve">23 </w:t>
      </w:r>
      <w:r w:rsidR="00E35328">
        <w:rPr>
          <w:rFonts w:hint="cs"/>
          <w:cs/>
        </w:rPr>
        <w:t>ม</w:t>
      </w:r>
      <w:r w:rsidR="00CF1998">
        <w:rPr>
          <w:rFonts w:hint="cs"/>
          <w:cs/>
        </w:rPr>
        <w:t>ิถุนายน</w:t>
      </w:r>
      <w:r w:rsidR="00E35328">
        <w:rPr>
          <w:rFonts w:hint="cs"/>
          <w:cs/>
        </w:rPr>
        <w:t xml:space="preserve"> </w:t>
      </w:r>
      <w:r w:rsidR="00E35328">
        <w:t>2561,</w:t>
      </w:r>
      <w:r w:rsidR="00E35328" w:rsidRPr="00E35328">
        <w:t xml:space="preserve"> Principal Components Analysis (PCA) </w:t>
      </w:r>
      <w:r w:rsidR="00E35328" w:rsidRPr="00E35328">
        <w:rPr>
          <w:cs/>
        </w:rPr>
        <w:t xml:space="preserve">ต่างจาก </w:t>
      </w:r>
    </w:p>
    <w:p w14:paraId="36987591" w14:textId="5590099B" w:rsidR="00EA7F95" w:rsidRDefault="00E35328" w:rsidP="00E35328">
      <w:pPr>
        <w:ind w:left="720"/>
        <w:rPr>
          <w:cs/>
        </w:rPr>
      </w:pPr>
      <w:r w:rsidRPr="00E35328">
        <w:t xml:space="preserve">Factor Analysis (FA) </w:t>
      </w:r>
      <w:r w:rsidRPr="00E35328">
        <w:rPr>
          <w:cs/>
        </w:rPr>
        <w:t xml:space="preserve">ยังไง </w:t>
      </w:r>
      <w:r w:rsidRPr="00E35328">
        <w:t>??? (</w:t>
      </w:r>
      <w:r w:rsidRPr="00E35328">
        <w:rPr>
          <w:cs/>
        </w:rPr>
        <w:t xml:space="preserve">ตอนที่ </w:t>
      </w:r>
      <w:r w:rsidRPr="00E35328">
        <w:t>1)</w:t>
      </w:r>
      <w:r>
        <w:t>,</w:t>
      </w:r>
      <w:r>
        <w:rPr>
          <w:rFonts w:hint="cs"/>
          <w:cs/>
        </w:rPr>
        <w:t xml:space="preserve"> สืบค้นเมื่อวันที่ </w:t>
      </w:r>
      <w:r>
        <w:t xml:space="preserve">1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84" w:history="1">
        <w:r w:rsidRPr="00E35328">
          <w:rPr>
            <w:rStyle w:val="Hyperlink"/>
          </w:rPr>
          <w:t>https://medium.com/ingenio/principal-components-analysis-pca-%E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9%88%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8%88%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8%81-</w:t>
        </w:r>
        <w:r w:rsidRPr="00E35328">
          <w:rPr>
            <w:rStyle w:val="Hyperlink"/>
          </w:rPr>
          <w:t>factor-analysis-fa-%E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A</w:t>
        </w:r>
        <w:r w:rsidRPr="00E35328">
          <w:rPr>
            <w:rStyle w:val="Hyperlink"/>
            <w:cs/>
          </w:rPr>
          <w:t>2%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1%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9%84%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8%87-%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AD%E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8%99%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8%97%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8%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5%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0%</w:t>
        </w:r>
        <w:r w:rsidRPr="00E35328">
          <w:rPr>
            <w:rStyle w:val="Hyperlink"/>
          </w:rPr>
          <w:t>B</w:t>
        </w:r>
        <w:r w:rsidRPr="00E35328">
          <w:rPr>
            <w:rStyle w:val="Hyperlink"/>
            <w:cs/>
          </w:rPr>
          <w:t>9%88-1-</w:t>
        </w:r>
        <w:r w:rsidRPr="00E35328">
          <w:rPr>
            <w:rStyle w:val="Hyperlink"/>
          </w:rPr>
          <w:t>c</w:t>
        </w:r>
        <w:r w:rsidRPr="00E35328">
          <w:rPr>
            <w:rStyle w:val="Hyperlink"/>
            <w:cs/>
          </w:rPr>
          <w:t>395</w:t>
        </w:r>
        <w:r w:rsidRPr="00E35328">
          <w:rPr>
            <w:rStyle w:val="Hyperlink"/>
          </w:rPr>
          <w:t>e</w:t>
        </w:r>
        <w:r w:rsidRPr="00E35328">
          <w:rPr>
            <w:rStyle w:val="Hyperlink"/>
            <w:cs/>
          </w:rPr>
          <w:t>55</w:t>
        </w:r>
        <w:r w:rsidRPr="00E35328">
          <w:rPr>
            <w:rStyle w:val="Hyperlink"/>
          </w:rPr>
          <w:t>bdc</w:t>
        </w:r>
        <w:r w:rsidRPr="00E35328">
          <w:rPr>
            <w:rStyle w:val="Hyperlink"/>
            <w:cs/>
          </w:rPr>
          <w:t>3</w:t>
        </w:r>
      </w:hyperlink>
    </w:p>
    <w:p w14:paraId="5990B0CE" w14:textId="11CD70C1" w:rsidR="00A41C7C" w:rsidRDefault="00A41C7C" w:rsidP="00A64147"/>
    <w:p w14:paraId="5D778B4A" w14:textId="77777777" w:rsidR="00CF1998" w:rsidRDefault="000F0E19" w:rsidP="00A64147">
      <w:r>
        <w:t>[12]</w:t>
      </w:r>
      <w:r w:rsidR="00CD3818">
        <w:t xml:space="preserve"> </w:t>
      </w:r>
      <w:r w:rsidR="00CD3818" w:rsidRPr="00CD3818">
        <w:t>Khyati Mahendru</w:t>
      </w:r>
      <w:r w:rsidR="00CD3818">
        <w:t xml:space="preserve">, </w:t>
      </w:r>
      <w:r w:rsidR="00CD3818">
        <w:rPr>
          <w:rFonts w:hint="cs"/>
          <w:cs/>
        </w:rPr>
        <w:t>วันที่</w:t>
      </w:r>
      <w:r w:rsidR="00CD3818">
        <w:t xml:space="preserve"> 17 </w:t>
      </w:r>
      <w:r w:rsidR="00CF1998">
        <w:rPr>
          <w:rFonts w:hint="cs"/>
          <w:cs/>
        </w:rPr>
        <w:t xml:space="preserve">มิถุนายน </w:t>
      </w:r>
      <w:r w:rsidR="00CF1998">
        <w:t xml:space="preserve">2562, </w:t>
      </w:r>
      <w:r w:rsidR="00CF1998" w:rsidRPr="00CF1998">
        <w:t>How to Determine the Optimal K for K-</w:t>
      </w:r>
    </w:p>
    <w:p w14:paraId="675075EE" w14:textId="041CDEE4" w:rsidR="000F4E6D" w:rsidRPr="000F4E6D" w:rsidRDefault="00CF1998" w:rsidP="00CF1998">
      <w:pPr>
        <w:ind w:firstLine="720"/>
        <w:rPr>
          <w:rStyle w:val="Hyperlink"/>
        </w:rPr>
      </w:pPr>
      <w:r w:rsidRPr="00CF1998">
        <w:t>Means?</w:t>
      </w:r>
      <w:r w:rsidR="00C67035">
        <w:t xml:space="preserve">, </w:t>
      </w:r>
      <w:r w:rsidR="00C67035">
        <w:rPr>
          <w:rFonts w:hint="cs"/>
          <w:cs/>
        </w:rPr>
        <w:t xml:space="preserve">สืบค้นเมื่อวันที่ </w:t>
      </w:r>
      <w:r w:rsidR="00C67035">
        <w:t xml:space="preserve">3 </w:t>
      </w:r>
      <w:r w:rsidR="00C67035">
        <w:rPr>
          <w:rFonts w:hint="cs"/>
          <w:cs/>
        </w:rPr>
        <w:t xml:space="preserve">มีนาคม </w:t>
      </w:r>
      <w:r w:rsidR="00C67035">
        <w:t xml:space="preserve">2564, </w:t>
      </w:r>
      <w:r w:rsidR="00C67035">
        <w:rPr>
          <w:rFonts w:hint="cs"/>
          <w:cs/>
        </w:rPr>
        <w:t>สืบค้นจาก</w:t>
      </w:r>
      <w:r w:rsidR="000F4E6D">
        <w:rPr>
          <w:rFonts w:hint="cs"/>
          <w:cs/>
        </w:rPr>
        <w:t xml:space="preserve"> </w:t>
      </w:r>
      <w:r w:rsidR="000F4E6D">
        <w:fldChar w:fldCharType="begin"/>
      </w:r>
      <w:r w:rsidR="000F4E6D">
        <w:instrText xml:space="preserve"> HYPERLINK "https://medium.com/analytics-vidhya/how-to-determine-the-optimal-k-for-k-means-708505d204eb" </w:instrText>
      </w:r>
      <w:r w:rsidR="000F4E6D">
        <w:fldChar w:fldCharType="separate"/>
      </w:r>
      <w:r w:rsidR="000F4E6D" w:rsidRPr="000F4E6D">
        <w:rPr>
          <w:rStyle w:val="Hyperlink"/>
        </w:rPr>
        <w:t>https://medium.com/analytics-</w:t>
      </w:r>
    </w:p>
    <w:p w14:paraId="116B4FBE" w14:textId="151D109F" w:rsidR="00E35328" w:rsidRDefault="000F4E6D" w:rsidP="00CF1998">
      <w:pPr>
        <w:ind w:firstLine="720"/>
        <w:rPr>
          <w:cs/>
        </w:rPr>
      </w:pPr>
      <w:r w:rsidRPr="000F4E6D">
        <w:rPr>
          <w:rStyle w:val="Hyperlink"/>
        </w:rPr>
        <w:t>vidhya/how-to-determine-the-optimal-k-for-k-means-</w:t>
      </w:r>
      <w:r w:rsidRPr="000F4E6D">
        <w:rPr>
          <w:rStyle w:val="Hyperlink"/>
          <w:cs/>
        </w:rPr>
        <w:t>708505</w:t>
      </w:r>
      <w:r w:rsidRPr="000F4E6D">
        <w:rPr>
          <w:rStyle w:val="Hyperlink"/>
        </w:rPr>
        <w:t>d</w:t>
      </w:r>
      <w:r w:rsidRPr="000F4E6D">
        <w:rPr>
          <w:rStyle w:val="Hyperlink"/>
          <w:cs/>
        </w:rPr>
        <w:t>204</w:t>
      </w:r>
      <w:r w:rsidRPr="000F4E6D">
        <w:rPr>
          <w:rStyle w:val="Hyperlink"/>
        </w:rPr>
        <w:t>eb</w:t>
      </w:r>
      <w:r>
        <w:fldChar w:fldCharType="end"/>
      </w:r>
    </w:p>
    <w:p w14:paraId="6E0E5936" w14:textId="3D79CF99" w:rsidR="00E35328" w:rsidRDefault="00E35328" w:rsidP="00A64147"/>
    <w:p w14:paraId="051DF57B" w14:textId="695F1B71" w:rsidR="00C57070" w:rsidRDefault="00C57070" w:rsidP="00A64147"/>
    <w:p w14:paraId="00AC9AE4" w14:textId="78BED253" w:rsidR="00C57070" w:rsidRDefault="00C57070" w:rsidP="00A64147"/>
    <w:p w14:paraId="4B97AE84" w14:textId="77777777" w:rsidR="00C57070" w:rsidRDefault="00C57070" w:rsidP="00A64147"/>
    <w:p w14:paraId="1956FF2A" w14:textId="77777777" w:rsidR="00C57070" w:rsidRDefault="000F4E6D" w:rsidP="00A64147">
      <w:r>
        <w:lastRenderedPageBreak/>
        <w:t>[13]</w:t>
      </w:r>
      <w:r w:rsidR="00C57070">
        <w:t xml:space="preserve"> </w:t>
      </w:r>
      <w:r w:rsidR="00C57070">
        <w:rPr>
          <w:rFonts w:hint="cs"/>
          <w:cs/>
        </w:rPr>
        <w:t>ไม่ปรากฎผู้แต่ง</w:t>
      </w:r>
      <w:r w:rsidR="00C57070">
        <w:t xml:space="preserve">, </w:t>
      </w:r>
      <w:r w:rsidR="00C57070">
        <w:rPr>
          <w:rFonts w:hint="cs"/>
          <w:cs/>
        </w:rPr>
        <w:t>ไม่ปรากฎปีที่พิมพ์</w:t>
      </w:r>
      <w:r w:rsidR="00C57070">
        <w:t xml:space="preserve">, Cluster Analysis: Basic Concepts and Algorithms, </w:t>
      </w:r>
    </w:p>
    <w:p w14:paraId="6FE2187A" w14:textId="4FFD24CE" w:rsidR="00A41C7C" w:rsidRDefault="00C57070" w:rsidP="00C57070">
      <w:pPr>
        <w:ind w:left="720"/>
        <w:rPr>
          <w:cs/>
        </w:rPr>
      </w:pPr>
      <w:r>
        <w:rPr>
          <w:rFonts w:hint="cs"/>
          <w:cs/>
        </w:rPr>
        <w:t xml:space="preserve">สืบค้นเมื่อวันที่ </w:t>
      </w:r>
      <w:r>
        <w:t xml:space="preserve">8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>สืบค้นจาก</w:t>
      </w:r>
      <w:r w:rsidRPr="00C57070">
        <w:t xml:space="preserve"> </w:t>
      </w:r>
      <w:hyperlink r:id="rId85" w:history="1">
        <w:r w:rsidRPr="00C57070">
          <w:rPr>
            <w:rStyle w:val="Hyperlink"/>
          </w:rPr>
          <w:t>https://www-users.cs.umn.edu/~kumar</w:t>
        </w:r>
        <w:r w:rsidRPr="00C57070">
          <w:rPr>
            <w:rStyle w:val="Hyperlink"/>
            <w:cs/>
          </w:rPr>
          <w:t>001/</w:t>
        </w:r>
        <w:r w:rsidRPr="00C57070">
          <w:rPr>
            <w:rStyle w:val="Hyperlink"/>
          </w:rPr>
          <w:t>dmbook/ch</w:t>
        </w:r>
        <w:r w:rsidRPr="00C57070">
          <w:rPr>
            <w:rStyle w:val="Hyperlink"/>
            <w:cs/>
          </w:rPr>
          <w:t>8.</w:t>
        </w:r>
        <w:r w:rsidRPr="00C57070">
          <w:rPr>
            <w:rStyle w:val="Hyperlink"/>
          </w:rPr>
          <w:t>pdf?fbclid=IwAR</w:t>
        </w:r>
        <w:r w:rsidRPr="00C57070">
          <w:rPr>
            <w:rStyle w:val="Hyperlink"/>
            <w:cs/>
          </w:rPr>
          <w:t>04</w:t>
        </w:r>
        <w:r w:rsidRPr="00C57070">
          <w:rPr>
            <w:rStyle w:val="Hyperlink"/>
          </w:rPr>
          <w:t>kwi</w:t>
        </w:r>
        <w:r w:rsidRPr="00C57070">
          <w:rPr>
            <w:rStyle w:val="Hyperlink"/>
            <w:cs/>
          </w:rPr>
          <w:t>6</w:t>
        </w:r>
        <w:r w:rsidRPr="00C57070">
          <w:rPr>
            <w:rStyle w:val="Hyperlink"/>
          </w:rPr>
          <w:t>bFDWLzmjKtGMaW</w:t>
        </w:r>
        <w:r w:rsidRPr="00C57070">
          <w:rPr>
            <w:rStyle w:val="Hyperlink"/>
            <w:cs/>
          </w:rPr>
          <w:t>67</w:t>
        </w:r>
        <w:r w:rsidRPr="00C57070">
          <w:rPr>
            <w:rStyle w:val="Hyperlink"/>
          </w:rPr>
          <w:t>J</w:t>
        </w:r>
        <w:r w:rsidRPr="00C57070">
          <w:rPr>
            <w:rStyle w:val="Hyperlink"/>
            <w:cs/>
          </w:rPr>
          <w:t>4</w:t>
        </w:r>
        <w:r w:rsidRPr="00C57070">
          <w:rPr>
            <w:rStyle w:val="Hyperlink"/>
          </w:rPr>
          <w:t>wBBMISma-tZ</w:t>
        </w:r>
        <w:r w:rsidRPr="00C57070">
          <w:rPr>
            <w:rStyle w:val="Hyperlink"/>
            <w:cs/>
          </w:rPr>
          <w:t>4</w:t>
        </w:r>
        <w:r w:rsidRPr="00C57070">
          <w:rPr>
            <w:rStyle w:val="Hyperlink"/>
          </w:rPr>
          <w:t>svV</w:t>
        </w:r>
        <w:r w:rsidRPr="00C57070">
          <w:rPr>
            <w:rStyle w:val="Hyperlink"/>
            <w:cs/>
          </w:rPr>
          <w:t>6</w:t>
        </w:r>
        <w:r w:rsidRPr="00C57070">
          <w:rPr>
            <w:rStyle w:val="Hyperlink"/>
          </w:rPr>
          <w:t>L_ZNpJ</w:t>
        </w:r>
        <w:r w:rsidRPr="00C57070">
          <w:rPr>
            <w:rStyle w:val="Hyperlink"/>
            <w:cs/>
          </w:rPr>
          <w:t>7</w:t>
        </w:r>
        <w:r w:rsidRPr="00C57070">
          <w:rPr>
            <w:rStyle w:val="Hyperlink"/>
          </w:rPr>
          <w:t>Xmhy_PNS</w:t>
        </w:r>
        <w:r w:rsidRPr="00C57070">
          <w:rPr>
            <w:rStyle w:val="Hyperlink"/>
            <w:cs/>
          </w:rPr>
          <w:t>7</w:t>
        </w:r>
        <w:r w:rsidRPr="00C57070">
          <w:rPr>
            <w:rStyle w:val="Hyperlink"/>
          </w:rPr>
          <w:t>U</w:t>
        </w:r>
      </w:hyperlink>
    </w:p>
    <w:p w14:paraId="3B8A27A2" w14:textId="3E1F3942" w:rsidR="00DE22C2" w:rsidRPr="00DE22C2" w:rsidRDefault="00DE22C2" w:rsidP="00DE22C2"/>
    <w:p w14:paraId="263B1547" w14:textId="77777777" w:rsidR="008400B7" w:rsidRDefault="00476889" w:rsidP="00DE22C2">
      <w:r>
        <w:t xml:space="preserve">[14] </w:t>
      </w:r>
      <w:r w:rsidR="00A33BD0">
        <w:rPr>
          <w:rFonts w:hint="cs"/>
          <w:cs/>
        </w:rPr>
        <w:t>ไม่ปรากฎผู้แต่ง</w:t>
      </w:r>
      <w:r w:rsidR="00A33BD0">
        <w:t xml:space="preserve">, </w:t>
      </w:r>
      <w:r w:rsidR="00A33BD0">
        <w:rPr>
          <w:rFonts w:hint="cs"/>
          <w:cs/>
        </w:rPr>
        <w:t>ไม่ปรากฎปีที่พิมพ์</w:t>
      </w:r>
      <w:r w:rsidR="00A33BD0">
        <w:t>,</w:t>
      </w:r>
      <w:r w:rsidR="00A33BD0">
        <w:rPr>
          <w:rFonts w:hint="cs"/>
          <w:cs/>
        </w:rPr>
        <w:t xml:space="preserve"> </w:t>
      </w:r>
      <w:r w:rsidR="008400B7" w:rsidRPr="008400B7">
        <w:rPr>
          <w:cs/>
        </w:rPr>
        <w:t xml:space="preserve">3.3. </w:t>
      </w:r>
      <w:r w:rsidR="008400B7" w:rsidRPr="008400B7">
        <w:t xml:space="preserve">Metrics and scoring: quantifying the quality of </w:t>
      </w:r>
    </w:p>
    <w:p w14:paraId="4EE476C9" w14:textId="174ED14E" w:rsidR="00DE22C2" w:rsidRPr="00DE22C2" w:rsidRDefault="008400B7" w:rsidP="008400B7">
      <w:pPr>
        <w:ind w:left="720"/>
        <w:rPr>
          <w:cs/>
        </w:rPr>
      </w:pPr>
      <w:r w:rsidRPr="008400B7">
        <w:t>predictions</w:t>
      </w:r>
      <w:r>
        <w:t xml:space="preserve">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86" w:history="1">
        <w:r w:rsidRPr="008400B7">
          <w:rPr>
            <w:rStyle w:val="Hyperlink"/>
          </w:rPr>
          <w:t>https://scikit-learn.org/stable/modules/model_evaluation.html?fbclid=IwAR</w:t>
        </w:r>
        <w:r w:rsidRPr="008400B7">
          <w:rPr>
            <w:rStyle w:val="Hyperlink"/>
            <w:cs/>
          </w:rPr>
          <w:t>2</w:t>
        </w:r>
        <w:r w:rsidRPr="008400B7">
          <w:rPr>
            <w:rStyle w:val="Hyperlink"/>
          </w:rPr>
          <w:t>JOz</w:t>
        </w:r>
        <w:r w:rsidRPr="008400B7">
          <w:rPr>
            <w:rStyle w:val="Hyperlink"/>
            <w:cs/>
          </w:rPr>
          <w:t>6</w:t>
        </w:r>
        <w:r w:rsidRPr="008400B7">
          <w:rPr>
            <w:rStyle w:val="Hyperlink"/>
          </w:rPr>
          <w:t>tVB</w:t>
        </w:r>
        <w:r w:rsidRPr="008400B7">
          <w:rPr>
            <w:rStyle w:val="Hyperlink"/>
            <w:cs/>
          </w:rPr>
          <w:t>2</w:t>
        </w:r>
        <w:r w:rsidRPr="008400B7">
          <w:rPr>
            <w:rStyle w:val="Hyperlink"/>
          </w:rPr>
          <w:t>PNu</w:t>
        </w:r>
        <w:r w:rsidRPr="008400B7">
          <w:rPr>
            <w:rStyle w:val="Hyperlink"/>
            <w:cs/>
          </w:rPr>
          <w:t>0</w:t>
        </w:r>
        <w:r w:rsidRPr="008400B7">
          <w:rPr>
            <w:rStyle w:val="Hyperlink"/>
          </w:rPr>
          <w:t>oQUbssP</w:t>
        </w:r>
        <w:r w:rsidRPr="008400B7">
          <w:rPr>
            <w:rStyle w:val="Hyperlink"/>
            <w:cs/>
          </w:rPr>
          <w:t>48</w:t>
        </w:r>
        <w:r w:rsidRPr="008400B7">
          <w:rPr>
            <w:rStyle w:val="Hyperlink"/>
          </w:rPr>
          <w:t>jiXQbhZvS</w:t>
        </w:r>
        <w:r w:rsidRPr="008400B7">
          <w:rPr>
            <w:rStyle w:val="Hyperlink"/>
            <w:cs/>
          </w:rPr>
          <w:t>1</w:t>
        </w:r>
        <w:r w:rsidRPr="008400B7">
          <w:rPr>
            <w:rStyle w:val="Hyperlink"/>
          </w:rPr>
          <w:t>lbQXrXMlCTQjws</w:t>
        </w:r>
        <w:r w:rsidRPr="008400B7">
          <w:rPr>
            <w:rStyle w:val="Hyperlink"/>
            <w:cs/>
          </w:rPr>
          <w:t>2</w:t>
        </w:r>
        <w:r w:rsidRPr="008400B7">
          <w:rPr>
            <w:rStyle w:val="Hyperlink"/>
          </w:rPr>
          <w:t>OCsGajAdi</w:t>
        </w:r>
        <w:r w:rsidRPr="008400B7">
          <w:rPr>
            <w:rStyle w:val="Hyperlink"/>
            <w:cs/>
          </w:rPr>
          <w:t>8</w:t>
        </w:r>
        <w:r w:rsidRPr="008400B7">
          <w:rPr>
            <w:rStyle w:val="Hyperlink"/>
          </w:rPr>
          <w:t>#the-scoring-parameter-defining-model-evaluation-rules</w:t>
        </w:r>
      </w:hyperlink>
    </w:p>
    <w:p w14:paraId="0379EC2E" w14:textId="77665C6D" w:rsidR="00DE22C2" w:rsidRPr="00DE22C2" w:rsidRDefault="00DE22C2" w:rsidP="00DE22C2"/>
    <w:p w14:paraId="2B4CD6D8" w14:textId="77777777" w:rsidR="00DE22C2" w:rsidRPr="00DE22C2" w:rsidRDefault="00DE22C2" w:rsidP="00CD3818"/>
    <w:sectPr w:rsidR="00DE22C2" w:rsidRPr="00DE22C2" w:rsidSect="006B7F1B">
      <w:headerReference w:type="default" r:id="rId87"/>
      <w:pgSz w:w="11906" w:h="16838"/>
      <w:pgMar w:top="2160" w:right="1440" w:bottom="1440" w:left="2160" w:header="706" w:footer="706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CCF68" w14:textId="77777777" w:rsidR="00F3192A" w:rsidRDefault="00F3192A" w:rsidP="00FB7532">
      <w:r>
        <w:separator/>
      </w:r>
    </w:p>
  </w:endnote>
  <w:endnote w:type="continuationSeparator" w:id="0">
    <w:p w14:paraId="20C02A6E" w14:textId="77777777" w:rsidR="00F3192A" w:rsidRDefault="00F3192A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0D4F0E" w:rsidRDefault="000D4F0E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0D4F0E" w:rsidRDefault="000D4F0E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0D4F0E" w:rsidRDefault="000D4F0E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0D4F0E" w:rsidRDefault="000D4F0E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0D4F0E" w:rsidRDefault="000D4F0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0D4F0E" w:rsidRDefault="000D4F0E" w:rsidP="008B7C39">
    <w:pPr>
      <w:pStyle w:val="Footer"/>
      <w:jc w:val="center"/>
    </w:pPr>
  </w:p>
  <w:p w14:paraId="35DA9564" w14:textId="77777777" w:rsidR="000D4F0E" w:rsidRDefault="000D4F0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0471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D64B8" w14:textId="5F9E85D0" w:rsidR="000D4F0E" w:rsidRDefault="000D4F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0A628" w14:textId="77777777" w:rsidR="000D4F0E" w:rsidRDefault="000D4F0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190F9" w14:textId="2F9F0746" w:rsidR="000D4F0E" w:rsidRDefault="000D4F0E" w:rsidP="00946B3F">
    <w:pPr>
      <w:pStyle w:val="Footer"/>
    </w:pPr>
  </w:p>
  <w:p w14:paraId="25635596" w14:textId="77777777" w:rsidR="000D4F0E" w:rsidRDefault="000D4F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B8D81" w14:textId="77777777" w:rsidR="00F3192A" w:rsidRDefault="00F3192A" w:rsidP="00FB7532">
      <w:r>
        <w:separator/>
      </w:r>
    </w:p>
  </w:footnote>
  <w:footnote w:type="continuationSeparator" w:id="0">
    <w:p w14:paraId="45D5809C" w14:textId="77777777" w:rsidR="00F3192A" w:rsidRDefault="00F3192A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0D4F0E" w:rsidRDefault="000D4F0E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0D4F0E" w:rsidRDefault="000D4F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0D4F0E" w:rsidRDefault="000D4F0E">
    <w:pPr>
      <w:pStyle w:val="Header"/>
      <w:jc w:val="right"/>
    </w:pPr>
  </w:p>
  <w:p w14:paraId="7BD494F5" w14:textId="77777777" w:rsidR="000D4F0E" w:rsidRDefault="000D4F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0D4F0E" w:rsidRDefault="000D4F0E">
    <w:pPr>
      <w:pStyle w:val="Header"/>
      <w:jc w:val="right"/>
    </w:pPr>
    <w:r>
      <w:t>2</w:t>
    </w:r>
  </w:p>
  <w:p w14:paraId="0A7C170F" w14:textId="77777777" w:rsidR="000D4F0E" w:rsidRDefault="000D4F0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0D4F0E" w:rsidRDefault="000D4F0E">
    <w:pPr>
      <w:pStyle w:val="Header"/>
      <w:jc w:val="right"/>
    </w:pPr>
    <w:r>
      <w:t>3</w:t>
    </w:r>
  </w:p>
  <w:p w14:paraId="400CDEFD" w14:textId="77777777" w:rsidR="000D4F0E" w:rsidRDefault="000D4F0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0D4F0E" w:rsidRDefault="000D4F0E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0D4F0E" w:rsidRDefault="000D4F0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0D4F0E" w:rsidRDefault="000D4F0E">
    <w:pPr>
      <w:pStyle w:val="Header"/>
      <w:jc w:val="right"/>
    </w:pPr>
  </w:p>
  <w:p w14:paraId="54629C01" w14:textId="77777777" w:rsidR="000D4F0E" w:rsidRDefault="000D4F0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0D4F0E" w:rsidRDefault="000D4F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0D4F0E" w:rsidRDefault="000D4F0E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22339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D93EC7" w14:textId="48C8D2AC" w:rsidR="000D4F0E" w:rsidRDefault="000D4F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0D4F0E" w:rsidRDefault="000D4F0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0272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79A662" w14:textId="77777777" w:rsidR="000D4F0E" w:rsidRDefault="000D4F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F0AEE8" w14:textId="77777777" w:rsidR="000D4F0E" w:rsidRDefault="000D4F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52007"/>
    <w:multiLevelType w:val="hybridMultilevel"/>
    <w:tmpl w:val="A36C0C3A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5C3B2F"/>
    <w:multiLevelType w:val="hybridMultilevel"/>
    <w:tmpl w:val="57A60D62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A61"/>
    <w:multiLevelType w:val="hybridMultilevel"/>
    <w:tmpl w:val="CC28B7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3409EC"/>
    <w:multiLevelType w:val="hybridMultilevel"/>
    <w:tmpl w:val="70F6F7DC"/>
    <w:lvl w:ilvl="0" w:tplc="81B0AFCA">
      <w:start w:val="1"/>
      <w:numFmt w:val="decimal"/>
      <w:lvlText w:val="2.%1)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27D2528F"/>
    <w:multiLevelType w:val="hybridMultilevel"/>
    <w:tmpl w:val="E06E6BF2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8D274E"/>
    <w:multiLevelType w:val="hybridMultilevel"/>
    <w:tmpl w:val="49D4DE42"/>
    <w:lvl w:ilvl="0" w:tplc="025E16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2BF17854"/>
    <w:multiLevelType w:val="hybridMultilevel"/>
    <w:tmpl w:val="25C8E9E6"/>
    <w:lvl w:ilvl="0" w:tplc="81D4298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153755"/>
    <w:multiLevelType w:val="hybridMultilevel"/>
    <w:tmpl w:val="E7F8B396"/>
    <w:lvl w:ilvl="0" w:tplc="03E60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E5BDC"/>
    <w:multiLevelType w:val="hybridMultilevel"/>
    <w:tmpl w:val="A314D8BA"/>
    <w:lvl w:ilvl="0" w:tplc="F41C87C2"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9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F61F9D"/>
    <w:multiLevelType w:val="hybridMultilevel"/>
    <w:tmpl w:val="FA3466D0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B443086"/>
    <w:multiLevelType w:val="hybridMultilevel"/>
    <w:tmpl w:val="0158F12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67CA3190">
      <w:start w:val="1"/>
      <w:numFmt w:val="decimal"/>
      <w:lvlText w:val="%2)"/>
      <w:lvlJc w:val="left"/>
      <w:pPr>
        <w:ind w:left="180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F02550"/>
    <w:multiLevelType w:val="hybridMultilevel"/>
    <w:tmpl w:val="44AE597C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9263B"/>
    <w:multiLevelType w:val="hybridMultilevel"/>
    <w:tmpl w:val="D99E0310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0BB3F8F"/>
    <w:multiLevelType w:val="hybridMultilevel"/>
    <w:tmpl w:val="D920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A1289"/>
    <w:multiLevelType w:val="hybridMultilevel"/>
    <w:tmpl w:val="A7BEB38A"/>
    <w:lvl w:ilvl="0" w:tplc="246C9AB4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67573B1"/>
    <w:multiLevelType w:val="hybridMultilevel"/>
    <w:tmpl w:val="2526A16E"/>
    <w:lvl w:ilvl="0" w:tplc="E3062184">
      <w:start w:val="1"/>
      <w:numFmt w:val="decimal"/>
      <w:lvlText w:val="%1)"/>
      <w:lvlJc w:val="left"/>
      <w:pPr>
        <w:ind w:left="1440" w:hanging="360"/>
      </w:pPr>
      <w:rPr>
        <w:rFonts w:eastAsia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871003F"/>
    <w:multiLevelType w:val="hybridMultilevel"/>
    <w:tmpl w:val="73D2BEF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8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BDD39BB"/>
    <w:multiLevelType w:val="hybridMultilevel"/>
    <w:tmpl w:val="E1CCD16C"/>
    <w:lvl w:ilvl="0" w:tplc="F2CC150C">
      <w:start w:val="2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7"/>
  </w:num>
  <w:num w:numId="2">
    <w:abstractNumId w:val="33"/>
  </w:num>
  <w:num w:numId="3">
    <w:abstractNumId w:val="6"/>
  </w:num>
  <w:num w:numId="4">
    <w:abstractNumId w:val="11"/>
  </w:num>
  <w:num w:numId="5">
    <w:abstractNumId w:val="38"/>
  </w:num>
  <w:num w:numId="6">
    <w:abstractNumId w:val="37"/>
  </w:num>
  <w:num w:numId="7">
    <w:abstractNumId w:val="12"/>
  </w:num>
  <w:num w:numId="8">
    <w:abstractNumId w:val="20"/>
  </w:num>
  <w:num w:numId="9">
    <w:abstractNumId w:val="27"/>
  </w:num>
  <w:num w:numId="10">
    <w:abstractNumId w:val="2"/>
  </w:num>
  <w:num w:numId="11">
    <w:abstractNumId w:val="9"/>
  </w:num>
  <w:num w:numId="12">
    <w:abstractNumId w:val="29"/>
  </w:num>
  <w:num w:numId="13">
    <w:abstractNumId w:val="14"/>
  </w:num>
  <w:num w:numId="14">
    <w:abstractNumId w:val="30"/>
  </w:num>
  <w:num w:numId="15">
    <w:abstractNumId w:val="22"/>
  </w:num>
  <w:num w:numId="16">
    <w:abstractNumId w:val="24"/>
  </w:num>
  <w:num w:numId="17">
    <w:abstractNumId w:val="41"/>
  </w:num>
  <w:num w:numId="18">
    <w:abstractNumId w:val="26"/>
  </w:num>
  <w:num w:numId="19">
    <w:abstractNumId w:val="1"/>
  </w:num>
  <w:num w:numId="20">
    <w:abstractNumId w:val="18"/>
  </w:num>
  <w:num w:numId="21">
    <w:abstractNumId w:val="3"/>
  </w:num>
  <w:num w:numId="22">
    <w:abstractNumId w:val="19"/>
  </w:num>
  <w:num w:numId="23">
    <w:abstractNumId w:val="21"/>
  </w:num>
  <w:num w:numId="24">
    <w:abstractNumId w:val="25"/>
  </w:num>
  <w:num w:numId="25">
    <w:abstractNumId w:val="31"/>
  </w:num>
  <w:num w:numId="26">
    <w:abstractNumId w:val="40"/>
  </w:num>
  <w:num w:numId="27">
    <w:abstractNumId w:val="34"/>
  </w:num>
  <w:num w:numId="28">
    <w:abstractNumId w:val="16"/>
  </w:num>
  <w:num w:numId="29">
    <w:abstractNumId w:val="5"/>
  </w:num>
  <w:num w:numId="30">
    <w:abstractNumId w:val="36"/>
  </w:num>
  <w:num w:numId="31">
    <w:abstractNumId w:val="8"/>
  </w:num>
  <w:num w:numId="32">
    <w:abstractNumId w:val="17"/>
  </w:num>
  <w:num w:numId="33">
    <w:abstractNumId w:val="8"/>
  </w:num>
  <w:num w:numId="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3"/>
  </w:num>
  <w:num w:numId="37">
    <w:abstractNumId w:val="39"/>
  </w:num>
  <w:num w:numId="38">
    <w:abstractNumId w:val="35"/>
  </w:num>
  <w:num w:numId="39">
    <w:abstractNumId w:val="4"/>
  </w:num>
  <w:num w:numId="40">
    <w:abstractNumId w:val="0"/>
  </w:num>
  <w:num w:numId="41">
    <w:abstractNumId w:val="28"/>
  </w:num>
  <w:num w:numId="42">
    <w:abstractNumId w:val="10"/>
  </w:num>
  <w:num w:numId="43">
    <w:abstractNumId w:val="32"/>
  </w:num>
  <w:num w:numId="44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41E7"/>
    <w:rsid w:val="0000525C"/>
    <w:rsid w:val="000076A8"/>
    <w:rsid w:val="0000781B"/>
    <w:rsid w:val="00007A99"/>
    <w:rsid w:val="0001042E"/>
    <w:rsid w:val="00011BB5"/>
    <w:rsid w:val="00013940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6F2B"/>
    <w:rsid w:val="000377FC"/>
    <w:rsid w:val="00037B95"/>
    <w:rsid w:val="00037C58"/>
    <w:rsid w:val="000407F2"/>
    <w:rsid w:val="00042325"/>
    <w:rsid w:val="00042A00"/>
    <w:rsid w:val="0004359B"/>
    <w:rsid w:val="00043F02"/>
    <w:rsid w:val="00044DCC"/>
    <w:rsid w:val="00045368"/>
    <w:rsid w:val="00045AB9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0AD"/>
    <w:rsid w:val="00066D11"/>
    <w:rsid w:val="00067AE6"/>
    <w:rsid w:val="0007172A"/>
    <w:rsid w:val="00072C91"/>
    <w:rsid w:val="00072F02"/>
    <w:rsid w:val="00073850"/>
    <w:rsid w:val="00073E71"/>
    <w:rsid w:val="00074269"/>
    <w:rsid w:val="00074CE8"/>
    <w:rsid w:val="000759B5"/>
    <w:rsid w:val="00076D6E"/>
    <w:rsid w:val="00076E1B"/>
    <w:rsid w:val="000818FF"/>
    <w:rsid w:val="000833C5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BFD"/>
    <w:rsid w:val="00094DDC"/>
    <w:rsid w:val="00095644"/>
    <w:rsid w:val="00096C8C"/>
    <w:rsid w:val="000A038F"/>
    <w:rsid w:val="000A11A5"/>
    <w:rsid w:val="000A136C"/>
    <w:rsid w:val="000A21C2"/>
    <w:rsid w:val="000A2393"/>
    <w:rsid w:val="000A27B7"/>
    <w:rsid w:val="000A39E4"/>
    <w:rsid w:val="000A489A"/>
    <w:rsid w:val="000A5AA9"/>
    <w:rsid w:val="000A5CF7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2BD0"/>
    <w:rsid w:val="000D360D"/>
    <w:rsid w:val="000D3CA1"/>
    <w:rsid w:val="000D3FE5"/>
    <w:rsid w:val="000D4F0E"/>
    <w:rsid w:val="000D58A6"/>
    <w:rsid w:val="000D6A67"/>
    <w:rsid w:val="000D6AAA"/>
    <w:rsid w:val="000D6B15"/>
    <w:rsid w:val="000E13A6"/>
    <w:rsid w:val="000E1677"/>
    <w:rsid w:val="000E312B"/>
    <w:rsid w:val="000E4E7D"/>
    <w:rsid w:val="000E57C0"/>
    <w:rsid w:val="000E7D63"/>
    <w:rsid w:val="000F03A1"/>
    <w:rsid w:val="000F0E19"/>
    <w:rsid w:val="000F33C9"/>
    <w:rsid w:val="000F4E6D"/>
    <w:rsid w:val="000F5618"/>
    <w:rsid w:val="000F612C"/>
    <w:rsid w:val="000F7D08"/>
    <w:rsid w:val="000F7DD7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2963"/>
    <w:rsid w:val="001139AB"/>
    <w:rsid w:val="00113E95"/>
    <w:rsid w:val="00114D02"/>
    <w:rsid w:val="001161EE"/>
    <w:rsid w:val="0011683F"/>
    <w:rsid w:val="001171FB"/>
    <w:rsid w:val="0011752F"/>
    <w:rsid w:val="00122A96"/>
    <w:rsid w:val="00122B43"/>
    <w:rsid w:val="001231E4"/>
    <w:rsid w:val="001245B0"/>
    <w:rsid w:val="0012595E"/>
    <w:rsid w:val="001261DC"/>
    <w:rsid w:val="0012756F"/>
    <w:rsid w:val="00127EE0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57DBC"/>
    <w:rsid w:val="00160335"/>
    <w:rsid w:val="001604A3"/>
    <w:rsid w:val="00161E84"/>
    <w:rsid w:val="00162EF5"/>
    <w:rsid w:val="0016354B"/>
    <w:rsid w:val="001644FD"/>
    <w:rsid w:val="001648F2"/>
    <w:rsid w:val="0016578B"/>
    <w:rsid w:val="00165B45"/>
    <w:rsid w:val="00166CDE"/>
    <w:rsid w:val="00166E2A"/>
    <w:rsid w:val="00167408"/>
    <w:rsid w:val="00170080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960A3"/>
    <w:rsid w:val="001A0820"/>
    <w:rsid w:val="001A158D"/>
    <w:rsid w:val="001A2136"/>
    <w:rsid w:val="001A3293"/>
    <w:rsid w:val="001A3A67"/>
    <w:rsid w:val="001A43B7"/>
    <w:rsid w:val="001A4EFD"/>
    <w:rsid w:val="001A654D"/>
    <w:rsid w:val="001A6C9C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2BB2"/>
    <w:rsid w:val="001F37E9"/>
    <w:rsid w:val="001F573D"/>
    <w:rsid w:val="001F672C"/>
    <w:rsid w:val="001F7D98"/>
    <w:rsid w:val="00201028"/>
    <w:rsid w:val="0020291C"/>
    <w:rsid w:val="00203429"/>
    <w:rsid w:val="0020420B"/>
    <w:rsid w:val="00206150"/>
    <w:rsid w:val="002075BF"/>
    <w:rsid w:val="002079D4"/>
    <w:rsid w:val="002107FB"/>
    <w:rsid w:val="002110B8"/>
    <w:rsid w:val="00211AC2"/>
    <w:rsid w:val="002124E9"/>
    <w:rsid w:val="0021331F"/>
    <w:rsid w:val="00214BD7"/>
    <w:rsid w:val="00215677"/>
    <w:rsid w:val="0021587A"/>
    <w:rsid w:val="00215AFF"/>
    <w:rsid w:val="00215B29"/>
    <w:rsid w:val="00215EAA"/>
    <w:rsid w:val="002172E4"/>
    <w:rsid w:val="00217AA4"/>
    <w:rsid w:val="00217B3B"/>
    <w:rsid w:val="00220734"/>
    <w:rsid w:val="00224498"/>
    <w:rsid w:val="00225337"/>
    <w:rsid w:val="00225A7A"/>
    <w:rsid w:val="00227441"/>
    <w:rsid w:val="00231306"/>
    <w:rsid w:val="0023258E"/>
    <w:rsid w:val="0023294E"/>
    <w:rsid w:val="00232B96"/>
    <w:rsid w:val="00234227"/>
    <w:rsid w:val="00234479"/>
    <w:rsid w:val="00234C4D"/>
    <w:rsid w:val="00235911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4BD9"/>
    <w:rsid w:val="0024715D"/>
    <w:rsid w:val="00247940"/>
    <w:rsid w:val="00250F83"/>
    <w:rsid w:val="002521BD"/>
    <w:rsid w:val="00254365"/>
    <w:rsid w:val="002574AE"/>
    <w:rsid w:val="002577F1"/>
    <w:rsid w:val="00261867"/>
    <w:rsid w:val="0026186D"/>
    <w:rsid w:val="00264C63"/>
    <w:rsid w:val="002659F4"/>
    <w:rsid w:val="00265E28"/>
    <w:rsid w:val="00267372"/>
    <w:rsid w:val="00267757"/>
    <w:rsid w:val="00271099"/>
    <w:rsid w:val="00271EE3"/>
    <w:rsid w:val="002724F8"/>
    <w:rsid w:val="002754E0"/>
    <w:rsid w:val="00276150"/>
    <w:rsid w:val="00277786"/>
    <w:rsid w:val="00277C59"/>
    <w:rsid w:val="002806F5"/>
    <w:rsid w:val="0028115D"/>
    <w:rsid w:val="00281435"/>
    <w:rsid w:val="00284094"/>
    <w:rsid w:val="002846E7"/>
    <w:rsid w:val="002848BF"/>
    <w:rsid w:val="00284BA8"/>
    <w:rsid w:val="002868B9"/>
    <w:rsid w:val="00286D0A"/>
    <w:rsid w:val="002871F7"/>
    <w:rsid w:val="002876FC"/>
    <w:rsid w:val="00287E92"/>
    <w:rsid w:val="002914FD"/>
    <w:rsid w:val="00291826"/>
    <w:rsid w:val="00291E9C"/>
    <w:rsid w:val="002922E8"/>
    <w:rsid w:val="0029259A"/>
    <w:rsid w:val="0029368A"/>
    <w:rsid w:val="002948BB"/>
    <w:rsid w:val="00294D32"/>
    <w:rsid w:val="00297696"/>
    <w:rsid w:val="00297A4C"/>
    <w:rsid w:val="002A0062"/>
    <w:rsid w:val="002A0510"/>
    <w:rsid w:val="002A2743"/>
    <w:rsid w:val="002A448A"/>
    <w:rsid w:val="002A5320"/>
    <w:rsid w:val="002A5366"/>
    <w:rsid w:val="002A6CCE"/>
    <w:rsid w:val="002A79A3"/>
    <w:rsid w:val="002B2552"/>
    <w:rsid w:val="002B26BF"/>
    <w:rsid w:val="002B4EB8"/>
    <w:rsid w:val="002B52CA"/>
    <w:rsid w:val="002B5324"/>
    <w:rsid w:val="002B5B32"/>
    <w:rsid w:val="002B5F57"/>
    <w:rsid w:val="002B7879"/>
    <w:rsid w:val="002B7E46"/>
    <w:rsid w:val="002C063F"/>
    <w:rsid w:val="002C0A25"/>
    <w:rsid w:val="002C2E18"/>
    <w:rsid w:val="002C2EF8"/>
    <w:rsid w:val="002C3700"/>
    <w:rsid w:val="002C3C0A"/>
    <w:rsid w:val="002C4B39"/>
    <w:rsid w:val="002C6371"/>
    <w:rsid w:val="002C6953"/>
    <w:rsid w:val="002C7C8F"/>
    <w:rsid w:val="002C7F30"/>
    <w:rsid w:val="002D03C3"/>
    <w:rsid w:val="002D0EEB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3DB"/>
    <w:rsid w:val="00306848"/>
    <w:rsid w:val="00306DB7"/>
    <w:rsid w:val="003071C6"/>
    <w:rsid w:val="00307A40"/>
    <w:rsid w:val="00307FEA"/>
    <w:rsid w:val="00312B27"/>
    <w:rsid w:val="003136F4"/>
    <w:rsid w:val="00314CE9"/>
    <w:rsid w:val="00320690"/>
    <w:rsid w:val="00320707"/>
    <w:rsid w:val="00321E6A"/>
    <w:rsid w:val="003222E7"/>
    <w:rsid w:val="00323FB4"/>
    <w:rsid w:val="0032546D"/>
    <w:rsid w:val="00326AEC"/>
    <w:rsid w:val="00331125"/>
    <w:rsid w:val="00331ABF"/>
    <w:rsid w:val="00331E43"/>
    <w:rsid w:val="00332B66"/>
    <w:rsid w:val="00332F67"/>
    <w:rsid w:val="0033564F"/>
    <w:rsid w:val="00335E81"/>
    <w:rsid w:val="003361F6"/>
    <w:rsid w:val="003373D2"/>
    <w:rsid w:val="00337B35"/>
    <w:rsid w:val="00340C17"/>
    <w:rsid w:val="003451FD"/>
    <w:rsid w:val="00345F4F"/>
    <w:rsid w:val="0034645C"/>
    <w:rsid w:val="00346884"/>
    <w:rsid w:val="0034696B"/>
    <w:rsid w:val="003469A6"/>
    <w:rsid w:val="003472F1"/>
    <w:rsid w:val="003473FF"/>
    <w:rsid w:val="00347A88"/>
    <w:rsid w:val="00350055"/>
    <w:rsid w:val="0035061D"/>
    <w:rsid w:val="00350A11"/>
    <w:rsid w:val="00350A60"/>
    <w:rsid w:val="00351606"/>
    <w:rsid w:val="00352925"/>
    <w:rsid w:val="003529BD"/>
    <w:rsid w:val="00352A2E"/>
    <w:rsid w:val="00352A88"/>
    <w:rsid w:val="00352B55"/>
    <w:rsid w:val="003536FA"/>
    <w:rsid w:val="00353B32"/>
    <w:rsid w:val="0035419A"/>
    <w:rsid w:val="003543D7"/>
    <w:rsid w:val="00355286"/>
    <w:rsid w:val="0035576D"/>
    <w:rsid w:val="00355BB1"/>
    <w:rsid w:val="0035779A"/>
    <w:rsid w:val="00361155"/>
    <w:rsid w:val="00361DEE"/>
    <w:rsid w:val="003641C7"/>
    <w:rsid w:val="00365E8A"/>
    <w:rsid w:val="0036657B"/>
    <w:rsid w:val="00370EE4"/>
    <w:rsid w:val="003721EA"/>
    <w:rsid w:val="00373930"/>
    <w:rsid w:val="00374816"/>
    <w:rsid w:val="00374DA2"/>
    <w:rsid w:val="00374FBF"/>
    <w:rsid w:val="00375F8C"/>
    <w:rsid w:val="00376A0E"/>
    <w:rsid w:val="0037739D"/>
    <w:rsid w:val="00377B69"/>
    <w:rsid w:val="0038020D"/>
    <w:rsid w:val="00381571"/>
    <w:rsid w:val="00385190"/>
    <w:rsid w:val="0038522B"/>
    <w:rsid w:val="003857A1"/>
    <w:rsid w:val="00386FD3"/>
    <w:rsid w:val="0038717A"/>
    <w:rsid w:val="0038762C"/>
    <w:rsid w:val="00387E8F"/>
    <w:rsid w:val="003902C3"/>
    <w:rsid w:val="00390AD7"/>
    <w:rsid w:val="00391470"/>
    <w:rsid w:val="003915DF"/>
    <w:rsid w:val="00391DD9"/>
    <w:rsid w:val="00391FEF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385F"/>
    <w:rsid w:val="003A6B14"/>
    <w:rsid w:val="003A74AF"/>
    <w:rsid w:val="003A79A6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5C0"/>
    <w:rsid w:val="003E6CB8"/>
    <w:rsid w:val="003F01E1"/>
    <w:rsid w:val="003F0661"/>
    <w:rsid w:val="003F56B2"/>
    <w:rsid w:val="003F5AC1"/>
    <w:rsid w:val="003F6115"/>
    <w:rsid w:val="003F6644"/>
    <w:rsid w:val="003F6785"/>
    <w:rsid w:val="003F6CE3"/>
    <w:rsid w:val="003F6E3C"/>
    <w:rsid w:val="00400B45"/>
    <w:rsid w:val="0040111F"/>
    <w:rsid w:val="0040212A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12FB"/>
    <w:rsid w:val="004222EB"/>
    <w:rsid w:val="00422C99"/>
    <w:rsid w:val="0042314A"/>
    <w:rsid w:val="004250C3"/>
    <w:rsid w:val="0042534F"/>
    <w:rsid w:val="00425A3D"/>
    <w:rsid w:val="0042637C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1005"/>
    <w:rsid w:val="00442C16"/>
    <w:rsid w:val="004432FA"/>
    <w:rsid w:val="00443A63"/>
    <w:rsid w:val="00443EC0"/>
    <w:rsid w:val="00444D0D"/>
    <w:rsid w:val="004503E9"/>
    <w:rsid w:val="00450C01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52C"/>
    <w:rsid w:val="00476626"/>
    <w:rsid w:val="00476889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21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B7DFF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5E9"/>
    <w:rsid w:val="004E1C1F"/>
    <w:rsid w:val="004E3530"/>
    <w:rsid w:val="004E397F"/>
    <w:rsid w:val="004E488C"/>
    <w:rsid w:val="004E531E"/>
    <w:rsid w:val="004E69BD"/>
    <w:rsid w:val="004F0E3F"/>
    <w:rsid w:val="004F1061"/>
    <w:rsid w:val="004F1FCE"/>
    <w:rsid w:val="004F23E7"/>
    <w:rsid w:val="004F2ECB"/>
    <w:rsid w:val="004F3367"/>
    <w:rsid w:val="004F34B8"/>
    <w:rsid w:val="004F3516"/>
    <w:rsid w:val="004F356A"/>
    <w:rsid w:val="004F3F76"/>
    <w:rsid w:val="004F4DED"/>
    <w:rsid w:val="004F55A8"/>
    <w:rsid w:val="004F72EE"/>
    <w:rsid w:val="005039DC"/>
    <w:rsid w:val="00503D78"/>
    <w:rsid w:val="0050448A"/>
    <w:rsid w:val="00505A21"/>
    <w:rsid w:val="00505DDD"/>
    <w:rsid w:val="00506578"/>
    <w:rsid w:val="0050714F"/>
    <w:rsid w:val="005076DE"/>
    <w:rsid w:val="0051139D"/>
    <w:rsid w:val="0051163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27C42"/>
    <w:rsid w:val="00530A8C"/>
    <w:rsid w:val="00531312"/>
    <w:rsid w:val="0053264F"/>
    <w:rsid w:val="00532CA2"/>
    <w:rsid w:val="00532FDA"/>
    <w:rsid w:val="0053318C"/>
    <w:rsid w:val="0053366E"/>
    <w:rsid w:val="00534754"/>
    <w:rsid w:val="0053579B"/>
    <w:rsid w:val="00535A19"/>
    <w:rsid w:val="00536DA1"/>
    <w:rsid w:val="00536E8F"/>
    <w:rsid w:val="00541847"/>
    <w:rsid w:val="00541EFF"/>
    <w:rsid w:val="005421EA"/>
    <w:rsid w:val="005447CC"/>
    <w:rsid w:val="00545925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1731"/>
    <w:rsid w:val="00573062"/>
    <w:rsid w:val="00574268"/>
    <w:rsid w:val="00574A17"/>
    <w:rsid w:val="00575010"/>
    <w:rsid w:val="00576493"/>
    <w:rsid w:val="00576E23"/>
    <w:rsid w:val="00577815"/>
    <w:rsid w:val="00577A2E"/>
    <w:rsid w:val="005843F2"/>
    <w:rsid w:val="005876D3"/>
    <w:rsid w:val="005876F6"/>
    <w:rsid w:val="005878D0"/>
    <w:rsid w:val="00591F81"/>
    <w:rsid w:val="005922E3"/>
    <w:rsid w:val="005935DB"/>
    <w:rsid w:val="00593734"/>
    <w:rsid w:val="005953EF"/>
    <w:rsid w:val="005A09A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5E6"/>
    <w:rsid w:val="005B2F17"/>
    <w:rsid w:val="005B653B"/>
    <w:rsid w:val="005B6639"/>
    <w:rsid w:val="005B737F"/>
    <w:rsid w:val="005B7764"/>
    <w:rsid w:val="005C08FD"/>
    <w:rsid w:val="005C1D29"/>
    <w:rsid w:val="005C3BF3"/>
    <w:rsid w:val="005C5FC8"/>
    <w:rsid w:val="005C6070"/>
    <w:rsid w:val="005C6482"/>
    <w:rsid w:val="005C71CB"/>
    <w:rsid w:val="005C75DB"/>
    <w:rsid w:val="005C77DE"/>
    <w:rsid w:val="005D1C4B"/>
    <w:rsid w:val="005D1F93"/>
    <w:rsid w:val="005D24AD"/>
    <w:rsid w:val="005D2DFC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1C40"/>
    <w:rsid w:val="005E2531"/>
    <w:rsid w:val="005E2783"/>
    <w:rsid w:val="005E680F"/>
    <w:rsid w:val="005E6F31"/>
    <w:rsid w:val="005E71C1"/>
    <w:rsid w:val="005F061A"/>
    <w:rsid w:val="005F0907"/>
    <w:rsid w:val="005F0A4C"/>
    <w:rsid w:val="005F0FD6"/>
    <w:rsid w:val="005F1007"/>
    <w:rsid w:val="005F2EB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5F7DB8"/>
    <w:rsid w:val="005F7DE6"/>
    <w:rsid w:val="006015F6"/>
    <w:rsid w:val="00602901"/>
    <w:rsid w:val="00604248"/>
    <w:rsid w:val="00606512"/>
    <w:rsid w:val="00606AD4"/>
    <w:rsid w:val="006072AF"/>
    <w:rsid w:val="00610AFA"/>
    <w:rsid w:val="00612BD5"/>
    <w:rsid w:val="00614335"/>
    <w:rsid w:val="00616F33"/>
    <w:rsid w:val="00620710"/>
    <w:rsid w:val="00621A41"/>
    <w:rsid w:val="00622175"/>
    <w:rsid w:val="0062441C"/>
    <w:rsid w:val="00624548"/>
    <w:rsid w:val="006265A2"/>
    <w:rsid w:val="0062681F"/>
    <w:rsid w:val="00627A12"/>
    <w:rsid w:val="00627EBF"/>
    <w:rsid w:val="0063058B"/>
    <w:rsid w:val="00631C9C"/>
    <w:rsid w:val="006328B3"/>
    <w:rsid w:val="00632BCD"/>
    <w:rsid w:val="00635B96"/>
    <w:rsid w:val="00640646"/>
    <w:rsid w:val="00640ADE"/>
    <w:rsid w:val="00640B93"/>
    <w:rsid w:val="00641B02"/>
    <w:rsid w:val="006421A3"/>
    <w:rsid w:val="00643712"/>
    <w:rsid w:val="006437B4"/>
    <w:rsid w:val="006454D5"/>
    <w:rsid w:val="00645715"/>
    <w:rsid w:val="0064636D"/>
    <w:rsid w:val="00646946"/>
    <w:rsid w:val="006501E4"/>
    <w:rsid w:val="00652AEF"/>
    <w:rsid w:val="00653799"/>
    <w:rsid w:val="0065454A"/>
    <w:rsid w:val="00660055"/>
    <w:rsid w:val="0066117B"/>
    <w:rsid w:val="006615B0"/>
    <w:rsid w:val="00662C23"/>
    <w:rsid w:val="00662E51"/>
    <w:rsid w:val="0066404A"/>
    <w:rsid w:val="00666D76"/>
    <w:rsid w:val="0066791D"/>
    <w:rsid w:val="0067142D"/>
    <w:rsid w:val="00673166"/>
    <w:rsid w:val="006736B7"/>
    <w:rsid w:val="006736D0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875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B7F1B"/>
    <w:rsid w:val="006C01EB"/>
    <w:rsid w:val="006C1247"/>
    <w:rsid w:val="006C294F"/>
    <w:rsid w:val="006C3605"/>
    <w:rsid w:val="006C385E"/>
    <w:rsid w:val="006C3922"/>
    <w:rsid w:val="006C4371"/>
    <w:rsid w:val="006C44F6"/>
    <w:rsid w:val="006C551E"/>
    <w:rsid w:val="006C5C82"/>
    <w:rsid w:val="006C6C57"/>
    <w:rsid w:val="006D07F3"/>
    <w:rsid w:val="006D1A49"/>
    <w:rsid w:val="006D1C0F"/>
    <w:rsid w:val="006D209A"/>
    <w:rsid w:val="006D4874"/>
    <w:rsid w:val="006D51C3"/>
    <w:rsid w:val="006D72E9"/>
    <w:rsid w:val="006E02BF"/>
    <w:rsid w:val="006E31C0"/>
    <w:rsid w:val="006E3793"/>
    <w:rsid w:val="006E433A"/>
    <w:rsid w:val="006E5072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2DB"/>
    <w:rsid w:val="00700330"/>
    <w:rsid w:val="007005D2"/>
    <w:rsid w:val="00702102"/>
    <w:rsid w:val="00702256"/>
    <w:rsid w:val="007044FC"/>
    <w:rsid w:val="00704C30"/>
    <w:rsid w:val="007064E1"/>
    <w:rsid w:val="00707580"/>
    <w:rsid w:val="00710B17"/>
    <w:rsid w:val="00711EA8"/>
    <w:rsid w:val="0071307E"/>
    <w:rsid w:val="00713E3D"/>
    <w:rsid w:val="00714343"/>
    <w:rsid w:val="007156CB"/>
    <w:rsid w:val="007160C3"/>
    <w:rsid w:val="00716E55"/>
    <w:rsid w:val="00717002"/>
    <w:rsid w:val="007206FE"/>
    <w:rsid w:val="007208BF"/>
    <w:rsid w:val="00721837"/>
    <w:rsid w:val="00722626"/>
    <w:rsid w:val="00723A35"/>
    <w:rsid w:val="00723C1E"/>
    <w:rsid w:val="00724545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3C1E"/>
    <w:rsid w:val="00753D83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3AFE"/>
    <w:rsid w:val="00775B80"/>
    <w:rsid w:val="00775F9A"/>
    <w:rsid w:val="00776E0C"/>
    <w:rsid w:val="007770DA"/>
    <w:rsid w:val="007771D0"/>
    <w:rsid w:val="0077772D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214F"/>
    <w:rsid w:val="00793CA8"/>
    <w:rsid w:val="0079661B"/>
    <w:rsid w:val="007967F2"/>
    <w:rsid w:val="00797BC7"/>
    <w:rsid w:val="007A069A"/>
    <w:rsid w:val="007A184F"/>
    <w:rsid w:val="007A2074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25"/>
    <w:rsid w:val="007B75A8"/>
    <w:rsid w:val="007C194F"/>
    <w:rsid w:val="007C282A"/>
    <w:rsid w:val="007C3364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9C0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1E12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27521"/>
    <w:rsid w:val="008307C9"/>
    <w:rsid w:val="00831375"/>
    <w:rsid w:val="00834DA9"/>
    <w:rsid w:val="0083664C"/>
    <w:rsid w:val="008400B7"/>
    <w:rsid w:val="0084586E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6837"/>
    <w:rsid w:val="008568F1"/>
    <w:rsid w:val="00857827"/>
    <w:rsid w:val="00862735"/>
    <w:rsid w:val="00862D2F"/>
    <w:rsid w:val="008637DB"/>
    <w:rsid w:val="00864F77"/>
    <w:rsid w:val="00866105"/>
    <w:rsid w:val="00866CD1"/>
    <w:rsid w:val="00870264"/>
    <w:rsid w:val="008703F0"/>
    <w:rsid w:val="008719E1"/>
    <w:rsid w:val="00872B4E"/>
    <w:rsid w:val="00873F2C"/>
    <w:rsid w:val="00874565"/>
    <w:rsid w:val="00874F73"/>
    <w:rsid w:val="00875386"/>
    <w:rsid w:val="00875557"/>
    <w:rsid w:val="00876123"/>
    <w:rsid w:val="0087719A"/>
    <w:rsid w:val="0087765B"/>
    <w:rsid w:val="0088017F"/>
    <w:rsid w:val="00880975"/>
    <w:rsid w:val="00880F0D"/>
    <w:rsid w:val="00881C22"/>
    <w:rsid w:val="00882339"/>
    <w:rsid w:val="00882684"/>
    <w:rsid w:val="0088273A"/>
    <w:rsid w:val="00882E06"/>
    <w:rsid w:val="008841DC"/>
    <w:rsid w:val="00885072"/>
    <w:rsid w:val="0088687D"/>
    <w:rsid w:val="008877B4"/>
    <w:rsid w:val="00887E09"/>
    <w:rsid w:val="00887EAB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016C"/>
    <w:rsid w:val="008A25A6"/>
    <w:rsid w:val="008A39EA"/>
    <w:rsid w:val="008A3FEB"/>
    <w:rsid w:val="008A44F5"/>
    <w:rsid w:val="008A484F"/>
    <w:rsid w:val="008A4B9A"/>
    <w:rsid w:val="008A57A2"/>
    <w:rsid w:val="008A5FD1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0F1D"/>
    <w:rsid w:val="008E1A05"/>
    <w:rsid w:val="008E3516"/>
    <w:rsid w:val="008E41D5"/>
    <w:rsid w:val="008E4243"/>
    <w:rsid w:val="008E468F"/>
    <w:rsid w:val="008E5705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586D"/>
    <w:rsid w:val="008F6384"/>
    <w:rsid w:val="009010E9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2BA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3D8"/>
    <w:rsid w:val="009278D4"/>
    <w:rsid w:val="0093032A"/>
    <w:rsid w:val="0093174A"/>
    <w:rsid w:val="009325A8"/>
    <w:rsid w:val="0093521D"/>
    <w:rsid w:val="00935358"/>
    <w:rsid w:val="009354CC"/>
    <w:rsid w:val="0093699A"/>
    <w:rsid w:val="009371D8"/>
    <w:rsid w:val="0094219B"/>
    <w:rsid w:val="00943579"/>
    <w:rsid w:val="00943AA4"/>
    <w:rsid w:val="00943D4A"/>
    <w:rsid w:val="009454BE"/>
    <w:rsid w:val="00946B3F"/>
    <w:rsid w:val="00950409"/>
    <w:rsid w:val="00950D09"/>
    <w:rsid w:val="0095145C"/>
    <w:rsid w:val="009525E2"/>
    <w:rsid w:val="00952E84"/>
    <w:rsid w:val="00953C05"/>
    <w:rsid w:val="009547CA"/>
    <w:rsid w:val="00954C4A"/>
    <w:rsid w:val="00955170"/>
    <w:rsid w:val="00956314"/>
    <w:rsid w:val="00956BC6"/>
    <w:rsid w:val="009607FF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39F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2BE3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A89"/>
    <w:rsid w:val="009A4F77"/>
    <w:rsid w:val="009A5EAD"/>
    <w:rsid w:val="009A6662"/>
    <w:rsid w:val="009A7D6F"/>
    <w:rsid w:val="009B10F1"/>
    <w:rsid w:val="009B155E"/>
    <w:rsid w:val="009B1FE8"/>
    <w:rsid w:val="009B2855"/>
    <w:rsid w:val="009B2AF9"/>
    <w:rsid w:val="009B425A"/>
    <w:rsid w:val="009B56BD"/>
    <w:rsid w:val="009B5E37"/>
    <w:rsid w:val="009B6040"/>
    <w:rsid w:val="009B6916"/>
    <w:rsid w:val="009B7AC4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38F"/>
    <w:rsid w:val="009F69AC"/>
    <w:rsid w:val="009F6FE0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6A23"/>
    <w:rsid w:val="00A17769"/>
    <w:rsid w:val="00A20B96"/>
    <w:rsid w:val="00A21966"/>
    <w:rsid w:val="00A2228C"/>
    <w:rsid w:val="00A2242B"/>
    <w:rsid w:val="00A22D85"/>
    <w:rsid w:val="00A22EF1"/>
    <w:rsid w:val="00A23FB4"/>
    <w:rsid w:val="00A24D5F"/>
    <w:rsid w:val="00A27A00"/>
    <w:rsid w:val="00A317C0"/>
    <w:rsid w:val="00A3234A"/>
    <w:rsid w:val="00A3316F"/>
    <w:rsid w:val="00A33BD0"/>
    <w:rsid w:val="00A34158"/>
    <w:rsid w:val="00A34202"/>
    <w:rsid w:val="00A34639"/>
    <w:rsid w:val="00A34B9C"/>
    <w:rsid w:val="00A34DEC"/>
    <w:rsid w:val="00A37376"/>
    <w:rsid w:val="00A37780"/>
    <w:rsid w:val="00A37EE9"/>
    <w:rsid w:val="00A407A8"/>
    <w:rsid w:val="00A41C7C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1F36"/>
    <w:rsid w:val="00A531F5"/>
    <w:rsid w:val="00A54320"/>
    <w:rsid w:val="00A57DFD"/>
    <w:rsid w:val="00A61B73"/>
    <w:rsid w:val="00A634BC"/>
    <w:rsid w:val="00A636A2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1F25"/>
    <w:rsid w:val="00A74D01"/>
    <w:rsid w:val="00A74FB6"/>
    <w:rsid w:val="00A75081"/>
    <w:rsid w:val="00A80556"/>
    <w:rsid w:val="00A805EC"/>
    <w:rsid w:val="00A8184E"/>
    <w:rsid w:val="00A81B06"/>
    <w:rsid w:val="00A81DCA"/>
    <w:rsid w:val="00A82692"/>
    <w:rsid w:val="00A826B5"/>
    <w:rsid w:val="00A84118"/>
    <w:rsid w:val="00A85045"/>
    <w:rsid w:val="00A8509E"/>
    <w:rsid w:val="00A85E8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5098"/>
    <w:rsid w:val="00AC63A3"/>
    <w:rsid w:val="00AD0ECD"/>
    <w:rsid w:val="00AD15AD"/>
    <w:rsid w:val="00AD16E8"/>
    <w:rsid w:val="00AD1CD2"/>
    <w:rsid w:val="00AD1EEB"/>
    <w:rsid w:val="00AD2739"/>
    <w:rsid w:val="00AD447F"/>
    <w:rsid w:val="00AD5155"/>
    <w:rsid w:val="00AD54DF"/>
    <w:rsid w:val="00AD7AA6"/>
    <w:rsid w:val="00AE1478"/>
    <w:rsid w:val="00AE1A3D"/>
    <w:rsid w:val="00AE322A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287"/>
    <w:rsid w:val="00AF2EBF"/>
    <w:rsid w:val="00AF31DF"/>
    <w:rsid w:val="00AF53A0"/>
    <w:rsid w:val="00AF6912"/>
    <w:rsid w:val="00AF7A2A"/>
    <w:rsid w:val="00B00CD6"/>
    <w:rsid w:val="00B00D3A"/>
    <w:rsid w:val="00B00E9A"/>
    <w:rsid w:val="00B02A2E"/>
    <w:rsid w:val="00B044D2"/>
    <w:rsid w:val="00B049B0"/>
    <w:rsid w:val="00B050F0"/>
    <w:rsid w:val="00B10A5F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3649"/>
    <w:rsid w:val="00B25ECB"/>
    <w:rsid w:val="00B27C6A"/>
    <w:rsid w:val="00B27E19"/>
    <w:rsid w:val="00B3081A"/>
    <w:rsid w:val="00B30AE3"/>
    <w:rsid w:val="00B31635"/>
    <w:rsid w:val="00B31BD1"/>
    <w:rsid w:val="00B3243E"/>
    <w:rsid w:val="00B333C9"/>
    <w:rsid w:val="00B35102"/>
    <w:rsid w:val="00B35773"/>
    <w:rsid w:val="00B36E38"/>
    <w:rsid w:val="00B407CD"/>
    <w:rsid w:val="00B41EAC"/>
    <w:rsid w:val="00B43627"/>
    <w:rsid w:val="00B4388A"/>
    <w:rsid w:val="00B43D29"/>
    <w:rsid w:val="00B468F4"/>
    <w:rsid w:val="00B46D23"/>
    <w:rsid w:val="00B479FD"/>
    <w:rsid w:val="00B502D6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2C02"/>
    <w:rsid w:val="00B63140"/>
    <w:rsid w:val="00B63204"/>
    <w:rsid w:val="00B65E8B"/>
    <w:rsid w:val="00B667D0"/>
    <w:rsid w:val="00B678BE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AE7"/>
    <w:rsid w:val="00B87E1A"/>
    <w:rsid w:val="00B87FC7"/>
    <w:rsid w:val="00B90D2A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3C9F"/>
    <w:rsid w:val="00BA4256"/>
    <w:rsid w:val="00BA4AEB"/>
    <w:rsid w:val="00BA5F14"/>
    <w:rsid w:val="00BA6652"/>
    <w:rsid w:val="00BA6AD4"/>
    <w:rsid w:val="00BA7139"/>
    <w:rsid w:val="00BA7490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298"/>
    <w:rsid w:val="00BD166C"/>
    <w:rsid w:val="00BD1AE4"/>
    <w:rsid w:val="00BD35E9"/>
    <w:rsid w:val="00BD52E5"/>
    <w:rsid w:val="00BD5848"/>
    <w:rsid w:val="00BD61BB"/>
    <w:rsid w:val="00BD71C0"/>
    <w:rsid w:val="00BD7A48"/>
    <w:rsid w:val="00BD7A8D"/>
    <w:rsid w:val="00BE002B"/>
    <w:rsid w:val="00BE1DB7"/>
    <w:rsid w:val="00BE28E0"/>
    <w:rsid w:val="00BE3543"/>
    <w:rsid w:val="00BE48AD"/>
    <w:rsid w:val="00BE540C"/>
    <w:rsid w:val="00BE6290"/>
    <w:rsid w:val="00BF1A03"/>
    <w:rsid w:val="00BF552E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6B9B"/>
    <w:rsid w:val="00C17820"/>
    <w:rsid w:val="00C179EC"/>
    <w:rsid w:val="00C21874"/>
    <w:rsid w:val="00C21D70"/>
    <w:rsid w:val="00C22508"/>
    <w:rsid w:val="00C2261A"/>
    <w:rsid w:val="00C22886"/>
    <w:rsid w:val="00C22F2B"/>
    <w:rsid w:val="00C24711"/>
    <w:rsid w:val="00C2584F"/>
    <w:rsid w:val="00C25DB0"/>
    <w:rsid w:val="00C273C0"/>
    <w:rsid w:val="00C27910"/>
    <w:rsid w:val="00C27A7D"/>
    <w:rsid w:val="00C3011F"/>
    <w:rsid w:val="00C312D7"/>
    <w:rsid w:val="00C3154B"/>
    <w:rsid w:val="00C319C6"/>
    <w:rsid w:val="00C31CA6"/>
    <w:rsid w:val="00C33AD7"/>
    <w:rsid w:val="00C35B18"/>
    <w:rsid w:val="00C4038F"/>
    <w:rsid w:val="00C404ED"/>
    <w:rsid w:val="00C41215"/>
    <w:rsid w:val="00C4183B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36C"/>
    <w:rsid w:val="00C5271E"/>
    <w:rsid w:val="00C547BB"/>
    <w:rsid w:val="00C5502D"/>
    <w:rsid w:val="00C55C5C"/>
    <w:rsid w:val="00C56770"/>
    <w:rsid w:val="00C56917"/>
    <w:rsid w:val="00C57070"/>
    <w:rsid w:val="00C61C76"/>
    <w:rsid w:val="00C63454"/>
    <w:rsid w:val="00C642B2"/>
    <w:rsid w:val="00C644D5"/>
    <w:rsid w:val="00C65584"/>
    <w:rsid w:val="00C65B7D"/>
    <w:rsid w:val="00C667AB"/>
    <w:rsid w:val="00C66BAA"/>
    <w:rsid w:val="00C66DC0"/>
    <w:rsid w:val="00C67035"/>
    <w:rsid w:val="00C7275F"/>
    <w:rsid w:val="00C72C3D"/>
    <w:rsid w:val="00C73614"/>
    <w:rsid w:val="00C73FB3"/>
    <w:rsid w:val="00C74840"/>
    <w:rsid w:val="00C74BBB"/>
    <w:rsid w:val="00C75F4C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A71B0"/>
    <w:rsid w:val="00CA7269"/>
    <w:rsid w:val="00CB0850"/>
    <w:rsid w:val="00CB19E3"/>
    <w:rsid w:val="00CB1F5A"/>
    <w:rsid w:val="00CB294E"/>
    <w:rsid w:val="00CB67B3"/>
    <w:rsid w:val="00CC0769"/>
    <w:rsid w:val="00CC0A0F"/>
    <w:rsid w:val="00CC1938"/>
    <w:rsid w:val="00CC32ED"/>
    <w:rsid w:val="00CC4D91"/>
    <w:rsid w:val="00CC4FD1"/>
    <w:rsid w:val="00CC631E"/>
    <w:rsid w:val="00CC6B9A"/>
    <w:rsid w:val="00CC6DCE"/>
    <w:rsid w:val="00CC7112"/>
    <w:rsid w:val="00CD07F5"/>
    <w:rsid w:val="00CD0F1E"/>
    <w:rsid w:val="00CD23B2"/>
    <w:rsid w:val="00CD2CBD"/>
    <w:rsid w:val="00CD2FD8"/>
    <w:rsid w:val="00CD33E9"/>
    <w:rsid w:val="00CD3706"/>
    <w:rsid w:val="00CD37A8"/>
    <w:rsid w:val="00CD3818"/>
    <w:rsid w:val="00CD4553"/>
    <w:rsid w:val="00CD4952"/>
    <w:rsid w:val="00CD5147"/>
    <w:rsid w:val="00CD538A"/>
    <w:rsid w:val="00CD5AEE"/>
    <w:rsid w:val="00CD5F67"/>
    <w:rsid w:val="00CD73CF"/>
    <w:rsid w:val="00CD7FB7"/>
    <w:rsid w:val="00CE082C"/>
    <w:rsid w:val="00CE1618"/>
    <w:rsid w:val="00CE4455"/>
    <w:rsid w:val="00CE4563"/>
    <w:rsid w:val="00CE4FC0"/>
    <w:rsid w:val="00CE67F6"/>
    <w:rsid w:val="00CE6F8D"/>
    <w:rsid w:val="00CE711D"/>
    <w:rsid w:val="00CF02E6"/>
    <w:rsid w:val="00CF1982"/>
    <w:rsid w:val="00CF1998"/>
    <w:rsid w:val="00CF2EAA"/>
    <w:rsid w:val="00CF44E4"/>
    <w:rsid w:val="00CF4D92"/>
    <w:rsid w:val="00CF4DD7"/>
    <w:rsid w:val="00CF5774"/>
    <w:rsid w:val="00CF592A"/>
    <w:rsid w:val="00CF6651"/>
    <w:rsid w:val="00CF6EB7"/>
    <w:rsid w:val="00CF77B9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6A3D"/>
    <w:rsid w:val="00D1706D"/>
    <w:rsid w:val="00D174DD"/>
    <w:rsid w:val="00D2378A"/>
    <w:rsid w:val="00D2577E"/>
    <w:rsid w:val="00D26BF3"/>
    <w:rsid w:val="00D277A6"/>
    <w:rsid w:val="00D27C2C"/>
    <w:rsid w:val="00D300AB"/>
    <w:rsid w:val="00D30BCA"/>
    <w:rsid w:val="00D32043"/>
    <w:rsid w:val="00D33054"/>
    <w:rsid w:val="00D3322A"/>
    <w:rsid w:val="00D33325"/>
    <w:rsid w:val="00D412C7"/>
    <w:rsid w:val="00D436F9"/>
    <w:rsid w:val="00D44F20"/>
    <w:rsid w:val="00D459F3"/>
    <w:rsid w:val="00D46E75"/>
    <w:rsid w:val="00D474F7"/>
    <w:rsid w:val="00D51A00"/>
    <w:rsid w:val="00D525D3"/>
    <w:rsid w:val="00D525FB"/>
    <w:rsid w:val="00D54B45"/>
    <w:rsid w:val="00D57722"/>
    <w:rsid w:val="00D57999"/>
    <w:rsid w:val="00D57C54"/>
    <w:rsid w:val="00D61A3F"/>
    <w:rsid w:val="00D62752"/>
    <w:rsid w:val="00D63295"/>
    <w:rsid w:val="00D6387C"/>
    <w:rsid w:val="00D63980"/>
    <w:rsid w:val="00D64036"/>
    <w:rsid w:val="00D65CDC"/>
    <w:rsid w:val="00D667DB"/>
    <w:rsid w:val="00D669B6"/>
    <w:rsid w:val="00D67C35"/>
    <w:rsid w:val="00D67DF5"/>
    <w:rsid w:val="00D67F7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32B"/>
    <w:rsid w:val="00DA4819"/>
    <w:rsid w:val="00DA569A"/>
    <w:rsid w:val="00DA5A93"/>
    <w:rsid w:val="00DA73FB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0FC"/>
    <w:rsid w:val="00DC1241"/>
    <w:rsid w:val="00DC1EC8"/>
    <w:rsid w:val="00DC2038"/>
    <w:rsid w:val="00DC258F"/>
    <w:rsid w:val="00DC3E5B"/>
    <w:rsid w:val="00DC5B2F"/>
    <w:rsid w:val="00DC6774"/>
    <w:rsid w:val="00DC68C5"/>
    <w:rsid w:val="00DC6EDA"/>
    <w:rsid w:val="00DC7F9E"/>
    <w:rsid w:val="00DD1A3C"/>
    <w:rsid w:val="00DD1ED1"/>
    <w:rsid w:val="00DD2A34"/>
    <w:rsid w:val="00DD34AB"/>
    <w:rsid w:val="00DD397F"/>
    <w:rsid w:val="00DD4386"/>
    <w:rsid w:val="00DD46BE"/>
    <w:rsid w:val="00DD4AD1"/>
    <w:rsid w:val="00DD4F5D"/>
    <w:rsid w:val="00DD5896"/>
    <w:rsid w:val="00DD7AE1"/>
    <w:rsid w:val="00DE16FD"/>
    <w:rsid w:val="00DE1747"/>
    <w:rsid w:val="00DE1E65"/>
    <w:rsid w:val="00DE22C2"/>
    <w:rsid w:val="00DE2D09"/>
    <w:rsid w:val="00DE369F"/>
    <w:rsid w:val="00DE412E"/>
    <w:rsid w:val="00DE41F4"/>
    <w:rsid w:val="00DE49CA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3DC1"/>
    <w:rsid w:val="00DF51E7"/>
    <w:rsid w:val="00DF6517"/>
    <w:rsid w:val="00DF6EFC"/>
    <w:rsid w:val="00E00120"/>
    <w:rsid w:val="00E01158"/>
    <w:rsid w:val="00E0203A"/>
    <w:rsid w:val="00E02650"/>
    <w:rsid w:val="00E0289A"/>
    <w:rsid w:val="00E02D94"/>
    <w:rsid w:val="00E02F8A"/>
    <w:rsid w:val="00E041C2"/>
    <w:rsid w:val="00E048BC"/>
    <w:rsid w:val="00E0553E"/>
    <w:rsid w:val="00E05550"/>
    <w:rsid w:val="00E073F0"/>
    <w:rsid w:val="00E0743E"/>
    <w:rsid w:val="00E07969"/>
    <w:rsid w:val="00E07F24"/>
    <w:rsid w:val="00E105B1"/>
    <w:rsid w:val="00E1172D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255CF"/>
    <w:rsid w:val="00E31CBF"/>
    <w:rsid w:val="00E31F46"/>
    <w:rsid w:val="00E32A54"/>
    <w:rsid w:val="00E3344A"/>
    <w:rsid w:val="00E33846"/>
    <w:rsid w:val="00E34412"/>
    <w:rsid w:val="00E34A1D"/>
    <w:rsid w:val="00E35328"/>
    <w:rsid w:val="00E3625A"/>
    <w:rsid w:val="00E366AA"/>
    <w:rsid w:val="00E37B7D"/>
    <w:rsid w:val="00E37C5E"/>
    <w:rsid w:val="00E41BF9"/>
    <w:rsid w:val="00E42A71"/>
    <w:rsid w:val="00E43521"/>
    <w:rsid w:val="00E436F8"/>
    <w:rsid w:val="00E45BD9"/>
    <w:rsid w:val="00E45DAA"/>
    <w:rsid w:val="00E47AAE"/>
    <w:rsid w:val="00E47BAD"/>
    <w:rsid w:val="00E50346"/>
    <w:rsid w:val="00E514E3"/>
    <w:rsid w:val="00E51702"/>
    <w:rsid w:val="00E55A71"/>
    <w:rsid w:val="00E57A42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3E60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6835"/>
    <w:rsid w:val="00EA6D0B"/>
    <w:rsid w:val="00EA75D2"/>
    <w:rsid w:val="00EA7EFC"/>
    <w:rsid w:val="00EA7F95"/>
    <w:rsid w:val="00EB1EEE"/>
    <w:rsid w:val="00EB3949"/>
    <w:rsid w:val="00EB46E2"/>
    <w:rsid w:val="00EB471F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3FBD"/>
    <w:rsid w:val="00ED5191"/>
    <w:rsid w:val="00ED53CA"/>
    <w:rsid w:val="00ED57E3"/>
    <w:rsid w:val="00ED58F2"/>
    <w:rsid w:val="00ED672D"/>
    <w:rsid w:val="00ED6D44"/>
    <w:rsid w:val="00ED7185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E7819"/>
    <w:rsid w:val="00EF24E3"/>
    <w:rsid w:val="00EF2517"/>
    <w:rsid w:val="00EF36F9"/>
    <w:rsid w:val="00EF3D37"/>
    <w:rsid w:val="00EF47B4"/>
    <w:rsid w:val="00EF59DE"/>
    <w:rsid w:val="00EF59F3"/>
    <w:rsid w:val="00EF610E"/>
    <w:rsid w:val="00EF6929"/>
    <w:rsid w:val="00EF72A0"/>
    <w:rsid w:val="00EF7ACF"/>
    <w:rsid w:val="00EF7EC0"/>
    <w:rsid w:val="00F019AF"/>
    <w:rsid w:val="00F01B39"/>
    <w:rsid w:val="00F02884"/>
    <w:rsid w:val="00F02F5D"/>
    <w:rsid w:val="00F06531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23FD"/>
    <w:rsid w:val="00F22C3C"/>
    <w:rsid w:val="00F251CE"/>
    <w:rsid w:val="00F25C75"/>
    <w:rsid w:val="00F25CF3"/>
    <w:rsid w:val="00F26787"/>
    <w:rsid w:val="00F26E48"/>
    <w:rsid w:val="00F27B5E"/>
    <w:rsid w:val="00F30D9D"/>
    <w:rsid w:val="00F3192A"/>
    <w:rsid w:val="00F31B3A"/>
    <w:rsid w:val="00F3240A"/>
    <w:rsid w:val="00F32970"/>
    <w:rsid w:val="00F330CA"/>
    <w:rsid w:val="00F34A15"/>
    <w:rsid w:val="00F35DA5"/>
    <w:rsid w:val="00F3763F"/>
    <w:rsid w:val="00F3799E"/>
    <w:rsid w:val="00F37A2A"/>
    <w:rsid w:val="00F4338D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57F06"/>
    <w:rsid w:val="00F61651"/>
    <w:rsid w:val="00F61C1D"/>
    <w:rsid w:val="00F61C92"/>
    <w:rsid w:val="00F62156"/>
    <w:rsid w:val="00F6416C"/>
    <w:rsid w:val="00F652A3"/>
    <w:rsid w:val="00F6750A"/>
    <w:rsid w:val="00F677DC"/>
    <w:rsid w:val="00F7072D"/>
    <w:rsid w:val="00F71D19"/>
    <w:rsid w:val="00F725CB"/>
    <w:rsid w:val="00F73417"/>
    <w:rsid w:val="00F73ACE"/>
    <w:rsid w:val="00F73B1B"/>
    <w:rsid w:val="00F74AFA"/>
    <w:rsid w:val="00F74B68"/>
    <w:rsid w:val="00F74F7C"/>
    <w:rsid w:val="00F75555"/>
    <w:rsid w:val="00F757CA"/>
    <w:rsid w:val="00F80194"/>
    <w:rsid w:val="00F80367"/>
    <w:rsid w:val="00F81C85"/>
    <w:rsid w:val="00F82503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973C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42D7"/>
    <w:rsid w:val="00FB7532"/>
    <w:rsid w:val="00FB78FB"/>
    <w:rsid w:val="00FC0C70"/>
    <w:rsid w:val="00FC0EBD"/>
    <w:rsid w:val="00FC2109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2E2B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F2A6F"/>
  <w15:chartTrackingRefBased/>
  <w15:docId w15:val="{2912FD71-9C49-4077-9FB1-61339AAA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753C1E"/>
    <w:pPr>
      <w:ind w:left="720"/>
      <w:contextualSpacing/>
    </w:pPr>
    <w:rPr>
      <w:rFonts w:eastAsia="TH SarabunPSK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header" Target="header8.xml"/><Relationship Id="rId68" Type="http://schemas.openxmlformats.org/officeDocument/2006/relationships/hyperlink" Target="https://www.kaggle.com/hassanamin/atis-airlinetravelinformationsystem?select=atis_intents.csv%20" TargetMode="External"/><Relationship Id="rId84" Type="http://schemas.openxmlformats.org/officeDocument/2006/relationships/hyperlink" Target="https://medium.com/ingenio/principal-components-analysis-pca-%E0%B8%95%E0%B9%88%E0%B8%B2%E0%B8%87%E0%B8%88%E0%B8%B2%E0%B8%81-factor-analysis-fa-%E0%B8%A2%E0%B8%B1%E0%B8%87%E0%B9%84%E0%B8%87-%E0%B8%95%E0%B8%AD%E0%B8%99%E0%B8%97%E0%B8%B5%E0%B9%88-1-c395e55bdc3" TargetMode="External"/><Relationship Id="rId89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flow.ai/blog/kb-different-kinds-of-chatbots" TargetMode="External"/><Relationship Id="rId79" Type="http://schemas.openxmlformats.org/officeDocument/2006/relationships/hyperlink" Target="http://www.cs.ubbcluj.ro/~gabis/ml/ML-books/McGrawHill%20-%20Machine%20Learning%20-Tom%20Mitchell.pdf" TargetMode="External"/><Relationship Id="rId5" Type="http://schemas.openxmlformats.org/officeDocument/2006/relationships/webSettings" Target="webSettings.xml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footer" Target="footer6.xml"/><Relationship Id="rId69" Type="http://schemas.openxmlformats.org/officeDocument/2006/relationships/hyperlink" Target="https://github.com/botxo/corona_dataset%20%20" TargetMode="External"/><Relationship Id="rId77" Type="http://schemas.openxmlformats.org/officeDocument/2006/relationships/hyperlink" Target="https://ieeexplore.ieee.org/stamp/stamp.jsp?tp=&amp;arnumber=791314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image" Target="media/image33.png"/><Relationship Id="rId80" Type="http://schemas.openxmlformats.org/officeDocument/2006/relationships/hyperlink" Target="http://journal.hcu.ac.th/pdffile/5.%20%E0%B9%82%E0%B8%84%E0%B8%A3%E0%B8%87%E0%B8%82%E0%B9%88%E0%B8%B2%E0%B8%A2%2073-87.pdf" TargetMode="External"/><Relationship Id="rId85" Type="http://schemas.openxmlformats.org/officeDocument/2006/relationships/hyperlink" Target="https://www-users.cs.umn.edu/~kumar001/dmbook/ch8.pdf?fbclid=IwAR04kwi6bFDWLzmjKtGMaW67J4wBBMISma-tZ4svV6L_ZNpJ7Xmhy_PNS7U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hyperlink" Target="https://salesforce.stackexchange.com/questions/199697/einstein-intent-training-dataset-error" TargetMode="External"/><Relationship Id="rId75" Type="http://schemas.openxmlformats.org/officeDocument/2006/relationships/hyperlink" Target="http://nlp.stanford.edu/IR-book/information-retrieval-book.html" TargetMode="External"/><Relationship Id="rId83" Type="http://schemas.openxmlformats.org/officeDocument/2006/relationships/hyperlink" Target="https://flow.ai/docs/what-can-flow-do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29.png"/><Relationship Id="rId73" Type="http://schemas.openxmlformats.org/officeDocument/2006/relationships/footer" Target="footer7.xml"/><Relationship Id="rId78" Type="http://schemas.openxmlformats.org/officeDocument/2006/relationships/hyperlink" Target="http://www.sthda.com/english/wiki/wiki.php?id_contents=7940" TargetMode="External"/><Relationship Id="rId81" Type="http://schemas.openxmlformats.org/officeDocument/2006/relationships/hyperlink" Target="https://cloud.google.com/dialogflow/docs" TargetMode="External"/><Relationship Id="rId86" Type="http://schemas.openxmlformats.org/officeDocument/2006/relationships/hyperlink" Target="https://scikit-learn.org/stable/modules/model_evaluation.html?fbclid=IwAR2JOz6tVB2PNu0oQUbssP48jiXQbhZvS1lbQXrXMlCTQjws2OCsGajAdi8%23the-scoring-parameter-defining-model-evaluation-rule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s://en.wikipedia.org/wiki/Jaccard_index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66" Type="http://schemas.openxmlformats.org/officeDocument/2006/relationships/image" Target="media/image30.png"/><Relationship Id="rId87" Type="http://schemas.openxmlformats.org/officeDocument/2006/relationships/header" Target="header9.xml"/><Relationship Id="rId61" Type="http://schemas.openxmlformats.org/officeDocument/2006/relationships/header" Target="header7.xml"/><Relationship Id="rId82" Type="http://schemas.openxmlformats.org/officeDocument/2006/relationships/hyperlink" Target="https://chatterbot.readthedocs.io/en/stable/" TargetMode="External"/><Relationship Id="rId1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6057</TotalTime>
  <Pages>47</Pages>
  <Words>7770</Words>
  <Characters>44290</Characters>
  <Application>Microsoft Office Word</Application>
  <DocSecurity>0</DocSecurity>
  <Lines>369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51957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VARISARA PISUTTHIAN</cp:lastModifiedBy>
  <cp:revision>67</cp:revision>
  <cp:lastPrinted>2021-03-13T17:36:00Z</cp:lastPrinted>
  <dcterms:created xsi:type="dcterms:W3CDTF">2021-01-08T07:41:00Z</dcterms:created>
  <dcterms:modified xsi:type="dcterms:W3CDTF">2021-03-13T17:38:00Z</dcterms:modified>
</cp:coreProperties>
</file>