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1466276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>
        <w:rPr>
          <w:rFonts w:ascii="TH Sarabun New" w:hAnsi="TH Sarabun New" w:cs="TH Sarabun New" w:hint="cs"/>
          <w:cs/>
        </w:rPr>
        <w:t>การทำ</w:t>
      </w:r>
      <w:r w:rsidR="001D4FDF">
        <w:rPr>
          <w:rFonts w:ascii="TH Sarabun New" w:hAnsi="TH Sarabun New" w:cs="TH Sarabun New" w:hint="cs"/>
          <w:cs/>
        </w:rPr>
        <w:t>โครง</w:t>
      </w:r>
      <w:r>
        <w:rPr>
          <w:rFonts w:ascii="TH Sarabun New" w:hAnsi="TH Sarabun New" w:cs="TH Sarabun New" w:hint="cs"/>
          <w:cs/>
        </w:rPr>
        <w:t xml:space="preserve">งานทางวิทยาการคอมพิวเตอร์ </w:t>
      </w:r>
      <w:r>
        <w:rPr>
          <w:rFonts w:ascii="TH Sarabun New" w:hAnsi="TH Sarabun New" w:cs="TH Sarabun New"/>
        </w:rPr>
        <w:t>“</w:t>
      </w:r>
      <w:r w:rsidR="00BD61BB" w:rsidRPr="00BD61BB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>
        <w:rPr>
          <w:rFonts w:ascii="TH Sarabun New" w:hAnsi="TH Sarabun New" w:cs="TH Sarabun New"/>
        </w:rPr>
        <w:t xml:space="preserve">” </w:t>
      </w:r>
      <w:r>
        <w:rPr>
          <w:rFonts w:ascii="TH Sarabun New" w:hAnsi="TH Sarabun New" w:cs="TH Sarabun New" w:hint="cs"/>
          <w:cs/>
        </w:rPr>
        <w:t>ในครั้ง</w:t>
      </w:r>
      <w:r w:rsidR="001D4FDF">
        <w:rPr>
          <w:rFonts w:ascii="TH Sarabun New" w:hAnsi="TH Sarabun New" w:cs="TH Sarabun New" w:hint="cs"/>
          <w:cs/>
        </w:rPr>
        <w:t>นี้</w:t>
      </w:r>
      <w:r w:rsidR="0049091A">
        <w:rPr>
          <w:rFonts w:ascii="TH Sarabun New" w:hAnsi="TH Sarabun New" w:cs="TH Sarabun New" w:hint="cs"/>
          <w:cs/>
        </w:rPr>
        <w:t>สำเร็จลุล่วงได้ด้วย</w:t>
      </w:r>
      <w:r w:rsidR="00AC3516">
        <w:rPr>
          <w:rFonts w:ascii="TH Sarabun New" w:hAnsi="TH Sarabun New" w:cs="TH Sarabun New" w:hint="cs"/>
          <w:cs/>
        </w:rPr>
        <w:t>ดี</w:t>
      </w:r>
      <w:r w:rsidR="001D4957">
        <w:rPr>
          <w:rFonts w:ascii="TH Sarabun New" w:hAnsi="TH Sarabun New" w:cs="TH Sarabun New" w:hint="cs"/>
          <w:cs/>
        </w:rPr>
        <w:t xml:space="preserve"> เพราะ</w:t>
      </w:r>
      <w:r w:rsidR="0049091A">
        <w:rPr>
          <w:rFonts w:ascii="TH Sarabun New" w:hAnsi="TH Sarabun New" w:cs="TH Sarabun New" w:hint="cs"/>
          <w:cs/>
        </w:rPr>
        <w:t>ความ</w:t>
      </w:r>
      <w:r w:rsidR="001D4957">
        <w:rPr>
          <w:rFonts w:ascii="TH Sarabun New" w:hAnsi="TH Sarabun New" w:cs="TH Sarabun New" w:hint="cs"/>
          <w:cs/>
        </w:rPr>
        <w:t>อนุเคราะห์</w:t>
      </w:r>
      <w:r w:rsidR="0049091A">
        <w:rPr>
          <w:rFonts w:ascii="TH Sarabun New" w:hAnsi="TH Sarabun New" w:cs="TH Sarabun New" w:hint="cs"/>
          <w:cs/>
        </w:rPr>
        <w:t>จาก</w:t>
      </w:r>
      <w:r w:rsidR="001D4957">
        <w:rPr>
          <w:rFonts w:ascii="TH Sarabun New" w:hAnsi="TH Sarabun New" w:cs="TH Sarabun New" w:hint="cs"/>
          <w:cs/>
        </w:rPr>
        <w:t>บุคคลหลายๆ ฝ่าย ดังนี้</w:t>
      </w:r>
    </w:p>
    <w:p w14:paraId="28463CF0" w14:textId="3D0439BF" w:rsidR="00B87E1A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</w:t>
      </w:r>
      <w:r w:rsidR="0049091A">
        <w:rPr>
          <w:rFonts w:ascii="TH Sarabun New" w:hAnsi="TH Sarabun New" w:cs="TH Sarabun New" w:hint="cs"/>
          <w:cs/>
        </w:rPr>
        <w:t>อาจารย์ ดร</w:t>
      </w:r>
      <w:r w:rsidR="0049091A">
        <w:rPr>
          <w:rFonts w:ascii="TH Sarabun New" w:hAnsi="TH Sarabun New" w:cs="TH Sarabun New"/>
        </w:rPr>
        <w:t>.</w:t>
      </w:r>
      <w:r w:rsidR="0049091A">
        <w:rPr>
          <w:rFonts w:ascii="TH Sarabun New" w:hAnsi="TH Sarabun New" w:cs="TH Sarabun New" w:hint="cs"/>
          <w:cs/>
        </w:rPr>
        <w:t xml:space="preserve">นิวรรณ วัฒนกิจรุ่งโรจน์ </w:t>
      </w:r>
      <w:r w:rsidR="004E69BD">
        <w:rPr>
          <w:rFonts w:ascii="TH Sarabun New" w:hAnsi="TH Sarabun New" w:cs="TH Sarabun New" w:hint="cs"/>
          <w:cs/>
        </w:rPr>
        <w:t>อาจารย์ประจำ</w:t>
      </w:r>
      <w:r w:rsidR="00950D09">
        <w:rPr>
          <w:rFonts w:ascii="TH Sarabun New" w:hAnsi="TH Sarabun New" w:cs="TH Sarabun New" w:hint="cs"/>
          <w:cs/>
        </w:rPr>
        <w:t>สาขา</w:t>
      </w:r>
      <w:r w:rsidR="00EC245D">
        <w:rPr>
          <w:rFonts w:ascii="TH Sarabun New" w:hAnsi="TH Sarabun New" w:cs="TH Sarabun New" w:hint="cs"/>
          <w:cs/>
        </w:rPr>
        <w:t>วิชาวิทยา</w:t>
      </w:r>
      <w:r w:rsidR="00F85979">
        <w:rPr>
          <w:rFonts w:ascii="TH Sarabun New" w:hAnsi="TH Sarabun New" w:cs="TH Sarabun New" w:hint="cs"/>
          <w:cs/>
        </w:rPr>
        <w:t>ศาสตร์การคำนวณ</w:t>
      </w:r>
      <w:r w:rsidR="00505A21">
        <w:rPr>
          <w:rFonts w:ascii="TH Sarabun New" w:hAnsi="TH Sarabun New" w:cs="TH Sarabun New" w:hint="cs"/>
          <w:cs/>
        </w:rPr>
        <w:t xml:space="preserve"> คณะวิทยาศาสตร์ </w:t>
      </w:r>
      <w:r w:rsidR="001F1F18">
        <w:rPr>
          <w:rFonts w:ascii="TH Sarabun New" w:hAnsi="TH Sarabun New" w:cs="TH Sarabun New" w:hint="cs"/>
          <w:cs/>
        </w:rPr>
        <w:t>มหาวิทยาลัยสงขลานครินทร์ วิทยาเขตหาดใหญ่</w:t>
      </w:r>
      <w:r w:rsidR="0010155C">
        <w:rPr>
          <w:rFonts w:ascii="TH Sarabun New" w:hAnsi="TH Sarabun New" w:cs="TH Sarabun New" w:hint="cs"/>
          <w:cs/>
        </w:rPr>
        <w:t xml:space="preserve"> ซึ่งเป็น</w:t>
      </w:r>
      <w:r w:rsidR="0049091A">
        <w:rPr>
          <w:rFonts w:ascii="TH Sarabun New" w:hAnsi="TH Sarabun New" w:cs="TH Sarabun New" w:hint="cs"/>
          <w:cs/>
        </w:rPr>
        <w:t>อาจารย์ที่ปรึกษาโครง</w:t>
      </w:r>
      <w:r w:rsidR="00EC29F7">
        <w:rPr>
          <w:rFonts w:ascii="TH Sarabun New" w:hAnsi="TH Sarabun New" w:cs="TH Sarabun New" w:hint="cs"/>
          <w:cs/>
        </w:rPr>
        <w:t>งาน</w:t>
      </w:r>
      <w:r w:rsidR="0049091A">
        <w:rPr>
          <w:rFonts w:ascii="TH Sarabun New" w:hAnsi="TH Sarabun New" w:cs="TH Sarabun New" w:hint="cs"/>
          <w:cs/>
        </w:rPr>
        <w:t>ที่ได้ให้คำ</w:t>
      </w:r>
      <w:r w:rsidR="00BA7AC2">
        <w:rPr>
          <w:rFonts w:ascii="TH Sarabun New" w:hAnsi="TH Sarabun New" w:cs="TH Sarabun New" w:hint="cs"/>
          <w:cs/>
        </w:rPr>
        <w:t xml:space="preserve">ปรึกษา </w:t>
      </w:r>
      <w:r w:rsidR="0049091A">
        <w:rPr>
          <w:rFonts w:ascii="TH Sarabun New" w:hAnsi="TH Sarabun New" w:cs="TH Sarabun New" w:hint="cs"/>
          <w:cs/>
        </w:rPr>
        <w:t>แนะ</w:t>
      </w:r>
      <w:r w:rsidR="00BA7AC2">
        <w:rPr>
          <w:rFonts w:ascii="TH Sarabun New" w:hAnsi="TH Sarabun New" w:cs="TH Sarabun New" w:hint="cs"/>
          <w:cs/>
        </w:rPr>
        <w:t>นำ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874565">
        <w:rPr>
          <w:rFonts w:ascii="TH Sarabun New" w:hAnsi="TH Sarabun New" w:cs="TH Sarabun New" w:hint="cs"/>
          <w:cs/>
        </w:rPr>
        <w:t xml:space="preserve">และความช่วยเหลือในทุกๆ </w:t>
      </w:r>
      <w:r w:rsidR="00184741">
        <w:rPr>
          <w:rFonts w:ascii="TH Sarabun New" w:hAnsi="TH Sarabun New" w:cs="TH Sarabun New" w:hint="cs"/>
          <w:cs/>
        </w:rPr>
        <w:t>เรื่องสำหรับการทำงาน ให้ข้อคิด แรงกระตุ้</w:t>
      </w:r>
      <w:r w:rsidR="005E6F31">
        <w:rPr>
          <w:rFonts w:ascii="TH Sarabun New" w:hAnsi="TH Sarabun New" w:cs="TH Sarabun New" w:hint="cs"/>
          <w:cs/>
        </w:rPr>
        <w:t>น และกำลังใจในการพัฒนางาน</w:t>
      </w:r>
      <w:r w:rsidR="0049091A">
        <w:rPr>
          <w:rFonts w:ascii="TH Sarabun New" w:hAnsi="TH Sarabun New" w:cs="TH Sarabun New" w:hint="cs"/>
          <w:cs/>
        </w:rPr>
        <w:t xml:space="preserve"> </w:t>
      </w:r>
      <w:r w:rsidR="005E6F31">
        <w:rPr>
          <w:rFonts w:ascii="TH Sarabun New" w:hAnsi="TH Sarabun New" w:cs="TH Sarabun New" w:hint="cs"/>
          <w:cs/>
        </w:rPr>
        <w:t>นอกจากนี้ท่านยังสละเวลาในการติดตามผลการทำโครงงาน</w:t>
      </w:r>
      <w:r w:rsidR="008179DA">
        <w:rPr>
          <w:rFonts w:ascii="TH Sarabun New" w:hAnsi="TH Sarabun New" w:cs="TH Sarabun New" w:hint="cs"/>
          <w:cs/>
        </w:rPr>
        <w:t>ครั้งนี้มาโดยตลอด</w:t>
      </w:r>
    </w:p>
    <w:p w14:paraId="0A1AF7F7" w14:textId="39B1CC41" w:rsidR="00B87E1A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ขอขอบคุณอาจารย์</w:t>
      </w:r>
      <w:r w:rsidR="00DF2AB9">
        <w:rPr>
          <w:rFonts w:ascii="TH Sarabun New" w:hAnsi="TH Sarabun New" w:cs="TH Sarabun New"/>
        </w:rPr>
        <w:t xml:space="preserve"> </w:t>
      </w:r>
      <w:r w:rsidR="00DF2AB9">
        <w:rPr>
          <w:rFonts w:ascii="TH Sarabun New" w:hAnsi="TH Sarabun New" w:cs="TH Sarabun New" w:hint="cs"/>
          <w:cs/>
        </w:rPr>
        <w:t>ผศ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ดร</w:t>
      </w:r>
      <w:r w:rsidR="00DF2AB9">
        <w:rPr>
          <w:rFonts w:ascii="TH Sarabun New" w:hAnsi="TH Sarabun New" w:cs="TH Sarabun New"/>
        </w:rPr>
        <w:t>.</w:t>
      </w:r>
      <w:r w:rsidR="00DF2AB9">
        <w:rPr>
          <w:rFonts w:ascii="TH Sarabun New" w:hAnsi="TH Sarabun New" w:cs="TH Sarabun New" w:hint="cs"/>
          <w:cs/>
        </w:rPr>
        <w:t>จารุณี ดวงสุวรรณ</w:t>
      </w:r>
      <w:r w:rsidR="002B5F57">
        <w:rPr>
          <w:rFonts w:ascii="TH Sarabun New" w:hAnsi="TH Sarabun New" w:cs="TH Sarabun New" w:hint="cs"/>
          <w:cs/>
        </w:rPr>
        <w:t xml:space="preserve"> และ</w:t>
      </w:r>
      <w:r w:rsidR="00AD7AA6">
        <w:rPr>
          <w:rFonts w:ascii="TH Sarabun New" w:hAnsi="TH Sarabun New" w:cs="TH Sarabun New" w:hint="cs"/>
          <w:cs/>
        </w:rPr>
        <w:t>อาจารย์</w:t>
      </w:r>
      <w:r w:rsidR="002B5F57">
        <w:rPr>
          <w:rFonts w:ascii="TH Sarabun New" w:hAnsi="TH Sarabun New" w:cs="TH Sarabun New" w:hint="cs"/>
          <w:cs/>
        </w:rPr>
        <w:t>ผศ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ดร</w:t>
      </w:r>
      <w:r w:rsidR="002B5F57">
        <w:rPr>
          <w:rFonts w:ascii="TH Sarabun New" w:hAnsi="TH Sarabun New" w:cs="TH Sarabun New"/>
        </w:rPr>
        <w:t>.</w:t>
      </w:r>
      <w:r w:rsidR="002B5F57">
        <w:rPr>
          <w:rFonts w:ascii="TH Sarabun New" w:hAnsi="TH Sarabun New" w:cs="TH Sarabun New" w:hint="cs"/>
          <w:cs/>
        </w:rPr>
        <w:t>วิภาดา เวทย์ประสิทธิ</w:t>
      </w:r>
      <w:r w:rsidR="008D21E8">
        <w:rPr>
          <w:rFonts w:ascii="TH Sarabun New" w:hAnsi="TH Sarabun New" w:cs="TH Sarabun New" w:hint="cs"/>
          <w:cs/>
        </w:rPr>
        <w:t xml:space="preserve">์ </w:t>
      </w:r>
      <w:r w:rsidR="00AD7AA6">
        <w:rPr>
          <w:rFonts w:ascii="TH Sarabun New" w:hAnsi="TH Sarabun New" w:cs="TH Sarabun New" w:hint="cs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>ทางคณะผู้จัดทำ</w:t>
      </w:r>
      <w:r w:rsidR="003A1942">
        <w:rPr>
          <w:rFonts w:ascii="TH Sarabun New" w:hAnsi="TH Sarabun New" w:cs="TH Sarabun New" w:hint="cs"/>
          <w:cs/>
        </w:rPr>
        <w:t>รู้สึกซาบซึ้งและ</w:t>
      </w:r>
      <w:r>
        <w:rPr>
          <w:rFonts w:ascii="TH Sarabun New" w:hAnsi="TH Sarabun New" w:cs="TH Sarabun New" w:hint="cs"/>
          <w:cs/>
        </w:rPr>
        <w:t>ขอ</w:t>
      </w:r>
      <w:r w:rsidR="003A1942">
        <w:rPr>
          <w:rFonts w:ascii="TH Sarabun New" w:hAnsi="TH Sarabun New" w:cs="TH Sarabun New" w:hint="cs"/>
          <w:cs/>
        </w:rPr>
        <w:t>ขอบ</w:t>
      </w:r>
      <w:r>
        <w:rPr>
          <w:rFonts w:ascii="TH Sarabun New" w:hAnsi="TH Sarabun New" w:cs="TH Sarabun New" w:hint="cs"/>
          <w:cs/>
        </w:rPr>
        <w:t>คุณ</w:t>
      </w:r>
      <w:r w:rsidR="003A1942">
        <w:rPr>
          <w:rFonts w:ascii="TH Sarabun New" w:hAnsi="TH Sarabun New" w:cs="TH Sarabun New" w:hint="cs"/>
          <w:cs/>
        </w:rPr>
        <w:t>ทุกท่าน</w:t>
      </w:r>
      <w:r>
        <w:rPr>
          <w:rFonts w:ascii="TH Sarabun New" w:hAnsi="TH Sarabun New" w:cs="TH Sarabun New" w:hint="cs"/>
          <w:cs/>
        </w:rPr>
        <w:t>เป็นอย่างสูง</w:t>
      </w:r>
      <w:r w:rsidR="003A1942">
        <w:rPr>
          <w:rFonts w:ascii="TH Sarabun New" w:hAnsi="TH Sarabun New" w:cs="TH Sarabun New" w:hint="cs"/>
          <w:cs/>
        </w:rPr>
        <w:t>มา ณ โอกาสนี้</w:t>
      </w:r>
    </w:p>
    <w:p w14:paraId="3FEC0BA5" w14:textId="3AE715F3" w:rsid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</w:p>
    <w:p w14:paraId="4E41CF50" w14:textId="4DBB0734" w:rsidR="003A1942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3A1942" w:rsidRDefault="003A1942" w:rsidP="003A1942">
      <w:pPr>
        <w:ind w:firstLine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คณะผู้จัดทำ</w:t>
      </w:r>
    </w:p>
    <w:bookmarkEnd w:id="2"/>
    <w:p w14:paraId="457EEE6F" w14:textId="2D08EA14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1466277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02122162" w14:textId="7990DA5B" w:rsidR="00807DFC" w:rsidRPr="00807DFC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BE002B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1466276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_Toc61466276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C974BED" w14:textId="69E451B6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7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90C0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_Toc61466277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90C0C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34873BB" w14:textId="14661707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8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_Toc61466278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2D8C92FC" w14:textId="0616DBD6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79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67142D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_Toc61466279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67142D">
        <w:rPr>
          <w:rFonts w:ascii="TH SarabunPSK" w:hAnsi="TH SarabunPSK" w:cs="TH SarabunPSK"/>
          <w:i w:val="0"/>
          <w:iCs w:val="0"/>
          <w:noProof/>
          <w:sz w:val="32"/>
          <w:szCs w:val="32"/>
        </w:rPr>
        <w:t>)</w:t>
      </w:r>
    </w:p>
    <w:p w14:paraId="04EF91C6" w14:textId="2CE9F200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8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_Toc61466280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5B807F2" w14:textId="5C8A0D44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015BB26" w14:textId="24A3410D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CB97626" w14:textId="676C3F3B" w:rsidR="00807DFC" w:rsidRPr="00807DFC" w:rsidRDefault="00294D32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807DFC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F66560" w14:textId="4BF8397F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49BD7FC" w14:textId="1E88D91E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B9BCA9" w14:textId="690E6148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5876F44" w14:textId="72C7C6EC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C475AB" w14:textId="7F1D6D6B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6E30599" w14:textId="1C469E84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8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_Toc61466289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E5AAEAC" w14:textId="0406FF50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290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_Toc61466290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7EBF27E" w14:textId="31FD86AD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1C2CF46" w14:textId="1EEDFD80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99681E1" w14:textId="73EDE6AB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E015939" w14:textId="720F4ACC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4C8BA4B" w14:textId="7CC0AF76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9FC03D" w14:textId="49329848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29EBAB5" w14:textId="31AA2344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E6D5D5C" w14:textId="119A4F03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29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4A387AF" w14:textId="145B6695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29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_Toc61466299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09928C1" w14:textId="388B9D68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BD4868" w14:textId="465AF5E0" w:rsidR="00807DFC" w:rsidRDefault="00294D32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hyperlink w:anchor="_Toc6146630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E3AD27" w14:textId="47A5074F" w:rsidR="0067142D" w:rsidRDefault="0067142D" w:rsidP="0067142D">
      <w:pPr>
        <w:jc w:val="center"/>
        <w:rPr>
          <w:rFonts w:eastAsiaTheme="minorEastAsia"/>
          <w:b/>
          <w:bCs/>
          <w:sz w:val="36"/>
          <w:szCs w:val="36"/>
        </w:rPr>
      </w:pPr>
      <w:r w:rsidRPr="0067142D">
        <w:rPr>
          <w:rFonts w:eastAsiaTheme="minorEastAsia" w:hint="cs"/>
          <w:b/>
          <w:bCs/>
          <w:sz w:val="36"/>
          <w:szCs w:val="36"/>
          <w:cs/>
        </w:rPr>
        <w:lastRenderedPageBreak/>
        <w:t>สารบัญ(ต่อ)</w:t>
      </w:r>
    </w:p>
    <w:p w14:paraId="21164582" w14:textId="4E24021A" w:rsidR="00602901" w:rsidRPr="00953C05" w:rsidRDefault="00602901" w:rsidP="00602901">
      <w:pPr>
        <w:jc w:val="right"/>
        <w:rPr>
          <w:rFonts w:eastAsiaTheme="minorEastAsia"/>
          <w:sz w:val="36"/>
          <w:szCs w:val="36"/>
          <w:cs/>
        </w:rPr>
      </w:pPr>
      <w:r>
        <w:rPr>
          <w:rFonts w:eastAsiaTheme="minorEastAsia"/>
          <w:b/>
          <w:bCs/>
          <w:sz w:val="36"/>
          <w:szCs w:val="36"/>
          <w:cs/>
        </w:rPr>
        <w:tab/>
      </w:r>
      <w:r w:rsidRPr="00953C05">
        <w:rPr>
          <w:rFonts w:eastAsiaTheme="minorEastAsia" w:hint="cs"/>
          <w:cs/>
        </w:rPr>
        <w:t>หน้า</w:t>
      </w:r>
    </w:p>
    <w:p w14:paraId="4E8FA4E2" w14:textId="0FCB9863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7B5498A" w14:textId="286CFEE3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3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_Toc61466303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0D3325E" w14:textId="26EA78FC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4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_Toc61466304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13FDDBF" w14:textId="2D638C55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5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_Toc61466305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A2AB890" w14:textId="53262692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6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_Toc61466306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3F738E3" w14:textId="6B3BF37A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7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_Toc61466307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E4E4EBC" w14:textId="59FD6C91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08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_Toc61466308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2F35D9" w14:textId="6DC5A4F7" w:rsidR="00807DFC" w:rsidRPr="00807DFC" w:rsidRDefault="00294D32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1466309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_Toc61466309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7319E79" w14:textId="5FC1B58D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0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_Toc61466310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995D3A" w14:textId="414FC1BB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1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_Toc61466311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79A48AD" w14:textId="31F12CD6" w:rsidR="00807DFC" w:rsidRPr="00807DFC" w:rsidRDefault="00294D32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1466312" w:history="1">
        <w:r w:rsidR="00807DFC" w:rsidRPr="00807DFC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_Toc61466312 \h </w:instrTex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="00807DFC" w:rsidRPr="00807DFC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4E2B6B7" w14:textId="3B4E0666" w:rsidR="00807DFC" w:rsidRPr="00807DFC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466313" w:history="1">
        <w:r w:rsidR="00807DFC" w:rsidRPr="00807DFC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_Toc61466313 \h </w:instrTex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="00807DFC" w:rsidRPr="00807DFC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48886837" w:rsidR="00FB7532" w:rsidRPr="00C42556" w:rsidRDefault="002416E7" w:rsidP="002416E7">
      <w:pPr>
        <w:ind w:left="-180"/>
      </w:pPr>
      <w:r w:rsidRPr="00BE002B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1466278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5365599F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1BEE50D2" w:rsidR="004E1C1F" w:rsidRPr="004E1C1F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1466279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10D1EBA6" w14:textId="0BA32B21" w:rsidR="00D277A6" w:rsidRPr="00D277A6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EF2517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EF2517">
        <w:rPr>
          <w:rFonts w:ascii="TH SarabunPSK" w:hAnsi="TH SarabunPSK" w:cs="TH SarabunPSK"/>
          <w:sz w:val="32"/>
          <w:szCs w:val="32"/>
        </w:rPr>
        <w:fldChar w:fldCharType="separate"/>
      </w:r>
    </w:p>
    <w:p w14:paraId="6049E897" w14:textId="195CCD83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E6CC5EB" w14:textId="26DB0339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7989DEE" w14:textId="0C9B562D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4EF91CB" w14:textId="13237B91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B90CE3" w14:textId="13B24EE4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D9EB204" w14:textId="3D605DBB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FF37B" w14:textId="43163E1A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18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_Toc61295418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22A94ED" w14:textId="455F633A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1AE51A6" w14:textId="6740C4E1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7F1564" w14:textId="08F84D31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4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_Toc61295424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EFB91D6" w14:textId="3A8CA0EE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6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416A744" w14:textId="5944765E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7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41BC487" w14:textId="22A14E90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28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_Toc61295428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557026" w14:textId="08BB0529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0" w:history="1"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="00D277A6" w:rsidRPr="00D277A6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BC07DE" w14:textId="63804AB8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1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_Toc61295431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D86B3F9" w14:textId="0853BD8E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3B35FFA" w14:textId="62E5F4FB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A00CF2B" w14:textId="73727331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5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_Toc61295435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189430" w14:textId="6550119C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6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_Toc61295436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F9E10A" w14:textId="3443853B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7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_Toc61295437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28BEB6" w14:textId="453CC294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39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_Toc61295439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729000B" w14:textId="20B33F06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0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_Toc61295440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9C6EE90" w14:textId="7B2AFB3D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2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_Toc61295442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FBADAC8" w14:textId="6E0AE54B" w:rsidR="00D277A6" w:rsidRPr="00D277A6" w:rsidRDefault="00294D32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1295443" w:history="1"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="00D277A6" w:rsidRPr="00D277A6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_Toc61295443 \h </w:instrTex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3A6B14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="00D277A6" w:rsidRPr="00D277A6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Default="00E233B0" w:rsidP="00E233B0">
      <w:pPr>
        <w:rPr>
          <w:rFonts w:ascii="Angsana New" w:hAnsi="Angsana New"/>
        </w:rPr>
        <w:sectPr w:rsidR="00E233B0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EF2517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1466280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1466281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1466282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2FA08050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ตอบคำถามข้อมูลเบื้องต้นของคณะวิทยาศาสตร์ 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1466283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1466284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คิดหัวข้อโครงงาน</w:t>
      </w:r>
      <w:r w:rsidR="00337B35" w:rsidRPr="00A2242B">
        <w:rPr>
          <w:rFonts w:cs="TH SarabunPSK"/>
          <w:szCs w:val="32"/>
        </w:rPr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 w:rsidRPr="00A2242B">
        <w:rPr>
          <w:rFonts w:cs="TH SarabunPSK"/>
          <w:szCs w:val="32"/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นำ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1466285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คิดหัวข้อโครงงาน</w:t>
            </w:r>
            <w:r w:rsidRPr="001060DE">
              <w:rPr>
                <w:rFonts w:cs="TH SarabunPSK"/>
                <w:szCs w:val="32"/>
              </w:rPr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0FE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7CB7C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95447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C50E5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</w:rPr>
            </w:pPr>
            <w:r w:rsidRPr="001060DE">
              <w:rPr>
                <w:rFonts w:cs="TH SarabunPSK"/>
                <w:szCs w:val="32"/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0F751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A16D3E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1060DE">
              <w:rPr>
                <w:rFonts w:cs="TH SarabunPSK"/>
                <w:szCs w:val="32"/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C273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12472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 xml:space="preserve">นำ </w:t>
            </w:r>
            <w:r w:rsidRPr="0079661B">
              <w:rPr>
                <w:rFonts w:cs="TH SarabunPSK"/>
                <w:szCs w:val="32"/>
              </w:rPr>
              <w:t xml:space="preserve">intent </w:t>
            </w:r>
            <w:r w:rsidRPr="0079661B">
              <w:rPr>
                <w:rFonts w:cs="TH SarabunPSK"/>
                <w:szCs w:val="32"/>
                <w:cs/>
              </w:rPr>
              <w:t>ไปสร้าง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3F8E66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A344F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rFonts w:cs="TH SarabunPSK"/>
                <w:szCs w:val="32"/>
                <w:cs/>
              </w:rPr>
            </w:pPr>
            <w:r w:rsidRPr="0079661B">
              <w:rPr>
                <w:rFonts w:cs="TH SarabunPSK"/>
                <w:szCs w:val="32"/>
                <w:cs/>
              </w:rPr>
              <w:t>ประเมินผลการใช้</w:t>
            </w:r>
            <w:r>
              <w:rPr>
                <w:rFonts w:cs="TH SarabunPSK"/>
                <w:szCs w:val="32"/>
                <w:cs/>
              </w:rPr>
              <w:br/>
            </w:r>
            <w:r w:rsidRPr="0079661B">
              <w:rPr>
                <w:rFonts w:cs="TH SarabunPSK"/>
                <w:szCs w:val="32"/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00FC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1466286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1466287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  <w:rPr>
          <w:rFonts w:cs="TH SarabunPSK"/>
          <w:szCs w:val="32"/>
        </w:rPr>
      </w:pPr>
      <w:r w:rsidRPr="00C776C6">
        <w:rPr>
          <w:rFonts w:cs="TH SarabunPSK"/>
          <w:szCs w:val="32"/>
          <w:cs/>
        </w:rPr>
        <w:t>ฮาร์ดแวร์</w:t>
      </w:r>
      <w:r>
        <w:rPr>
          <w:rFonts w:cs="TH SarabunPSK"/>
          <w:szCs w:val="32"/>
        </w:rP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>Processor:</w:t>
      </w:r>
      <w:r w:rsidR="006A11FA">
        <w:rPr>
          <w:rFonts w:cs="TH SarabunPSK"/>
          <w:szCs w:val="32"/>
        </w:rPr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Ram: </w:t>
      </w:r>
      <w:r w:rsidR="000C7233">
        <w:rPr>
          <w:rFonts w:cs="TH SarabunPSK"/>
          <w:szCs w:val="32"/>
        </w:rPr>
        <w:t>8 GB</w:t>
      </w:r>
      <w:r w:rsidR="00134C27">
        <w:rPr>
          <w:rFonts w:cs="TH SarabunPSK"/>
          <w:szCs w:val="32"/>
        </w:rPr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  <w:rPr>
          <w:rFonts w:cs="TH SarabunPSK"/>
          <w:szCs w:val="32"/>
        </w:rPr>
      </w:pPr>
      <w:r>
        <w:rPr>
          <w:rFonts w:cs="TH SarabunPSK"/>
          <w:szCs w:val="32"/>
        </w:rP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 xml:space="preserve">ระบบปฎิบัติการ </w:t>
      </w:r>
      <w:r>
        <w:rPr>
          <w:rFonts w:cs="TH SarabunPSK"/>
          <w:szCs w:val="32"/>
        </w:rPr>
        <w:t>window</w:t>
      </w:r>
      <w:r w:rsidR="008C360F">
        <w:rPr>
          <w:rFonts w:cs="TH SarabunPSK"/>
          <w:szCs w:val="32"/>
        </w:rPr>
        <w:t>s</w:t>
      </w:r>
      <w:r w:rsidR="00C667AB">
        <w:rPr>
          <w:rFonts w:cs="TH SarabunPSK" w:hint="cs"/>
          <w:szCs w:val="32"/>
          <w:cs/>
        </w:rPr>
        <w:t xml:space="preserve"> </w:t>
      </w:r>
      <w:r>
        <w:rPr>
          <w:rFonts w:cs="TH SarabunPSK"/>
          <w:szCs w:val="32"/>
        </w:rP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1466288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1466289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1466290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1466291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1466292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7" w:name="_Toc61186633"/>
      <w:bookmarkStart w:id="38" w:name="_Toc61201545"/>
      <w:bookmarkStart w:id="39" w:name="_Toc61205907"/>
      <w:bookmarkStart w:id="40" w:name="_Toc61295404"/>
      <w:bookmarkStart w:id="41" w:name="_Toc61466293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7"/>
      <w:bookmarkEnd w:id="38"/>
      <w:bookmarkEnd w:id="39"/>
      <w:bookmarkEnd w:id="40"/>
      <w:bookmarkEnd w:id="41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2" w:name="_Toc61186634"/>
      <w:bookmarkStart w:id="43" w:name="_Toc61201546"/>
      <w:bookmarkStart w:id="44" w:name="_Toc61205908"/>
      <w:bookmarkStart w:id="45" w:name="_Toc61295405"/>
      <w:bookmarkStart w:id="46" w:name="_Toc61466294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2"/>
      <w:bookmarkEnd w:id="43"/>
      <w:bookmarkEnd w:id="44"/>
      <w:bookmarkEnd w:id="45"/>
      <w:bookmarkEnd w:id="46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47" w:name="_Toc61186635"/>
      <w:bookmarkStart w:id="48" w:name="_Toc61466295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47"/>
      <w:bookmarkEnd w:id="48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49" w:name="_Toc61186636"/>
      <w:bookmarkStart w:id="50" w:name="_Toc61201547"/>
      <w:bookmarkStart w:id="51" w:name="_Toc61205909"/>
      <w:bookmarkStart w:id="52" w:name="_Toc61295406"/>
      <w:bookmarkStart w:id="53" w:name="_Toc61466296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49"/>
      <w:bookmarkEnd w:id="50"/>
      <w:bookmarkEnd w:id="51"/>
      <w:bookmarkEnd w:id="52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3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4" w:name="_Toc61186637"/>
      <w:bookmarkStart w:id="55" w:name="_Toc61201548"/>
      <w:bookmarkStart w:id="56" w:name="_Toc61205910"/>
      <w:bookmarkStart w:id="57" w:name="_Toc61295407"/>
      <w:bookmarkStart w:id="58" w:name="_Toc61466297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4"/>
      <w:bookmarkEnd w:id="55"/>
      <w:bookmarkEnd w:id="56"/>
      <w:bookmarkEnd w:id="57"/>
      <w:r w:rsidR="00B46D23">
        <w:rPr>
          <w:rStyle w:val="TitleChar"/>
        </w:rPr>
        <w:t xml:space="preserve"> Chatbot</w:t>
      </w:r>
      <w:bookmarkEnd w:id="58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59" w:name="_Toc61186638"/>
      <w:bookmarkStart w:id="60" w:name="_Toc61466298"/>
      <w:r>
        <w:t>2.</w:t>
      </w:r>
      <w:r w:rsidR="00B65E8B">
        <w:t>3</w:t>
      </w:r>
      <w:r>
        <w:t xml:space="preserve"> </w:t>
      </w:r>
      <w:bookmarkStart w:id="61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59"/>
      <w:bookmarkEnd w:id="60"/>
      <w:bookmarkEnd w:id="61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2" w:name="_Toc61201549"/>
      <w:bookmarkStart w:id="63" w:name="_Toc61205911"/>
      <w:bookmarkStart w:id="64" w:name="_Toc61295408"/>
      <w:bookmarkStart w:id="65" w:name="_Toc6146629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2"/>
      <w:bookmarkEnd w:id="63"/>
      <w:bookmarkEnd w:id="64"/>
      <w:bookmarkEnd w:id="65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66" w:name="_Toc61201550"/>
      <w:bookmarkStart w:id="67" w:name="_Toc61201598"/>
      <w:bookmarkStart w:id="68" w:name="_Toc61205912"/>
      <w:bookmarkStart w:id="69" w:name="_Toc61295409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6"/>
      <w:bookmarkEnd w:id="67"/>
      <w:bookmarkEnd w:id="68"/>
      <w:bookmarkEnd w:id="69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0" w:name="_Toc61201599"/>
      <w:bookmarkStart w:id="71" w:name="_Toc61295410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0"/>
      <w:bookmarkEnd w:id="71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294D32" w:rsidRPr="006B2DB9" w:rsidRDefault="00294D32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294D32" w:rsidRPr="006B2DB9" w:rsidRDefault="00294D32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294D32" w:rsidRPr="001245B0" w:rsidRDefault="00294D32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294D32" w:rsidRPr="001245B0" w:rsidRDefault="00294D32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2" w:name="_Toc61201600"/>
      <w:bookmarkStart w:id="73" w:name="_Toc61295411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2"/>
      <w:bookmarkEnd w:id="73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74" w:name="_Toc61186639"/>
      <w:bookmarkStart w:id="75" w:name="_Toc61201553"/>
      <w:bookmarkStart w:id="76" w:name="_Toc61205915"/>
      <w:bookmarkStart w:id="77" w:name="_Toc61295412"/>
      <w:bookmarkStart w:id="78" w:name="_Toc61466300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74"/>
      <w:bookmarkEnd w:id="75"/>
      <w:bookmarkEnd w:id="76"/>
      <w:bookmarkEnd w:id="77"/>
      <w:bookmarkEnd w:id="78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  <w:rPr>
          <w:rFonts w:cs="TH SarabunPSK"/>
          <w:szCs w:val="32"/>
        </w:rPr>
      </w:pPr>
      <w:r w:rsidRPr="00AE5D82">
        <w:rPr>
          <w:rFonts w:cs="TH SarabunPSK"/>
          <w:szCs w:val="32"/>
          <w:cs/>
        </w:rPr>
        <w:t>ค่าน้ำหนักความถี่โด</w:t>
      </w:r>
      <w:r w:rsidR="00AE5D82" w:rsidRPr="00AE5D82">
        <w:rPr>
          <w:rFonts w:cs="TH SarabunPSK"/>
          <w:szCs w:val="32"/>
          <w:cs/>
        </w:rPr>
        <w:t>ย</w:t>
      </w:r>
      <w:r w:rsidRPr="00AE5D82">
        <w:rPr>
          <w:rFonts w:cs="TH SarabunPSK"/>
          <w:szCs w:val="32"/>
          <w:cs/>
        </w:rPr>
        <w:t>ตรง</w:t>
      </w:r>
      <w:r w:rsidR="00AE5D82" w:rsidRPr="00AE5D82">
        <w:rPr>
          <w:rFonts w:cs="TH SarabunPSK"/>
          <w:szCs w:val="32"/>
          <w:cs/>
        </w:rPr>
        <w:t xml:space="preserve"> แทนด้วย </w:t>
      </w:r>
      <w:proofErr w:type="spellStart"/>
      <w:r w:rsidR="00AE5D82" w:rsidRPr="00AE5D82">
        <w:rPr>
          <w:rFonts w:cs="TH SarabunPSK"/>
          <w:szCs w:val="32"/>
        </w:rPr>
        <w:t>tf</w:t>
      </w:r>
      <w:proofErr w:type="spellEnd"/>
      <w:r w:rsidR="00AE5D82" w:rsidRPr="00AE5D82">
        <w:rPr>
          <w:rFonts w:cs="TH SarabunPSK"/>
          <w:szCs w:val="32"/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  <w:rPr>
          <w:rFonts w:cs="TH SarabunPSK"/>
          <w:szCs w:val="32"/>
        </w:rPr>
      </w:pPr>
      <w:r w:rsidRPr="003F6644">
        <w:rPr>
          <w:rFonts w:cs="TH SarabunPSK"/>
          <w:szCs w:val="32"/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rFonts w:cs="TH SarabunPSK"/>
          <w:szCs w:val="32"/>
          <w:cs/>
        </w:rPr>
        <w:t xml:space="preserve"> แทนด้วย </w:t>
      </w:r>
      <w:proofErr w:type="spellStart"/>
      <w:r w:rsidR="003F6644" w:rsidRPr="003F6644">
        <w:rPr>
          <w:rFonts w:cs="TH SarabunPSK"/>
          <w:szCs w:val="32"/>
        </w:rPr>
        <w:t>tf</w:t>
      </w:r>
      <w:proofErr w:type="spellEnd"/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79" w:name="_Toc61201601"/>
      <w:bookmarkStart w:id="80" w:name="_Toc61295413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79"/>
      <w:bookmarkEnd w:id="80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proofErr w:type="spellStart"/>
      <w:r w:rsidR="00B43627">
        <w:t>tf</w:t>
      </w:r>
      <w:proofErr w:type="spellEnd"/>
      <w:r w:rsidR="00B43627" w:rsidRPr="00B43627">
        <w:rPr>
          <w:vertAlign w:val="superscript"/>
        </w:rPr>
        <w:t>(org)</w:t>
      </w:r>
      <w:proofErr w:type="spellStart"/>
      <w:r w:rsidR="00B43627" w:rsidRPr="00B43627">
        <w:rPr>
          <w:vertAlign w:val="subscript"/>
        </w:rPr>
        <w:t>t,d</w:t>
      </w:r>
      <w:proofErr w:type="spellEnd"/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1" w:name="_Toc61201602"/>
      <w:bookmarkStart w:id="82" w:name="_Toc61295414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1"/>
      <w:bookmarkEnd w:id="82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</w:t>
      </w:r>
      <w:proofErr w:type="spellStart"/>
      <w:r w:rsidR="00EA3009">
        <w:t>tf</w:t>
      </w:r>
      <w:r w:rsidR="00EA3009" w:rsidRPr="00EA3009">
        <w:rPr>
          <w:vertAlign w:val="superscript"/>
        </w:rPr>
        <w:t>org</w:t>
      </w:r>
      <w:proofErr w:type="spellEnd"/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83" w:name="_Toc61201603"/>
      <w:bookmarkStart w:id="84" w:name="_Toc61295415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proofErr w:type="spellStart"/>
      <w:r>
        <w:t>tf</w:t>
      </w:r>
      <w:r w:rsidRPr="005421EA">
        <w:rPr>
          <w:vertAlign w:val="subscript"/>
        </w:rPr>
        <w:t>t,d</w:t>
      </w:r>
      <w:proofErr w:type="spellEnd"/>
      <w:r>
        <w:rPr>
          <w:rFonts w:hint="cs"/>
          <w:cs/>
        </w:rPr>
        <w:t xml:space="preserve"> จาก</w:t>
      </w:r>
      <w:r>
        <w:t xml:space="preserve"> document 1</w:t>
      </w:r>
      <w:bookmarkEnd w:id="83"/>
      <w:bookmarkEnd w:id="84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85" w:name="_Toc61186640"/>
      <w:bookmarkStart w:id="86" w:name="_Toc61201557"/>
      <w:bookmarkStart w:id="87" w:name="_Toc61205919"/>
      <w:bookmarkStart w:id="88" w:name="_Toc61295416"/>
      <w:bookmarkStart w:id="89" w:name="_Toc61466301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85"/>
      <w:bookmarkEnd w:id="86"/>
      <w:bookmarkEnd w:id="87"/>
      <w:bookmarkEnd w:id="88"/>
      <w:bookmarkEnd w:id="89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proofErr w:type="spellStart"/>
      <w:r>
        <w:t>df</w:t>
      </w:r>
      <w:r w:rsidRPr="00461A25">
        <w:rPr>
          <w:vertAlign w:val="subscript"/>
        </w:rPr>
        <w:t>t</w:t>
      </w:r>
      <w:proofErr w:type="spellEnd"/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proofErr w:type="spellStart"/>
      <w:r>
        <w:t>df</w:t>
      </w:r>
      <w:r w:rsidRPr="00FB2E3B">
        <w:rPr>
          <w:vertAlign w:val="subscript"/>
        </w:rPr>
        <w:t>t</w:t>
      </w:r>
      <w:proofErr w:type="spellEnd"/>
      <w:r>
        <w:t xml:space="preserve"> </w:t>
      </w:r>
      <w:r w:rsidR="00FB2E3B">
        <w:rPr>
          <w:rFonts w:hint="cs"/>
          <w:cs/>
        </w:rPr>
        <w:t xml:space="preserve">นิยามด้วย </w:t>
      </w:r>
      <w:proofErr w:type="spellStart"/>
      <w:r w:rsidR="00FB2E3B">
        <w:t>idf</w:t>
      </w:r>
      <w:r w:rsidR="00FB2E3B" w:rsidRPr="00FB2E3B">
        <w:rPr>
          <w:vertAlign w:val="subscript"/>
        </w:rPr>
        <w:t>t</w:t>
      </w:r>
      <w:proofErr w:type="spellEnd"/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294D32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proofErr w:type="spellStart"/>
      <w:r w:rsidR="00FF17E1">
        <w:t>idf</w:t>
      </w:r>
      <w:r w:rsidR="00FF17E1" w:rsidRPr="00FF17E1">
        <w:rPr>
          <w:vertAlign w:val="subscript"/>
        </w:rPr>
        <w:t>t</w:t>
      </w:r>
      <w:proofErr w:type="spellEnd"/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0" w:name="_Toc61201604"/>
      <w:bookmarkStart w:id="91" w:name="_Toc61295417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0"/>
      <w:bookmarkEnd w:id="91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713DC6D8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proofErr w:type="spellStart"/>
      <w:r w:rsidR="001161EE">
        <w:t>idf</w:t>
      </w:r>
      <w:r w:rsidR="001161EE" w:rsidRPr="00882684">
        <w:rPr>
          <w:vertAlign w:val="subscript"/>
        </w:rPr>
        <w:t>t</w:t>
      </w:r>
      <w:proofErr w:type="spellEnd"/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92" w:name="_Toc61201605"/>
      <w:bookmarkStart w:id="93" w:name="_Toc61295418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proofErr w:type="spellStart"/>
      <w:r w:rsidR="00DF1C1B">
        <w:t>idf</w:t>
      </w:r>
      <w:proofErr w:type="spellEnd"/>
      <w:r w:rsidR="00DF1C1B">
        <w:t xml:space="preserve"> </w:t>
      </w:r>
      <w:r w:rsidR="00DF1C1B">
        <w:rPr>
          <w:rFonts w:hint="cs"/>
          <w:cs/>
        </w:rPr>
        <w:t>ของคำที่สนใจ</w:t>
      </w:r>
      <w:bookmarkEnd w:id="92"/>
      <w:bookmarkEnd w:id="93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94" w:name="_Toc61186641"/>
      <w:bookmarkStart w:id="95" w:name="_Toc61201560"/>
      <w:bookmarkStart w:id="96" w:name="_Toc61205922"/>
      <w:bookmarkStart w:id="97" w:name="_Toc61295419"/>
      <w:bookmarkStart w:id="98" w:name="_Toc61466302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proofErr w:type="spellStart"/>
      <w:r w:rsidR="00033EA4" w:rsidRPr="00E217C4">
        <w:rPr>
          <w:rStyle w:val="TitleChar"/>
        </w:rPr>
        <w:t>tf-idf</w:t>
      </w:r>
      <w:bookmarkEnd w:id="94"/>
      <w:bookmarkEnd w:id="95"/>
      <w:bookmarkEnd w:id="96"/>
      <w:bookmarkEnd w:id="97"/>
      <w:bookmarkEnd w:id="98"/>
      <w:proofErr w:type="spellEnd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proofErr w:type="spellStart"/>
      <w:r w:rsidR="006F1194">
        <w:t>tf</w:t>
      </w:r>
      <w:proofErr w:type="spellEnd"/>
      <w:r w:rsidR="006F1194">
        <w:t xml:space="preserve">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proofErr w:type="spellStart"/>
      <w:r w:rsidR="006F1194">
        <w:t>idf</w:t>
      </w:r>
      <w:proofErr w:type="spellEnd"/>
      <w:r w:rsidR="006F1194">
        <w:t xml:space="preserve">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proofErr w:type="spellStart"/>
      <w:r w:rsidR="00465DB4">
        <w:t>tf-idf</w:t>
      </w:r>
      <w:proofErr w:type="spellEnd"/>
      <w:r w:rsidR="00465DB4">
        <w:t xml:space="preserve">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proofErr w:type="spellStart"/>
      <w:r>
        <w:t>tf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9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proofErr w:type="spellStart"/>
      <w:r w:rsidRPr="00DC6EDA">
        <w:rPr>
          <w:rStyle w:val="table"/>
          <w:b/>
          <w:bCs/>
        </w:rPr>
        <w:t>tf</w:t>
      </w:r>
      <w:proofErr w:type="spellEnd"/>
      <w:r w:rsidRPr="00DC6EDA">
        <w:rPr>
          <w:rStyle w:val="table"/>
          <w:b/>
          <w:bCs/>
        </w:rPr>
        <w:t xml:space="preserve">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9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0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0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01" w:name="_Toc61186642"/>
      <w:bookmarkStart w:id="102" w:name="_Toc61466303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01"/>
      <w:bookmarkEnd w:id="10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03" w:name="_Toc61186643"/>
      <w:bookmarkStart w:id="104" w:name="_Toc61201561"/>
      <w:bookmarkStart w:id="105" w:name="_Toc61205923"/>
      <w:bookmarkStart w:id="106" w:name="_Toc61295420"/>
      <w:bookmarkStart w:id="107" w:name="_Toc61466304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03"/>
      <w:bookmarkEnd w:id="104"/>
      <w:bookmarkEnd w:id="105"/>
      <w:bookmarkEnd w:id="106"/>
      <w:bookmarkEnd w:id="107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  <w:rPr>
          <w:rFonts w:cs="TH SarabunPSK"/>
          <w:szCs w:val="32"/>
        </w:rPr>
      </w:pPr>
      <w:r w:rsidRPr="00F27B5E">
        <w:rPr>
          <w:rFonts w:cs="TH SarabunPSK"/>
          <w:szCs w:val="32"/>
        </w:rPr>
        <w:t>Jaccard Similarity</w:t>
      </w:r>
      <w:r w:rsidR="001F7D98" w:rsidRPr="00F27B5E">
        <w:rPr>
          <w:rFonts w:cs="TH SarabunPSK"/>
          <w:szCs w:val="32"/>
        </w:rPr>
        <w:t xml:space="preserve"> </w:t>
      </w:r>
      <w:r w:rsidR="005B0047">
        <w:rPr>
          <w:rFonts w:cs="TH SarabunPSK" w:hint="cs"/>
          <w:szCs w:val="32"/>
          <w:cs/>
        </w:rPr>
        <w:t xml:space="preserve">หรือ </w:t>
      </w:r>
      <w:r w:rsidR="005B0047">
        <w:rPr>
          <w:rFonts w:cs="TH SarabunPSK"/>
          <w:szCs w:val="32"/>
        </w:rPr>
        <w:t>Intersec</w:t>
      </w:r>
      <w:r w:rsidR="00682D6D">
        <w:rPr>
          <w:rFonts w:cs="TH SarabunPSK"/>
          <w:szCs w:val="32"/>
        </w:rPr>
        <w:t>t</w:t>
      </w:r>
      <w:r w:rsidR="005B0047">
        <w:rPr>
          <w:rFonts w:cs="TH SarabunPSK"/>
          <w:szCs w:val="32"/>
        </w:rPr>
        <w:t xml:space="preserve"> over union </w:t>
      </w:r>
      <w:r w:rsidR="00F27B5E" w:rsidRPr="00F27B5E">
        <w:rPr>
          <w:rFonts w:cs="TH SarabunPSK"/>
          <w:szCs w:val="32"/>
          <w:cs/>
        </w:rPr>
        <w:t xml:space="preserve">เป็นวิธีการหา </w:t>
      </w:r>
      <w:r w:rsidR="00F27B5E" w:rsidRPr="00F27B5E">
        <w:rPr>
          <w:rFonts w:cs="TH SarabunPSK"/>
          <w:szCs w:val="32"/>
        </w:rPr>
        <w:t>similarity</w:t>
      </w:r>
      <w:r w:rsidR="00F27B5E" w:rsidRPr="00F27B5E">
        <w:rPr>
          <w:rFonts w:cs="TH SarabunPSK"/>
          <w:szCs w:val="32"/>
          <w:cs/>
        </w:rPr>
        <w:t xml:space="preserve"> </w:t>
      </w:r>
      <w:r w:rsidR="00682D6D">
        <w:rPr>
          <w:rFonts w:cs="TH SarabunPSK" w:hint="cs"/>
          <w:szCs w:val="32"/>
          <w:cs/>
        </w:rPr>
        <w:t xml:space="preserve">ที่ได้จากค่า </w:t>
      </w:r>
      <w:r w:rsidR="00682D6D">
        <w:rPr>
          <w:rFonts w:cs="TH SarabunPSK"/>
          <w:szCs w:val="32"/>
        </w:rPr>
        <w:t>A intersect</w:t>
      </w:r>
      <w:r w:rsidR="004E3530">
        <w:rPr>
          <w:rFonts w:cs="TH SarabunPSK"/>
          <w:szCs w:val="32"/>
        </w:rPr>
        <w:t xml:space="preserve"> B</w:t>
      </w:r>
      <w:r w:rsidR="005465A5">
        <w:rPr>
          <w:rFonts w:cs="TH SarabunPSK" w:hint="cs"/>
          <w:szCs w:val="32"/>
          <w:cs/>
        </w:rPr>
        <w:t xml:space="preserve"> ซึ่งเป็นค่าที่มีความคล้ายคลึงกันมากที่สุด</w:t>
      </w:r>
      <w:r w:rsidR="00682D6D">
        <w:rPr>
          <w:rFonts w:cs="TH SarabunPSK"/>
          <w:szCs w:val="32"/>
        </w:rPr>
        <w:t xml:space="preserve"> </w:t>
      </w:r>
      <w:r w:rsidR="005465A5">
        <w:rPr>
          <w:rFonts w:cs="TH SarabunPSK" w:hint="cs"/>
          <w:szCs w:val="32"/>
          <w:cs/>
        </w:rPr>
        <w:t xml:space="preserve">ซึ่งค่าสูงสุดของ </w:t>
      </w:r>
      <w:r w:rsidR="005465A5">
        <w:rPr>
          <w:rFonts w:cs="TH SarabunPSK"/>
          <w:szCs w:val="32"/>
        </w:rPr>
        <w:t xml:space="preserve">Jaccard </w:t>
      </w:r>
      <w:r w:rsidR="005465A5">
        <w:rPr>
          <w:rFonts w:cs="TH SarabunPSK" w:hint="cs"/>
          <w:szCs w:val="32"/>
          <w:cs/>
        </w:rPr>
        <w:t xml:space="preserve">คือ </w:t>
      </w:r>
      <w:r w:rsidR="005465A5">
        <w:rPr>
          <w:rFonts w:cs="TH SarabunPSK"/>
          <w:szCs w:val="32"/>
        </w:rPr>
        <w:t xml:space="preserve">1 </w:t>
      </w:r>
      <w:r w:rsidR="00EA32EB">
        <w:rPr>
          <w:rFonts w:cs="TH SarabunPSK" w:hint="cs"/>
          <w:szCs w:val="32"/>
          <w:cs/>
        </w:rPr>
        <w:t xml:space="preserve">จะเกิดขึ้นเมื่อ </w:t>
      </w:r>
      <w:r w:rsidR="00EA32EB">
        <w:rPr>
          <w:rFonts w:cs="TH SarabunPSK"/>
          <w:szCs w:val="32"/>
        </w:rPr>
        <w:t xml:space="preserve">A intersect B </w:t>
      </w:r>
      <w:r w:rsidR="00EA32EB">
        <w:rPr>
          <w:rFonts w:cs="TH SarabunPSK" w:hint="cs"/>
          <w:szCs w:val="32"/>
          <w:cs/>
        </w:rPr>
        <w:t xml:space="preserve">มีค่าเท่ากับ </w:t>
      </w:r>
      <w:r w:rsidR="00EA32EB">
        <w:rPr>
          <w:rFonts w:cs="TH SarabunPSK"/>
          <w:szCs w:val="32"/>
        </w:rPr>
        <w:t xml:space="preserve">A union B </w:t>
      </w:r>
      <w:r w:rsidR="006A1C19">
        <w:rPr>
          <w:rFonts w:cs="TH SarabunPSK"/>
          <w:szCs w:val="32"/>
        </w:rPr>
        <w:t xml:space="preserve">[3] </w:t>
      </w:r>
      <w:r w:rsidR="005465A5">
        <w:rPr>
          <w:rFonts w:cs="TH SarabunPSK" w:hint="cs"/>
          <w:szCs w:val="32"/>
          <w:cs/>
        </w:rPr>
        <w:t>โดย</w:t>
      </w:r>
      <w:r w:rsidR="00F27B5E" w:rsidRPr="00F27B5E">
        <w:rPr>
          <w:rFonts w:cs="TH SarabunPSK"/>
          <w:szCs w:val="32"/>
          <w:cs/>
        </w:rPr>
        <w:t>คำนวณด้วยสูตร</w:t>
      </w:r>
      <w:r w:rsidR="00C73614">
        <w:rPr>
          <w:rFonts w:cs="TH SarabunPSK"/>
          <w:szCs w:val="32"/>
        </w:rPr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  <w:rPr>
          <w:rFonts w:cs="TH SarabunPSK"/>
          <w:szCs w:val="32"/>
        </w:rPr>
      </w:pPr>
    </w:p>
    <w:p w14:paraId="3CF8D8F7" w14:textId="32E8C021" w:rsidR="00F27B5E" w:rsidRPr="005B0047" w:rsidRDefault="002B26BF" w:rsidP="0075483A">
      <w:pPr>
        <w:pStyle w:val="ListParagraph"/>
        <w:ind w:left="1080"/>
        <w:rPr>
          <w:rFonts w:cs="TH SarabunPSK"/>
          <w:szCs w:val="32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  <w:rPr>
          <w:rFonts w:cs="TH SarabunPSK"/>
          <w:szCs w:val="32"/>
        </w:rPr>
      </w:pPr>
      <w:r w:rsidRPr="007156CB">
        <w:rPr>
          <w:rFonts w:cs="TH SarabunPSK"/>
          <w:noProof/>
          <w:szCs w:val="32"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cs="TH SarabunPSK" w:hint="cs"/>
          <w:szCs w:val="32"/>
          <w:cs/>
        </w:rPr>
        <w:t>เขียนเป็นรูปให้เข้าใจได้ง่ายว่า</w:t>
      </w:r>
      <w:r w:rsidR="00C73614">
        <w:rPr>
          <w:rFonts w:cs="TH SarabunPSK"/>
          <w:szCs w:val="32"/>
        </w:rPr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08" w:name="_Toc61201606"/>
      <w:bookmarkStart w:id="109" w:name="_Toc61295421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08"/>
      <w:bookmarkEnd w:id="109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  <w:rPr>
          <w:rFonts w:cs="TH SarabunPSK"/>
          <w:szCs w:val="32"/>
        </w:rPr>
      </w:pPr>
      <w:r>
        <w:rPr>
          <w:rFonts w:cs="TH SarabunPSK"/>
          <w:szCs w:val="32"/>
        </w:rPr>
        <w:t xml:space="preserve">Cosine Similarity </w:t>
      </w:r>
      <w:r>
        <w:rPr>
          <w:rFonts w:cs="TH SarabunPSK" w:hint="cs"/>
          <w:szCs w:val="32"/>
          <w:cs/>
        </w:rPr>
        <w:t xml:space="preserve">คือการดูความคล้ายคลึงด้วยองศา </w:t>
      </w:r>
      <w:r w:rsidR="00F87A6B">
        <w:rPr>
          <w:rFonts w:cs="TH SarabunPSK" w:hint="cs"/>
          <w:szCs w:val="32"/>
          <w:cs/>
        </w:rPr>
        <w:t>ซึ่งคำนวณได้จากสูตร</w:t>
      </w:r>
    </w:p>
    <w:p w14:paraId="17FB47A0" w14:textId="3DC83929" w:rsidR="00685666" w:rsidRPr="0008764E" w:rsidRDefault="00294D32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294D32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10" w:name="_Toc61186644"/>
      <w:bookmarkStart w:id="111" w:name="_Toc61201563"/>
      <w:bookmarkStart w:id="112" w:name="_Toc61205925"/>
      <w:bookmarkStart w:id="113" w:name="_Toc61295422"/>
      <w:bookmarkStart w:id="114" w:name="_Toc61466305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10"/>
      <w:bookmarkEnd w:id="111"/>
      <w:bookmarkEnd w:id="112"/>
      <w:bookmarkEnd w:id="113"/>
      <w:bookmarkEnd w:id="114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rFonts w:cs="TH SarabunPSK"/>
          <w:szCs w:val="32"/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rPr>
          <w:rFonts w:cs="TH SarabunPSK"/>
          <w:szCs w:val="32"/>
        </w:rPr>
        <w:t xml:space="preserve"> </w:t>
      </w:r>
      <w:r w:rsidR="0049023D" w:rsidRPr="0049023D">
        <w:rPr>
          <w:rFonts w:cs="TH SarabunPSK"/>
          <w:szCs w:val="32"/>
          <w:cs/>
        </w:rPr>
        <w:t>แนวแกนในแต่ละมิติ ดังสมการ</w:t>
      </w:r>
    </w:p>
    <w:p w14:paraId="3A7E367F" w14:textId="347E7107" w:rsidR="00EB1EEE" w:rsidRPr="00F32970" w:rsidRDefault="00294D32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15" w:name="_Toc61201607"/>
      <w:bookmarkStart w:id="116" w:name="_Toc61295423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15"/>
      <w:bookmarkEnd w:id="116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  <w:rPr>
          <w:rFonts w:cs="TH SarabunPSK"/>
          <w:szCs w:val="32"/>
        </w:r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rFonts w:cs="TH SarabunPSK"/>
          <w:b/>
          <w:bCs/>
          <w:szCs w:val="32"/>
        </w:rPr>
        <w:t>Euclidean distance</w:t>
      </w:r>
      <w:r w:rsidR="00CF6651" w:rsidRPr="00CF6651">
        <w:rPr>
          <w:rFonts w:cs="TH SarabunPSK"/>
          <w:szCs w:val="32"/>
        </w:rPr>
        <w:t xml:space="preserve"> </w:t>
      </w:r>
      <w:r w:rsidR="00CF6651" w:rsidRPr="00CF6651">
        <w:rPr>
          <w:rFonts w:cs="TH SarabunPSK"/>
          <w:szCs w:val="32"/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cs="TH SarabunPSK" w:hint="cs"/>
          <w:szCs w:val="32"/>
          <w:cs/>
        </w:rPr>
        <w:t>ซึ่งเป็นระยะแบบเส้นตรง</w:t>
      </w:r>
      <w:r w:rsidR="00CF6651" w:rsidRPr="00CF6651">
        <w:rPr>
          <w:rFonts w:cs="TH SarabunPSK"/>
          <w:szCs w:val="32"/>
        </w:rPr>
        <w:t xml:space="preserve"> (Straight-line) </w:t>
      </w:r>
      <w:r w:rsidR="00CF6651" w:rsidRPr="00CF6651">
        <w:rPr>
          <w:rFonts w:cs="TH SarabunPSK"/>
          <w:szCs w:val="32"/>
          <w:cs/>
        </w:rPr>
        <w:t>ดังสมการ</w:t>
      </w:r>
      <w:r w:rsidR="003C5F22">
        <w:rPr>
          <w:rFonts w:cs="TH SarabunPSK"/>
          <w:szCs w:val="32"/>
        </w:rPr>
        <w:t xml:space="preserve"> </w:t>
      </w:r>
    </w:p>
    <w:p w14:paraId="7A9B37CF" w14:textId="1A3636A7" w:rsidR="00AB411B" w:rsidRDefault="00294D32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17" w:name="_Toc61201608"/>
      <w:bookmarkStart w:id="118" w:name="_Toc61295424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17"/>
      <w:bookmarkEnd w:id="118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5FFFA225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19" w:name="_Toc61186645"/>
      <w:bookmarkStart w:id="120" w:name="_Toc61466306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19"/>
      <w:bookmarkEnd w:id="120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21" w:name="_Toc61201566"/>
      <w:bookmarkStart w:id="122" w:name="_Toc61205928"/>
      <w:bookmarkStart w:id="123" w:name="_Toc61295425"/>
      <w:bookmarkStart w:id="124" w:name="_Toc61466307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21"/>
      <w:bookmarkEnd w:id="122"/>
      <w:bookmarkEnd w:id="123"/>
      <w:bookmarkEnd w:id="124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25" w:name="_Toc61201609"/>
      <w:bookmarkStart w:id="126" w:name="_Toc61295426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25"/>
      <w:bookmarkEnd w:id="126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27" w:name="_Toc61201610"/>
      <w:bookmarkStart w:id="128" w:name="_Toc6129542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27"/>
      <w:bookmarkEnd w:id="128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29" w:name="_Toc61201611"/>
      <w:bookmarkStart w:id="130" w:name="_Toc6129542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29"/>
      <w:bookmarkEnd w:id="130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31" w:name="_Toc61201570"/>
      <w:bookmarkStart w:id="132" w:name="_Toc61205932"/>
      <w:bookmarkStart w:id="133" w:name="_Toc61295429"/>
      <w:bookmarkStart w:id="134" w:name="_Toc61466308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31"/>
      <w:bookmarkEnd w:id="132"/>
      <w:bookmarkEnd w:id="133"/>
      <w:bookmarkEnd w:id="134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73AE719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  <w:rPr>
          <w:rFonts w:cs="TH SarabunPSK"/>
          <w:szCs w:val="32"/>
        </w:rPr>
      </w:pPr>
      <w:r w:rsidRPr="00553085">
        <w:rPr>
          <w:rFonts w:eastAsiaTheme="minorHAnsi" w:cs="TH SarabunPSK"/>
          <w:b/>
          <w:bCs/>
          <w:szCs w:val="32"/>
          <w:cs/>
        </w:rPr>
        <w:t xml:space="preserve">ต้นไม้ตัดสินใจ </w:t>
      </w:r>
      <w:r w:rsidRPr="00553085">
        <w:rPr>
          <w:rFonts w:eastAsiaTheme="minorHAnsi" w:cs="TH SarabunPSK"/>
          <w:b/>
          <w:bCs/>
        </w:rPr>
        <w:t>(Decision Tree</w:t>
      </w:r>
      <w:r w:rsidRPr="00553085">
        <w:rPr>
          <w:rFonts w:eastAsiaTheme="minorHAnsi" w:cs="TH SarabunPSK"/>
          <w:b/>
          <w:bCs/>
          <w:szCs w:val="32"/>
        </w:rPr>
        <w:t>)</w:t>
      </w:r>
      <w:r w:rsidRPr="0078179F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 w:cs="TH SarabunPSK"/>
          <w:szCs w:val="32"/>
        </w:rPr>
        <w:t>(Classification)</w:t>
      </w:r>
      <w:r w:rsidRPr="0078179F">
        <w:rPr>
          <w:rFonts w:eastAsiaTheme="minorHAnsi" w:cs="TH SarabunPSK"/>
          <w:szCs w:val="32"/>
          <w:cs/>
        </w:rPr>
        <w:t xml:space="preserve"> ข้อมูลและคลาส </w:t>
      </w:r>
      <w:r w:rsidRPr="0078179F">
        <w:rPr>
          <w:rFonts w:eastAsiaTheme="minorHAnsi" w:cs="TH SarabunPSK"/>
          <w:szCs w:val="32"/>
        </w:rPr>
        <w:t>(class)</w:t>
      </w:r>
      <w:r w:rsidRPr="0078179F">
        <w:rPr>
          <w:rFonts w:eastAsiaTheme="minorHAnsi" w:cs="TH SarabunPSK"/>
          <w:szCs w:val="32"/>
          <w:cs/>
        </w:rPr>
        <w:t xml:space="preserve"> ต่างๆ โดยใช้คุณสมบัติ </w:t>
      </w:r>
      <w:r w:rsidRPr="0078179F">
        <w:rPr>
          <w:rFonts w:eastAsiaTheme="minorHAnsi" w:cs="TH SarabunPSK"/>
          <w:szCs w:val="32"/>
        </w:rPr>
        <w:t xml:space="preserve">(attribute) </w:t>
      </w:r>
      <w:r w:rsidRPr="0078179F">
        <w:rPr>
          <w:rFonts w:eastAsiaTheme="minorHAnsi" w:cs="TH SarabunPSK"/>
          <w:szCs w:val="32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 w:cs="TH SarabunPSK"/>
          <w:szCs w:val="32"/>
        </w:rPr>
        <w:t xml:space="preserve">Decision tree </w:t>
      </w:r>
      <w:r w:rsidRPr="0078179F">
        <w:rPr>
          <w:rFonts w:eastAsiaTheme="minorHAnsi" w:cs="TH SarabunPSK"/>
          <w:szCs w:val="32"/>
          <w:cs/>
        </w:rPr>
        <w:t xml:space="preserve">ได้ </w:t>
      </w:r>
      <w:r w:rsidRPr="0078179F">
        <w:rPr>
          <w:rFonts w:eastAsiaTheme="minorHAnsi" w:cs="TH SarabunPSK"/>
          <w:szCs w:val="32"/>
        </w:rPr>
        <w:t xml:space="preserve">3 </w:t>
      </w:r>
      <w:r w:rsidRPr="0078179F">
        <w:rPr>
          <w:rFonts w:eastAsiaTheme="minorHAnsi" w:cs="TH SarabunPSK"/>
          <w:szCs w:val="32"/>
          <w:cs/>
        </w:rPr>
        <w:t>ส่วน</w:t>
      </w:r>
      <w:r w:rsidR="003D2270">
        <w:rPr>
          <w:rFonts w:eastAsiaTheme="minorHAnsi" w:cs="TH SarabunPSK"/>
          <w:szCs w:val="32"/>
        </w:rPr>
        <w:t>[6]</w:t>
      </w:r>
      <w:r w:rsidR="0085577E">
        <w:rPr>
          <w:rFonts w:eastAsiaTheme="minorHAnsi" w:cs="TH SarabunPSK"/>
          <w:szCs w:val="32"/>
        </w:rPr>
        <w:t xml:space="preserve"> </w:t>
      </w:r>
      <w:r w:rsidRPr="0078179F">
        <w:rPr>
          <w:rFonts w:eastAsiaTheme="minorHAnsi" w:cs="TH SarabunPSK"/>
          <w:szCs w:val="32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35" w:name="_Toc61295430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35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7AE77D2E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  <w:rPr>
          <w:rFonts w:cs="TH SarabunPSK"/>
          <w:szCs w:val="32"/>
        </w:rPr>
      </w:pPr>
      <w:r w:rsidRPr="00EF36F9">
        <w:rPr>
          <w:rFonts w:cs="TH SarabunPSK"/>
          <w:b/>
          <w:bCs/>
          <w:szCs w:val="32"/>
          <w:cs/>
        </w:rPr>
        <w:t>โครงข่ายประสาท</w:t>
      </w:r>
      <w:r w:rsidRPr="00EF36F9">
        <w:rPr>
          <w:rFonts w:cs="TH SarabunPSK"/>
          <w:b/>
          <w:bCs/>
          <w:szCs w:val="32"/>
        </w:rPr>
        <w:t xml:space="preserve"> (Neural Network)</w:t>
      </w:r>
      <w:r w:rsidRPr="00707580">
        <w:rPr>
          <w:rFonts w:cs="TH SarabunPSK"/>
          <w:szCs w:val="32"/>
        </w:rPr>
        <w:t xml:space="preserve"> </w:t>
      </w:r>
      <w:r w:rsidRPr="00707580">
        <w:rPr>
          <w:rFonts w:cs="TH SarabunPSK"/>
          <w:szCs w:val="32"/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rPr>
          <w:rFonts w:cs="TH SarabunPSK"/>
          <w:szCs w:val="32"/>
        </w:rPr>
        <w:t xml:space="preserve">Neural Network </w:t>
      </w:r>
      <w:r w:rsidRPr="00707580">
        <w:rPr>
          <w:rFonts w:cs="TH SarabunPSK"/>
          <w:szCs w:val="32"/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rPr>
          <w:rFonts w:cs="TH SarabunPSK"/>
          <w:szCs w:val="32"/>
        </w:rPr>
        <w:t xml:space="preserve">(knowledge) </w:t>
      </w:r>
      <w:r w:rsidRPr="00707580">
        <w:rPr>
          <w:rFonts w:cs="TH SarabunPSK"/>
          <w:szCs w:val="32"/>
          <w:cs/>
        </w:rPr>
        <w:t xml:space="preserve">โดยผ่านการเรียนรู้ </w:t>
      </w:r>
      <w:r w:rsidRPr="00707580">
        <w:rPr>
          <w:rFonts w:cs="TH SarabunPSK"/>
          <w:szCs w:val="32"/>
        </w:rPr>
        <w:t>(learning</w:t>
      </w:r>
      <w:r w:rsidRPr="00707580">
        <w:rPr>
          <w:rFonts w:cs="TH SarabunPSK"/>
          <w:szCs w:val="32"/>
          <w:cs/>
        </w:rPr>
        <w:t xml:space="preserve"> </w:t>
      </w:r>
      <w:r w:rsidRPr="00707580">
        <w:rPr>
          <w:rFonts w:cs="TH SarabunPSK"/>
          <w:szCs w:val="32"/>
        </w:rPr>
        <w:t xml:space="preserve">process) </w:t>
      </w:r>
      <w:r w:rsidRPr="00707580">
        <w:rPr>
          <w:rFonts w:cs="TH SarabunPSK"/>
          <w:szCs w:val="32"/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rPr>
          <w:rFonts w:cs="TH SarabunPSK"/>
          <w:szCs w:val="32"/>
        </w:rPr>
        <w:t xml:space="preserve">(weight) </w:t>
      </w:r>
      <w:r w:rsidRPr="00707580">
        <w:rPr>
          <w:rFonts w:cs="TH SarabunPSK"/>
          <w:szCs w:val="32"/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ข้อมูลนำเข้า </w:t>
      </w:r>
      <w:r>
        <w:rPr>
          <w:rFonts w:cs="TH SarabunPSK"/>
          <w:szCs w:val="32"/>
        </w:rPr>
        <w:t xml:space="preserve">(input) </w:t>
      </w:r>
      <w:r>
        <w:rPr>
          <w:rFonts w:cs="TH SarabunPSK" w:hint="cs"/>
          <w:szCs w:val="32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ข้อมูลส่งออก </w:t>
      </w:r>
      <w:r>
        <w:rPr>
          <w:rFonts w:cs="TH SarabunPSK"/>
          <w:szCs w:val="32"/>
        </w:rPr>
        <w:t xml:space="preserve">(output) </w:t>
      </w:r>
      <w:r>
        <w:rPr>
          <w:rFonts w:cs="TH SarabunPSK" w:hint="cs"/>
          <w:szCs w:val="32"/>
          <w:cs/>
        </w:rPr>
        <w:t xml:space="preserve">คือ ผลลัพธ์ที่เกิดขึ้นจริง </w:t>
      </w:r>
      <w:r>
        <w:rPr>
          <w:rFonts w:cs="TH SarabunPSK"/>
          <w:szCs w:val="32"/>
        </w:rPr>
        <w:t xml:space="preserve">(actual output) </w:t>
      </w:r>
      <w:r>
        <w:rPr>
          <w:rFonts w:cs="TH SarabunPSK" w:hint="cs"/>
          <w:szCs w:val="32"/>
          <w:cs/>
        </w:rPr>
        <w:t xml:space="preserve">จากกระบวนการเรียนรู้ของ </w:t>
      </w:r>
      <w:r>
        <w:rPr>
          <w:rFonts w:cs="TH SarabunPSK"/>
          <w:szCs w:val="32"/>
        </w:rP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ค่าน้ำหนัก </w:t>
      </w:r>
      <w:r>
        <w:rPr>
          <w:rFonts w:cs="TH SarabunPSK"/>
          <w:szCs w:val="32"/>
        </w:rPr>
        <w:t xml:space="preserve">(weight) </w:t>
      </w:r>
      <w:r>
        <w:rPr>
          <w:rFonts w:cs="TH SarabunPSK" w:hint="cs"/>
          <w:szCs w:val="32"/>
          <w:cs/>
        </w:rPr>
        <w:t xml:space="preserve">คือ สิ่งที่ได้จากการเรียนรู้ของ </w:t>
      </w: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เรียกอีกอย่างว่า ค่าความรู้ </w:t>
      </w:r>
      <w:r>
        <w:rPr>
          <w:rFonts w:cs="TH SarabunPSK"/>
          <w:szCs w:val="32"/>
        </w:rPr>
        <w:t xml:space="preserve">(knowledge) </w:t>
      </w:r>
      <w:r>
        <w:rPr>
          <w:rFonts w:cs="TH SarabunPSK" w:hint="cs"/>
          <w:szCs w:val="32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ฟังก์ชันผลรวม </w:t>
      </w:r>
      <w:r>
        <w:rPr>
          <w:rFonts w:cs="TH SarabunPSK"/>
          <w:szCs w:val="32"/>
        </w:rPr>
        <w:t xml:space="preserve">(Summation function)  </w:t>
      </w:r>
      <w:r>
        <w:rPr>
          <w:rFonts w:cs="TH SarabunPSK" w:hint="cs"/>
          <w:szCs w:val="32"/>
          <w:cs/>
        </w:rPr>
        <w:t xml:space="preserve">เป็นผลรวมของข้อมูลป้อนเข้า </w:t>
      </w:r>
      <w:r>
        <w:rPr>
          <w:rFonts w:cs="TH SarabunPSK"/>
          <w:szCs w:val="32"/>
        </w:rPr>
        <w:t>(a</w:t>
      </w:r>
      <w:r>
        <w:rPr>
          <w:rFonts w:cs="TH SarabunPSK"/>
          <w:szCs w:val="32"/>
          <w:vertAlign w:val="subscript"/>
        </w:rPr>
        <w:t>i</w:t>
      </w:r>
      <w:r>
        <w:rPr>
          <w:rFonts w:cs="TH SarabunPSK"/>
          <w:szCs w:val="32"/>
        </w:rPr>
        <w:t xml:space="preserve">) </w:t>
      </w:r>
      <w:r>
        <w:rPr>
          <w:rFonts w:cs="TH SarabunPSK" w:hint="cs"/>
          <w:szCs w:val="32"/>
          <w:cs/>
        </w:rPr>
        <w:t xml:space="preserve">และค่าน้ำหนัก </w:t>
      </w:r>
      <w:r>
        <w:rPr>
          <w:rFonts w:cs="TH SarabunPSK"/>
          <w:szCs w:val="32"/>
        </w:rPr>
        <w:t>(</w:t>
      </w:r>
      <w:proofErr w:type="spellStart"/>
      <w:r>
        <w:rPr>
          <w:rFonts w:cs="TH SarabunPSK"/>
          <w:szCs w:val="32"/>
        </w:rPr>
        <w:t>w</w:t>
      </w:r>
      <w:r>
        <w:rPr>
          <w:rFonts w:cs="TH SarabunPSK"/>
          <w:szCs w:val="32"/>
          <w:vertAlign w:val="subscript"/>
        </w:rPr>
        <w:t>i</w:t>
      </w:r>
      <w:proofErr w:type="spellEnd"/>
      <w:r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rPr>
          <w:rFonts w:cs="TH SarabunPSK"/>
          <w:szCs w:val="32"/>
        </w:rPr>
      </w:pPr>
      <w:r>
        <w:rPr>
          <w:rFonts w:cs="TH SarabunPSK"/>
          <w:szCs w:val="32"/>
          <w:cs/>
        </w:rPr>
        <w:t xml:space="preserve">ฟังก์ชันการแปลง </w:t>
      </w:r>
      <w:r>
        <w:rPr>
          <w:rFonts w:cs="TH SarabunPSK"/>
          <w:szCs w:val="32"/>
        </w:rPr>
        <w:t xml:space="preserve">(transfer function) </w:t>
      </w:r>
      <w:r>
        <w:rPr>
          <w:rFonts w:cs="TH SarabunPSK" w:hint="cs"/>
          <w:szCs w:val="32"/>
          <w:cs/>
        </w:rPr>
        <w:t>เป็นการคำนวณการจำลองการทำงานของ</w:t>
      </w:r>
      <w:r>
        <w:rPr>
          <w:rFonts w:cs="TH SarabunPSK"/>
          <w:szCs w:val="32"/>
        </w:rP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36" w:name="_Toc61295431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36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049080F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  <w:rPr>
          <w:rFonts w:cs="TH SarabunPSK"/>
          <w:szCs w:val="32"/>
        </w:rPr>
      </w:pPr>
      <w:r>
        <w:rPr>
          <w:rFonts w:cs="TH SarabunPSK"/>
          <w:szCs w:val="32"/>
        </w:rPr>
        <w:t xml:space="preserve">Neural Network </w:t>
      </w:r>
      <w:r>
        <w:rPr>
          <w:rFonts w:cs="TH SarabunPSK" w:hint="cs"/>
          <w:szCs w:val="32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rPr>
          <w:rFonts w:cs="TH SarabunPSK"/>
          <w:szCs w:val="32"/>
        </w:rPr>
        <w:t xml:space="preserve">1 </w:t>
      </w:r>
      <w:r>
        <w:rPr>
          <w:rFonts w:cs="TH SarabunPSK" w:hint="cs"/>
          <w:szCs w:val="32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37" w:name="_Toc61295432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37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38" w:name="_Toc6129543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38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39" w:name="_Toc61186646"/>
      <w:bookmarkStart w:id="140" w:name="_Toc61466309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39"/>
      <w:bookmarkEnd w:id="140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41" w:name="_Toc61186647"/>
      <w:bookmarkStart w:id="142" w:name="_Toc61201571"/>
      <w:bookmarkStart w:id="143" w:name="_Toc61205937"/>
      <w:bookmarkStart w:id="144" w:name="_Toc61295434"/>
      <w:bookmarkStart w:id="145" w:name="_Toc61466310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41"/>
      <w:bookmarkEnd w:id="142"/>
      <w:bookmarkEnd w:id="143"/>
      <w:bookmarkEnd w:id="144"/>
      <w:bookmarkEnd w:id="145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46" w:name="_Toc61201612"/>
      <w:bookmarkStart w:id="147" w:name="_Toc61295435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46"/>
      <w:bookmarkEnd w:id="147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48" w:name="_Toc61201613"/>
      <w:bookmarkStart w:id="149" w:name="_Toc61295436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48"/>
      <w:bookmarkEnd w:id="149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50" w:name="_Toc61201614"/>
      <w:bookmarkStart w:id="151" w:name="_Toc61295437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50"/>
      <w:bookmarkEnd w:id="151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>ทำแชทบอทครั้งเดียว แต่สามารถใช้ได้กับหลาย</w:t>
      </w:r>
      <w:r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</w:rPr>
        <w:t>platform</w:t>
      </w:r>
      <w:r w:rsidR="0000525C" w:rsidRPr="001B016D">
        <w:rPr>
          <w:rFonts w:cs="TH SarabunPSK"/>
          <w:szCs w:val="32"/>
        </w:rPr>
        <w:t xml:space="preserve"> </w:t>
      </w:r>
      <w:r w:rsidR="00CF1982" w:rsidRPr="001B016D">
        <w:rPr>
          <w:rFonts w:cs="TH SarabunPSK"/>
          <w:szCs w:val="32"/>
          <w:cs/>
        </w:rPr>
        <w:t xml:space="preserve">เช่น </w:t>
      </w:r>
      <w:r w:rsidR="00CF1982" w:rsidRPr="001B016D">
        <w:rPr>
          <w:rFonts w:cs="TH SarabunPSK"/>
          <w:szCs w:val="32"/>
        </w:rPr>
        <w:t xml:space="preserve">Line, </w:t>
      </w:r>
      <w:r w:rsidR="000A7638" w:rsidRPr="001B016D">
        <w:rPr>
          <w:rFonts w:cs="TH SarabunPSK"/>
          <w:szCs w:val="32"/>
        </w:rPr>
        <w:t>Facebook</w:t>
      </w:r>
      <w:r w:rsidR="00CF1982" w:rsidRPr="001B016D">
        <w:rPr>
          <w:rFonts w:cs="TH SarabunPSK"/>
          <w:szCs w:val="32"/>
        </w:rPr>
        <w:t xml:space="preserve"> messenger</w:t>
      </w:r>
      <w:r w:rsidR="00BC409A" w:rsidRPr="001B016D">
        <w:rPr>
          <w:rFonts w:cs="TH SarabunPSK"/>
          <w:szCs w:val="32"/>
        </w:rPr>
        <w:t xml:space="preserve"> </w:t>
      </w:r>
      <w:r w:rsidR="00BC409A" w:rsidRPr="001B016D">
        <w:rPr>
          <w:rFonts w:cs="TH SarabunPSK"/>
          <w:szCs w:val="32"/>
          <w:cs/>
        </w:rPr>
        <w:t xml:space="preserve">และเว็บแชทของ </w:t>
      </w:r>
      <w:r w:rsidR="00BC409A" w:rsidRPr="001B016D">
        <w:rPr>
          <w:rFonts w:cs="TH SarabunPSK"/>
          <w:szCs w:val="32"/>
        </w:rPr>
        <w:t xml:space="preserve">Dialogflow </w:t>
      </w:r>
      <w:r w:rsidR="00BC409A" w:rsidRPr="001B016D">
        <w:rPr>
          <w:rFonts w:cs="TH SarabunPSK"/>
          <w:szCs w:val="32"/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สามารถทำ </w:t>
      </w:r>
      <w:r w:rsidRPr="001B016D">
        <w:rPr>
          <w:rFonts w:cs="TH SarabunPSK"/>
          <w:szCs w:val="32"/>
        </w:rPr>
        <w:t xml:space="preserve">pattern </w:t>
      </w:r>
      <w:r w:rsidRPr="001B016D">
        <w:rPr>
          <w:rFonts w:cs="TH SarabunPSK"/>
          <w:szCs w:val="32"/>
          <w:cs/>
        </w:rPr>
        <w:t xml:space="preserve">การสนทนาได้ </w:t>
      </w:r>
      <w:r w:rsidR="00BA6AD4" w:rsidRPr="001B016D">
        <w:rPr>
          <w:rFonts w:cs="TH SarabunPSK"/>
          <w:szCs w:val="32"/>
          <w:cs/>
        </w:rPr>
        <w:t>คือ</w:t>
      </w:r>
      <w:r w:rsidRPr="001B016D">
        <w:rPr>
          <w:rFonts w:cs="TH SarabunPSK"/>
          <w:szCs w:val="32"/>
          <w:cs/>
        </w:rPr>
        <w:t xml:space="preserve"> ต้องได้รับคำตอบครบ</w:t>
      </w:r>
      <w:r w:rsidR="00F757CA" w:rsidRPr="001B016D">
        <w:rPr>
          <w:rFonts w:cs="TH SarabunPSK"/>
          <w:szCs w:val="32"/>
          <w:cs/>
        </w:rPr>
        <w:t>ทั้งหมดก่อน</w:t>
      </w:r>
      <w:r w:rsidR="00FF2876" w:rsidRPr="001B016D">
        <w:rPr>
          <w:rFonts w:cs="TH SarabunPSK"/>
          <w:szCs w:val="32"/>
          <w:cs/>
        </w:rPr>
        <w:t xml:space="preserve"> </w:t>
      </w:r>
      <w:r w:rsidR="00F757CA" w:rsidRPr="001B016D">
        <w:rPr>
          <w:rFonts w:cs="TH SarabunPSK"/>
          <w:szCs w:val="32"/>
          <w:cs/>
        </w:rPr>
        <w:t>จึง</w:t>
      </w:r>
      <w:r w:rsidR="00140C95" w:rsidRPr="001B016D">
        <w:rPr>
          <w:rFonts w:cs="TH SarabunPSK"/>
          <w:szCs w:val="32"/>
          <w:cs/>
        </w:rPr>
        <w:t>สามารถประมวลผลได้</w:t>
      </w:r>
      <w:r w:rsidR="00FF2876" w:rsidRPr="001B016D">
        <w:rPr>
          <w:rFonts w:cs="TH SarabunPSK"/>
          <w:szCs w:val="32"/>
          <w:cs/>
        </w:rPr>
        <w:t xml:space="preserve"> ยกตัวอย่างกรณีการคำนวณ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rPr>
          <w:rFonts w:cs="TH SarabunPSK"/>
          <w:szCs w:val="32"/>
        </w:rPr>
        <w:t xml:space="preserve">BMI </w:t>
      </w:r>
      <w:r w:rsidR="00FF2876" w:rsidRPr="001B016D">
        <w:rPr>
          <w:rFonts w:cs="TH SarabunPSK"/>
          <w:szCs w:val="32"/>
          <w:cs/>
        </w:rPr>
        <w:t>ออกมาได้</w:t>
      </w:r>
      <w:r w:rsidR="00BA6AD4" w:rsidRPr="001B016D">
        <w:rPr>
          <w:rFonts w:cs="TH SarabunPSK"/>
          <w:szCs w:val="32"/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</w:t>
      </w:r>
      <w:r w:rsidR="00076D6E" w:rsidRPr="001B016D">
        <w:rPr>
          <w:rFonts w:cs="TH SarabunPSK"/>
          <w:szCs w:val="32"/>
          <w:cs/>
        </w:rPr>
        <w:t xml:space="preserve">และไม่ต้องมี </w:t>
      </w:r>
      <w:r w:rsidR="00076D6E" w:rsidRPr="001B016D">
        <w:rPr>
          <w:rFonts w:cs="TH SarabunPSK"/>
          <w:szCs w:val="32"/>
        </w:rPr>
        <w:t xml:space="preserve">server </w:t>
      </w:r>
      <w:r w:rsidR="00076D6E" w:rsidRPr="001B016D">
        <w:rPr>
          <w:rFonts w:cs="TH SarabunPSK"/>
          <w:szCs w:val="32"/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</w:t>
      </w:r>
      <w:r>
        <w:rPr>
          <w:rFonts w:cs="TH SarabunPSK" w:hint="cs"/>
          <w:szCs w:val="32"/>
          <w:cs/>
        </w:rPr>
        <w:t>ทำให้ผู้ใช้เขียนข้อความนอกเหนือจากที่เคยสอนไป</w:t>
      </w:r>
      <w:r w:rsidR="00175F30">
        <w:rPr>
          <w:rFonts w:cs="TH SarabunPSK" w:hint="cs"/>
          <w:szCs w:val="32"/>
          <w:cs/>
        </w:rPr>
        <w:t>แชทบอท</w:t>
      </w:r>
      <w:r>
        <w:rPr>
          <w:rFonts w:cs="TH SarabunPSK" w:hint="cs"/>
          <w:szCs w:val="32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  <w:rPr>
          <w:rFonts w:cs="TH SarabunPSK"/>
          <w:szCs w:val="32"/>
        </w:rPr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 w:rsidRPr="00CE6F8D">
        <w:rPr>
          <w:rFonts w:cs="TH SarabunPSK"/>
          <w:szCs w:val="32"/>
          <w:cs/>
        </w:rPr>
        <w:t>อินเตอร์เฟสใช้งานยาก</w:t>
      </w:r>
      <w:r w:rsidR="00DB3BF2">
        <w:rPr>
          <w:rFonts w:cs="TH SarabunPSK" w:hint="cs"/>
          <w:szCs w:val="32"/>
          <w:cs/>
        </w:rPr>
        <w:t xml:space="preserve">สำหรับคนที่ไม่ใช่สายงาน </w:t>
      </w:r>
      <w:r w:rsidR="00DB3BF2">
        <w:rPr>
          <w:rFonts w:cs="TH SarabunPSK"/>
          <w:szCs w:val="32"/>
        </w:rPr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เมื่อเขียนประโยคเพิ่มเข้าไปภายในแชทบอทผ่านหัวข้อ </w:t>
      </w:r>
      <w:r>
        <w:rPr>
          <w:rFonts w:cs="TH SarabunPSK"/>
          <w:szCs w:val="32"/>
        </w:rPr>
        <w:t xml:space="preserve">Training </w:t>
      </w:r>
      <w:r>
        <w:rPr>
          <w:rFonts w:cs="TH SarabunPSK" w:hint="cs"/>
          <w:szCs w:val="32"/>
          <w:cs/>
        </w:rPr>
        <w:t>ด้านซ้าย ต้อง</w:t>
      </w:r>
      <w:r w:rsidR="006E02BF">
        <w:rPr>
          <w:rFonts w:cs="TH SarabunPSK" w:hint="cs"/>
          <w:szCs w:val="32"/>
          <w:cs/>
        </w:rPr>
        <w:t>จัดการ</w:t>
      </w:r>
      <w:r>
        <w:rPr>
          <w:rFonts w:cs="TH SarabunPSK" w:hint="cs"/>
          <w:szCs w:val="32"/>
          <w:cs/>
        </w:rPr>
        <w:t xml:space="preserve">แต่ละประโยคเองว่าเหมาะสมกับ </w:t>
      </w:r>
      <w:r>
        <w:rPr>
          <w:rFonts w:cs="TH SarabunPSK"/>
          <w:szCs w:val="32"/>
        </w:rPr>
        <w:t xml:space="preserve">intent </w:t>
      </w:r>
      <w:r>
        <w:rPr>
          <w:rFonts w:cs="TH SarabunPSK" w:hint="cs"/>
          <w:szCs w:val="32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ในการเชื่อมต่อไปยังแอปพลิเคชันอื่นมี</w:t>
      </w:r>
      <w:r w:rsidR="0002007B">
        <w:rPr>
          <w:rFonts w:cs="TH SarabunPSK" w:hint="cs"/>
          <w:szCs w:val="32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52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3" w:name="_Toc61201575"/>
      <w:bookmarkStart w:id="154" w:name="_Toc61205941"/>
      <w:bookmarkStart w:id="155" w:name="_Toc61295438"/>
      <w:bookmarkStart w:id="156" w:name="_Toc61466311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52"/>
      <w:bookmarkEnd w:id="153"/>
      <w:bookmarkEnd w:id="154"/>
      <w:bookmarkEnd w:id="155"/>
      <w:bookmarkEnd w:id="156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proofErr w:type="spellStart"/>
      <w:r w:rsidR="00E31F46" w:rsidRPr="00E31F46">
        <w:t>LogicAdapter</w:t>
      </w:r>
      <w:proofErr w:type="spellEnd"/>
      <w:r w:rsidR="00E31F46" w:rsidRPr="00E31F46">
        <w:t xml:space="preserve">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57" w:name="_Toc61295439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57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58" w:name="_Toc61295440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58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เมื่อมีการ</w:t>
      </w:r>
      <w:r w:rsidR="00215EAA">
        <w:rPr>
          <w:rFonts w:cs="TH SarabunPSK" w:hint="cs"/>
          <w:szCs w:val="32"/>
          <w:cs/>
        </w:rPr>
        <w:t>พิมพ์ต่างจากที่สอนไป แชทบอท</w:t>
      </w:r>
      <w:r w:rsidR="00517586">
        <w:rPr>
          <w:rFonts w:cs="TH SarabunPSK" w:hint="cs"/>
          <w:szCs w:val="32"/>
          <w:cs/>
        </w:rPr>
        <w:t>จะยัง</w:t>
      </w:r>
      <w:r w:rsidR="00215EAA">
        <w:rPr>
          <w:rFonts w:cs="TH SarabunPSK" w:hint="cs"/>
          <w:szCs w:val="32"/>
          <w:cs/>
        </w:rPr>
        <w:t>สามารถเข้าใจได้</w:t>
      </w:r>
      <w:r>
        <w:rPr>
          <w:rFonts w:cs="TH SarabunPSK" w:hint="cs"/>
          <w:szCs w:val="32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มีการจ</w:t>
      </w:r>
      <w:r w:rsidR="00F9552C">
        <w:rPr>
          <w:rFonts w:cs="TH SarabunPSK" w:hint="cs"/>
          <w:szCs w:val="32"/>
          <w:cs/>
        </w:rPr>
        <w:t>ด</w:t>
      </w:r>
      <w:r>
        <w:rPr>
          <w:rFonts w:cs="TH SarabunPSK" w:hint="cs"/>
          <w:szCs w:val="32"/>
          <w:cs/>
        </w:rPr>
        <w:t>จำบริบทก่อนหน้า</w:t>
      </w:r>
      <w:r w:rsidR="00F9552C">
        <w:rPr>
          <w:rFonts w:cs="TH SarabunPSK" w:hint="cs"/>
          <w:szCs w:val="32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 w:rsidRPr="003967EA">
        <w:rPr>
          <w:rFonts w:cs="TH SarabunPSK"/>
          <w:szCs w:val="32"/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การสร้าง </w:t>
      </w:r>
      <w:r>
        <w:rPr>
          <w:rFonts w:cs="TH SarabunPSK"/>
          <w:szCs w:val="32"/>
        </w:rPr>
        <w:t xml:space="preserve">story </w:t>
      </w:r>
      <w:r>
        <w:rPr>
          <w:rFonts w:cs="TH SarabunPSK" w:hint="cs"/>
          <w:szCs w:val="32"/>
          <w:cs/>
        </w:rPr>
        <w:t>ทำได้ยาก</w:t>
      </w:r>
      <w:r w:rsidR="00C046A5">
        <w:rPr>
          <w:rFonts w:cs="TH SarabunPSK" w:hint="cs"/>
          <w:szCs w:val="32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9" w:name="_Toc61186649"/>
      <w:bookmarkStart w:id="160" w:name="_Toc61201576"/>
      <w:bookmarkStart w:id="161" w:name="_Toc61205944"/>
      <w:bookmarkStart w:id="162" w:name="_Toc61295441"/>
      <w:bookmarkStart w:id="163" w:name="_Toc6146631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59"/>
      <w:bookmarkEnd w:id="160"/>
      <w:bookmarkEnd w:id="161"/>
      <w:bookmarkEnd w:id="162"/>
      <w:bookmarkEnd w:id="163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64" w:name="_Toc61295442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64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65" w:name="_Toc61295443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65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 w:rsidRPr="002A6CCE">
        <w:rPr>
          <w:rFonts w:cs="TH SarabunPSK"/>
          <w:szCs w:val="32"/>
          <w:cs/>
        </w:rPr>
        <w:t xml:space="preserve">มีการเรียก </w:t>
      </w:r>
      <w:proofErr w:type="spellStart"/>
      <w:r w:rsidRPr="002A6CCE">
        <w:rPr>
          <w:rFonts w:cs="TH SarabunPSK"/>
          <w:szCs w:val="32"/>
        </w:rPr>
        <w:t>api</w:t>
      </w:r>
      <w:proofErr w:type="spellEnd"/>
      <w:r w:rsidRPr="002A6CCE">
        <w:rPr>
          <w:rFonts w:cs="TH SarabunPSK"/>
          <w:szCs w:val="32"/>
        </w:rPr>
        <w:t xml:space="preserve"> </w:t>
      </w:r>
      <w:r w:rsidR="00A65916">
        <w:rPr>
          <w:rFonts w:cs="TH SarabunPSK" w:hint="cs"/>
          <w:szCs w:val="32"/>
          <w:cs/>
        </w:rPr>
        <w:t>ไป</w:t>
      </w:r>
      <w:r w:rsidRPr="002A6CCE">
        <w:rPr>
          <w:rFonts w:cs="TH SarabunPSK"/>
          <w:szCs w:val="32"/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 w:rsidRPr="001B016D">
        <w:rPr>
          <w:rFonts w:cs="TH SarabunPSK"/>
          <w:szCs w:val="32"/>
          <w:cs/>
        </w:rPr>
        <w:t xml:space="preserve">สามารถใช้งานได้ฟรี และไม่ต้องมี </w:t>
      </w:r>
      <w:r w:rsidRPr="001B016D">
        <w:rPr>
          <w:rFonts w:cs="TH SarabunPSK"/>
          <w:szCs w:val="32"/>
        </w:rPr>
        <w:t xml:space="preserve">server </w:t>
      </w:r>
      <w:r w:rsidRPr="001B016D">
        <w:rPr>
          <w:rFonts w:cs="TH SarabunPSK"/>
          <w:szCs w:val="32"/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มีการเข้าใจภาษาด้วย </w:t>
      </w:r>
      <w:r>
        <w:rPr>
          <w:rFonts w:cs="TH SarabunPSK"/>
          <w:szCs w:val="32"/>
        </w:rPr>
        <w:t>NLP</w:t>
      </w:r>
      <w:r>
        <w:rPr>
          <w:rFonts w:cs="TH SarabunPSK" w:hint="cs"/>
          <w:szCs w:val="32"/>
          <w:cs/>
        </w:rPr>
        <w:t xml:space="preserve"> ทำให้</w:t>
      </w:r>
      <w:r w:rsidR="00057165">
        <w:rPr>
          <w:rFonts w:cs="TH SarabunPSK" w:hint="cs"/>
          <w:szCs w:val="32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  <w:rPr>
          <w:rFonts w:cs="TH SarabunPSK"/>
          <w:szCs w:val="32"/>
        </w:rPr>
      </w:pPr>
      <w:r w:rsidRPr="00E55A71">
        <w:rPr>
          <w:rFonts w:cs="TH SarabunPSK"/>
          <w:szCs w:val="32"/>
          <w:cs/>
        </w:rPr>
        <w:t xml:space="preserve">ไม่เหมาะกับบุคคลทั่วไปที่ไม่ใช่ </w:t>
      </w:r>
      <w:r w:rsidRPr="00E55A71">
        <w:rPr>
          <w:rFonts w:cs="TH SarabunPSK"/>
          <w:szCs w:val="32"/>
        </w:rPr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rFonts w:cs="TH SarabunPSK"/>
          <w:szCs w:val="32"/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rFonts w:cs="TH SarabunPSK"/>
          <w:szCs w:val="32"/>
          <w:cs/>
        </w:rPr>
        <w:t>ไม่มี</w:t>
      </w:r>
      <w:r w:rsidRPr="008877B4">
        <w:rPr>
          <w:rFonts w:cs="TH SarabunPSK"/>
          <w:szCs w:val="32"/>
        </w:rPr>
        <w:t xml:space="preserve"> entity </w:t>
      </w:r>
      <w:r w:rsidRPr="008877B4">
        <w:rPr>
          <w:rFonts w:cs="TH SarabunPSK"/>
          <w:szCs w:val="32"/>
          <w:cs/>
        </w:rPr>
        <w:t>เบื้องต้นมาให้ จึงต้องทำเองทั้งหมด</w:t>
      </w:r>
    </w:p>
    <w:p w14:paraId="776FF3B3" w14:textId="40BA7BEA" w:rsidR="00F078EE" w:rsidRDefault="00F078EE" w:rsidP="00162EF5">
      <w:pPr>
        <w:pStyle w:val="Heading1"/>
      </w:pPr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การวิเคราะห์และออกแบบระบบ</w:t>
      </w:r>
    </w:p>
    <w:p w14:paraId="2EB82044" w14:textId="07826595" w:rsidR="00AF7A2A" w:rsidRDefault="003E1798" w:rsidP="00E75163">
      <w:r>
        <w:rPr>
          <w:cs/>
        </w:rPr>
        <w:tab/>
      </w:r>
      <w:r>
        <w:rPr>
          <w:rFonts w:hint="cs"/>
          <w:cs/>
        </w:rPr>
        <w:t>ในหัวข้อนี้จะกล่าวถึงการวิเคราะห์ และออกแบบระบบ</w:t>
      </w:r>
      <w:r w:rsidR="00425A3D">
        <w:rPr>
          <w:rFonts w:hint="cs"/>
          <w:cs/>
        </w:rPr>
        <w:t xml:space="preserve"> โดยสามารถเขียน</w:t>
      </w:r>
      <w:r w:rsidR="007C282A">
        <w:rPr>
          <w:rFonts w:hint="cs"/>
          <w:cs/>
        </w:rPr>
        <w:t>ขั้นตอนการทำงาน</w:t>
      </w:r>
      <w:r w:rsidR="00751CC0">
        <w:rPr>
          <w:rFonts w:hint="cs"/>
          <w:cs/>
        </w:rPr>
        <w:t>ออกเป็นส่วน</w:t>
      </w:r>
      <w:r w:rsidR="00D174DD">
        <w:rPr>
          <w:rFonts w:hint="cs"/>
          <w:cs/>
        </w:rPr>
        <w:t>ต่างๆ ได้</w:t>
      </w:r>
      <w:r w:rsidR="00065615">
        <w:t xml:space="preserve"> </w:t>
      </w:r>
      <w:r w:rsidR="007C282A">
        <w:rPr>
          <w:rFonts w:hint="cs"/>
          <w:cs/>
        </w:rPr>
        <w:t>ดังนี้</w:t>
      </w:r>
    </w:p>
    <w:p w14:paraId="608A8AB3" w14:textId="40B49979" w:rsidR="004250C3" w:rsidRDefault="006C551E" w:rsidP="002B7E46">
      <w:pPr>
        <w:jc w:val="center"/>
      </w:pPr>
      <w:r>
        <w:rPr>
          <w:noProof/>
        </w:rPr>
        <w:drawing>
          <wp:inline distT="0" distB="0" distL="0" distR="0" wp14:anchorId="6B70839B" wp14:editId="2D3DBA8A">
            <wp:extent cx="5274310" cy="6725920"/>
            <wp:effectExtent l="0" t="0" r="254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42F0" w14:textId="4E9B8F48" w:rsidR="00137462" w:rsidRDefault="00E0289A" w:rsidP="007738F6">
      <w:pPr>
        <w:jc w:val="center"/>
        <w:rPr>
          <w:rFonts w:hint="cs"/>
          <w:cs/>
        </w:rPr>
        <w:sectPr w:rsidR="00137462" w:rsidSect="00206150">
          <w:headerReference w:type="default" r:id="rId64"/>
          <w:footerReference w:type="default" r:id="rId65"/>
          <w:pgSz w:w="11906" w:h="16838"/>
          <w:pgMar w:top="2160" w:right="1440" w:bottom="1440" w:left="2160" w:header="706" w:footer="706" w:gutter="0"/>
          <w:pgNumType w:start="25"/>
          <w:cols w:space="708"/>
          <w:docGrid w:linePitch="360"/>
        </w:sectPr>
      </w:pPr>
      <w:r>
        <w:rPr>
          <w:rFonts w:hint="cs"/>
          <w:cs/>
        </w:rPr>
        <w:t xml:space="preserve">ภาพที่ </w:t>
      </w:r>
      <w:r>
        <w:t xml:space="preserve">3.1 </w:t>
      </w:r>
      <w:r w:rsidR="00682F3F">
        <w:rPr>
          <w:rFonts w:hint="cs"/>
          <w:cs/>
        </w:rPr>
        <w:t>ขั้น</w:t>
      </w:r>
      <w:r w:rsidR="00E11DBF">
        <w:rPr>
          <w:rFonts w:hint="cs"/>
          <w:cs/>
        </w:rPr>
        <w:t xml:space="preserve">ตอนการทำงาน </w:t>
      </w:r>
      <w:r w:rsidR="00E11DBF">
        <w:t>A</w:t>
      </w:r>
      <w:r w:rsidR="0013746D">
        <w:t>:</w:t>
      </w:r>
      <w:r w:rsidR="00E11DBF">
        <w:t xml:space="preserve"> </w:t>
      </w:r>
      <w:r w:rsidR="007478BB">
        <w:rPr>
          <w:rFonts w:hint="cs"/>
          <w:cs/>
        </w:rPr>
        <w:t xml:space="preserve">ช่วงการค้นหา </w:t>
      </w:r>
      <w:r w:rsidR="007478BB">
        <w:t xml:space="preserve">intent </w:t>
      </w:r>
      <w:r w:rsidR="007478BB">
        <w:rPr>
          <w:rFonts w:hint="cs"/>
          <w:cs/>
        </w:rPr>
        <w:t>ของข้อความ</w:t>
      </w:r>
    </w:p>
    <w:p w14:paraId="11D76172" w14:textId="77777777" w:rsidR="004B535B" w:rsidRPr="000C23F7" w:rsidRDefault="004B535B" w:rsidP="000C23F7">
      <w:pPr>
        <w:rPr>
          <w:cs/>
        </w:rPr>
      </w:pPr>
    </w:p>
    <w:p w14:paraId="456DEA8B" w14:textId="68918445" w:rsidR="00E0743E" w:rsidRPr="000D3CA1" w:rsidRDefault="00E0743E" w:rsidP="00F52C5F"/>
    <w:p w14:paraId="0BBBF4B9" w14:textId="2D8E415A" w:rsidR="004250C3" w:rsidRPr="00016BA8" w:rsidRDefault="00060C23" w:rsidP="00E75163">
      <w:pPr>
        <w:rPr>
          <w:cs/>
        </w:rPr>
      </w:pPr>
      <w:r w:rsidRPr="00016BA8">
        <w:rPr>
          <w:cs/>
        </w:rPr>
        <w:br w:type="page"/>
      </w:r>
    </w:p>
    <w:p w14:paraId="502B1C12" w14:textId="25223BDC" w:rsidR="00060C23" w:rsidRDefault="00482795" w:rsidP="00060C23">
      <w:pPr>
        <w:pStyle w:val="Heading1"/>
        <w:rPr>
          <w:cs/>
        </w:rPr>
      </w:pPr>
      <w:bookmarkStart w:id="166" w:name="_Toc61466313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166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66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</w:t>
      </w:r>
      <w:proofErr w:type="spellStart"/>
      <w:r w:rsidR="00EC43E2">
        <w:rPr>
          <w:rFonts w:ascii="TH Sarabun New" w:hAnsi="TH Sarabun New" w:cs="TH Sarabun New"/>
        </w:rPr>
        <w:t>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proofErr w:type="spellEnd"/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 xml:space="preserve">, Cambridge </w:t>
      </w:r>
      <w:proofErr w:type="spellStart"/>
      <w:r w:rsidR="00437905">
        <w:rPr>
          <w:rFonts w:ascii="TH Sarabun New" w:hAnsi="TH Sarabun New" w:cs="TH Sarabun New"/>
        </w:rPr>
        <w:t>UniversityPress</w:t>
      </w:r>
      <w:proofErr w:type="spellEnd"/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67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68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proofErr w:type="spellStart"/>
      <w:r w:rsidR="009F3765">
        <w:t>Shriti</w:t>
      </w:r>
      <w:proofErr w:type="spellEnd"/>
      <w:r w:rsidR="009F3765">
        <w:t xml:space="preserve"> Kapil, </w:t>
      </w:r>
      <w:proofErr w:type="spellStart"/>
      <w:r w:rsidR="00A12B80">
        <w:t>Meenu</w:t>
      </w:r>
      <w:proofErr w:type="spellEnd"/>
      <w:r w:rsidR="00A12B80">
        <w:t xml:space="preserve"> Chawla, </w:t>
      </w:r>
      <w:proofErr w:type="spellStart"/>
      <w:r w:rsidR="00A12B80">
        <w:t>Mohd</w:t>
      </w:r>
      <w:proofErr w:type="spellEnd"/>
      <w:r w:rsidR="00A12B80">
        <w:t xml:space="preserve">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69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r w:rsidR="00294D32">
        <w:fldChar w:fldCharType="begin"/>
      </w:r>
      <w:r w:rsidR="00294D32">
        <w:instrText xml:space="preserve"> HYPERLINK "http://www.sthda.com/english/wiki/wiki.php?id_contents=7940" </w:instrText>
      </w:r>
      <w:r w:rsidR="00294D32">
        <w:fldChar w:fldCharType="separate"/>
      </w:r>
      <w:r w:rsidR="007044FC" w:rsidRPr="00EE3575">
        <w:rPr>
          <w:rStyle w:val="Hyperlink"/>
        </w:rPr>
        <w:t>http://www.sthda.com/english/wiki/wiki.php?id_contents=</w:t>
      </w:r>
      <w:r w:rsidR="007044FC" w:rsidRPr="00EE3575">
        <w:rPr>
          <w:rStyle w:val="Hyperlink"/>
          <w:cs/>
        </w:rPr>
        <w:t>7940</w:t>
      </w:r>
      <w:r w:rsidR="00294D32">
        <w:rPr>
          <w:rStyle w:val="Hyperlink"/>
        </w:rPr>
        <w:fldChar w:fldCharType="end"/>
      </w:r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r w:rsidR="00294D32">
        <w:fldChar w:fldCharType="begin"/>
      </w:r>
      <w:r w:rsidR="00294D32">
        <w:instrText xml:space="preserve"> HYPERLINK "http://www.cs.ubbcluj.ro/~gabis/ml/ML-books/McGrawHill%20-%20Machine%20Learning%20-Tom%20Mitchell.pdf" </w:instrText>
      </w:r>
      <w:r w:rsidR="00294D32">
        <w:fldChar w:fldCharType="separate"/>
      </w:r>
      <w:r w:rsidRPr="00556BD0">
        <w:rPr>
          <w:rStyle w:val="Hyperlink"/>
        </w:rPr>
        <w:t>http://www.cs.ubbcluj.ro/~gabis/ml/ML-books/McGrawHill%</w:t>
      </w:r>
      <w:r w:rsidRPr="00556BD0">
        <w:rPr>
          <w:rStyle w:val="Hyperlink"/>
          <w:cs/>
        </w:rPr>
        <w:t>20-%20</w:t>
      </w:r>
      <w:r w:rsidRPr="00556BD0">
        <w:rPr>
          <w:rStyle w:val="Hyperlink"/>
        </w:rPr>
        <w:t>Machine%</w:t>
      </w:r>
      <w:r w:rsidRPr="00556BD0">
        <w:rPr>
          <w:rStyle w:val="Hyperlink"/>
          <w:cs/>
        </w:rPr>
        <w:t>20</w:t>
      </w:r>
      <w:r w:rsidRPr="00556BD0">
        <w:rPr>
          <w:rStyle w:val="Hyperlink"/>
        </w:rPr>
        <w:t>Learning%</w:t>
      </w:r>
      <w:r w:rsidRPr="00556BD0">
        <w:rPr>
          <w:rStyle w:val="Hyperlink"/>
          <w:cs/>
        </w:rPr>
        <w:t>20-</w:t>
      </w:r>
      <w:r w:rsidRPr="00556BD0">
        <w:rPr>
          <w:rStyle w:val="Hyperlink"/>
        </w:rPr>
        <w:t>Tom%</w:t>
      </w:r>
      <w:r w:rsidRPr="00556BD0">
        <w:rPr>
          <w:rStyle w:val="Hyperlink"/>
          <w:cs/>
        </w:rPr>
        <w:t>20</w:t>
      </w:r>
      <w:r w:rsidRPr="00556BD0">
        <w:rPr>
          <w:rStyle w:val="Hyperlink"/>
        </w:rPr>
        <w:t>Mitchell.pdf</w:t>
      </w:r>
      <w:r w:rsidR="00294D32">
        <w:rPr>
          <w:rStyle w:val="Hyperlink"/>
        </w:rPr>
        <w:fldChar w:fldCharType="end"/>
      </w:r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lastRenderedPageBreak/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70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r w:rsidR="00294D32">
        <w:fldChar w:fldCharType="begin"/>
      </w:r>
      <w:r w:rsidR="00294D32">
        <w:instrText xml:space="preserve"> HYPERLINK "https://cloud.google.com/dialogflow/docs" </w:instrText>
      </w:r>
      <w:r w:rsidR="00294D32">
        <w:fldChar w:fldCharType="separate"/>
      </w:r>
      <w:r w:rsidRPr="00556BD0">
        <w:rPr>
          <w:rStyle w:val="Hyperlink"/>
        </w:rPr>
        <w:t>https://cloud.google.com/dialogflow/docs</w:t>
      </w:r>
      <w:r w:rsidR="00294D32">
        <w:rPr>
          <w:rStyle w:val="Hyperlink"/>
        </w:rPr>
        <w:fldChar w:fldCharType="end"/>
      </w:r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 xml:space="preserve">About </w:t>
      </w:r>
      <w:proofErr w:type="spellStart"/>
      <w:r w:rsidR="00DF38FE" w:rsidRPr="00DF38FE">
        <w:t>ChatterBot</w:t>
      </w:r>
      <w:proofErr w:type="spellEnd"/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294D32" w:rsidP="00775B80">
      <w:pPr>
        <w:ind w:left="720"/>
      </w:pPr>
      <w:hyperlink r:id="rId71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</w:t>
      </w:r>
      <w:proofErr w:type="gramStart"/>
      <w:r w:rsidR="00065DFB">
        <w:t>do?,</w:t>
      </w:r>
      <w:proofErr w:type="gramEnd"/>
      <w:r w:rsidR="00065DFB">
        <w:t xml:space="preserve">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hyperlink r:id="rId72" w:history="1">
        <w:r w:rsidR="00EA7F95" w:rsidRPr="00556BD0">
          <w:rPr>
            <w:rStyle w:val="Hyperlink"/>
          </w:rPr>
          <w:t>https://flow.ai/docs/what-can-flow-do</w:t>
        </w:r>
      </w:hyperlink>
    </w:p>
    <w:p w14:paraId="36987591" w14:textId="77777777" w:rsidR="00EA7F95" w:rsidRPr="00EA7F95" w:rsidRDefault="00EA7F95" w:rsidP="00A64147"/>
    <w:sectPr w:rsidR="00EA7F95" w:rsidRPr="00EA7F95" w:rsidSect="00137462">
      <w:headerReference w:type="default" r:id="rId73"/>
      <w:footerReference w:type="default" r:id="rId74"/>
      <w:pgSz w:w="11906" w:h="16838"/>
      <w:pgMar w:top="2160" w:right="1440" w:bottom="1440" w:left="2160" w:header="706" w:footer="706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E58DD" w14:textId="77777777" w:rsidR="00814AA6" w:rsidRDefault="00814AA6" w:rsidP="00FB7532">
      <w:r>
        <w:separator/>
      </w:r>
    </w:p>
  </w:endnote>
  <w:endnote w:type="continuationSeparator" w:id="0">
    <w:p w14:paraId="0F6E9EA1" w14:textId="77777777" w:rsidR="00814AA6" w:rsidRDefault="00814AA6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294D32" w:rsidRDefault="00294D32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294D32" w:rsidRDefault="00294D32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294D32" w:rsidRDefault="00294D32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294D32" w:rsidRDefault="00294D3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294D32" w:rsidRDefault="00294D3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294D32" w:rsidRDefault="00294D32" w:rsidP="008B7C39">
    <w:pPr>
      <w:pStyle w:val="Footer"/>
      <w:jc w:val="center"/>
    </w:pPr>
  </w:p>
  <w:p w14:paraId="35DA9564" w14:textId="77777777" w:rsidR="00294D32" w:rsidRDefault="00294D3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1508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8E020" w14:textId="5C21CDDC" w:rsidR="00294D32" w:rsidRDefault="00294D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69F82F" w14:textId="77777777" w:rsidR="00294D32" w:rsidRDefault="00294D3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2F292" w14:textId="5B248F71" w:rsidR="00294D32" w:rsidRDefault="00294D32">
    <w:pPr>
      <w:pStyle w:val="Footer"/>
      <w:jc w:val="right"/>
    </w:pPr>
  </w:p>
  <w:p w14:paraId="1220A628" w14:textId="77777777" w:rsidR="00294D32" w:rsidRDefault="00294D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8A8EF8" w14:textId="77777777" w:rsidR="00814AA6" w:rsidRDefault="00814AA6" w:rsidP="00FB7532">
      <w:r>
        <w:separator/>
      </w:r>
    </w:p>
  </w:footnote>
  <w:footnote w:type="continuationSeparator" w:id="0">
    <w:p w14:paraId="56F7B3D1" w14:textId="77777777" w:rsidR="00814AA6" w:rsidRDefault="00814AA6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294D32" w:rsidRDefault="00294D32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294D32" w:rsidRDefault="00294D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294D32" w:rsidRDefault="00294D32">
    <w:pPr>
      <w:pStyle w:val="Header"/>
      <w:jc w:val="right"/>
    </w:pPr>
  </w:p>
  <w:p w14:paraId="7BD494F5" w14:textId="77777777" w:rsidR="00294D32" w:rsidRDefault="00294D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294D32" w:rsidRDefault="00294D32">
    <w:pPr>
      <w:pStyle w:val="Header"/>
      <w:jc w:val="right"/>
    </w:pPr>
    <w:r>
      <w:t>2</w:t>
    </w:r>
  </w:p>
  <w:p w14:paraId="0A7C170F" w14:textId="77777777" w:rsidR="00294D32" w:rsidRDefault="00294D3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294D32" w:rsidRDefault="00294D32">
    <w:pPr>
      <w:pStyle w:val="Header"/>
      <w:jc w:val="right"/>
    </w:pPr>
    <w:r>
      <w:t>3</w:t>
    </w:r>
  </w:p>
  <w:p w14:paraId="400CDEFD" w14:textId="77777777" w:rsidR="00294D32" w:rsidRDefault="00294D3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294D32" w:rsidRDefault="00294D32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294D32" w:rsidRDefault="00294D3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294D32" w:rsidRDefault="00294D32">
    <w:pPr>
      <w:pStyle w:val="Header"/>
      <w:jc w:val="right"/>
    </w:pPr>
  </w:p>
  <w:p w14:paraId="54629C01" w14:textId="77777777" w:rsidR="00294D32" w:rsidRDefault="00294D32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294D32" w:rsidRDefault="00294D3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294D32" w:rsidRDefault="00294D3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FDDDF" w14:textId="787A4C07" w:rsidR="00294D32" w:rsidRDefault="00294D32">
    <w:pPr>
      <w:pStyle w:val="Header"/>
      <w:jc w:val="right"/>
    </w:pPr>
  </w:p>
  <w:p w14:paraId="09CF8038" w14:textId="77777777" w:rsidR="00294D32" w:rsidRDefault="00294D32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559545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1696B58" w14:textId="668CF56E" w:rsidR="00294D32" w:rsidRDefault="00294D3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294D32" w:rsidRDefault="00294D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0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2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443086"/>
    <w:multiLevelType w:val="hybridMultilevel"/>
    <w:tmpl w:val="7490330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871003F"/>
    <w:multiLevelType w:val="hybridMultilevel"/>
    <w:tmpl w:val="3B046F1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21"/>
  </w:num>
  <w:num w:numId="3">
    <w:abstractNumId w:val="3"/>
  </w:num>
  <w:num w:numId="4">
    <w:abstractNumId w:val="6"/>
  </w:num>
  <w:num w:numId="5">
    <w:abstractNumId w:val="23"/>
  </w:num>
  <w:num w:numId="6">
    <w:abstractNumId w:val="22"/>
  </w:num>
  <w:num w:numId="7">
    <w:abstractNumId w:val="7"/>
  </w:num>
  <w:num w:numId="8">
    <w:abstractNumId w:val="11"/>
  </w:num>
  <w:num w:numId="9">
    <w:abstractNumId w:val="17"/>
  </w:num>
  <w:num w:numId="10">
    <w:abstractNumId w:val="1"/>
  </w:num>
  <w:num w:numId="11">
    <w:abstractNumId w:val="5"/>
  </w:num>
  <w:num w:numId="12">
    <w:abstractNumId w:val="18"/>
  </w:num>
  <w:num w:numId="13">
    <w:abstractNumId w:val="8"/>
  </w:num>
  <w:num w:numId="14">
    <w:abstractNumId w:val="19"/>
  </w:num>
  <w:num w:numId="15">
    <w:abstractNumId w:val="13"/>
  </w:num>
  <w:num w:numId="16">
    <w:abstractNumId w:val="14"/>
  </w:num>
  <w:num w:numId="17">
    <w:abstractNumId w:val="25"/>
  </w:num>
  <w:num w:numId="18">
    <w:abstractNumId w:val="16"/>
  </w:num>
  <w:num w:numId="19">
    <w:abstractNumId w:val="0"/>
  </w:num>
  <w:num w:numId="20">
    <w:abstractNumId w:val="9"/>
  </w:num>
  <w:num w:numId="21">
    <w:abstractNumId w:val="2"/>
  </w:num>
  <w:num w:numId="22">
    <w:abstractNumId w:val="10"/>
  </w:num>
  <w:num w:numId="23">
    <w:abstractNumId w:val="12"/>
  </w:num>
  <w:num w:numId="24">
    <w:abstractNumId w:val="15"/>
  </w:num>
  <w:num w:numId="25">
    <w:abstractNumId w:val="20"/>
  </w:num>
  <w:num w:numId="26">
    <w:abstractNumId w:val="2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525C"/>
    <w:rsid w:val="000076A8"/>
    <w:rsid w:val="0000781B"/>
    <w:rsid w:val="00007A99"/>
    <w:rsid w:val="0001042E"/>
    <w:rsid w:val="00011BB5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77FC"/>
    <w:rsid w:val="00037B95"/>
    <w:rsid w:val="00037C58"/>
    <w:rsid w:val="000407F2"/>
    <w:rsid w:val="00042A00"/>
    <w:rsid w:val="0004359B"/>
    <w:rsid w:val="00043F02"/>
    <w:rsid w:val="00044DCC"/>
    <w:rsid w:val="00045368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D11"/>
    <w:rsid w:val="00067AE6"/>
    <w:rsid w:val="0007172A"/>
    <w:rsid w:val="00072C91"/>
    <w:rsid w:val="00073850"/>
    <w:rsid w:val="00073E71"/>
    <w:rsid w:val="00074269"/>
    <w:rsid w:val="00074CE8"/>
    <w:rsid w:val="000759B5"/>
    <w:rsid w:val="00076D6E"/>
    <w:rsid w:val="00076E1B"/>
    <w:rsid w:val="000818FF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21C2"/>
    <w:rsid w:val="000A27B7"/>
    <w:rsid w:val="000A39E4"/>
    <w:rsid w:val="000A489A"/>
    <w:rsid w:val="000A5AA9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360D"/>
    <w:rsid w:val="000D3CA1"/>
    <w:rsid w:val="000D58A6"/>
    <w:rsid w:val="000D6A67"/>
    <w:rsid w:val="000D6AAA"/>
    <w:rsid w:val="000E13A6"/>
    <w:rsid w:val="000E1677"/>
    <w:rsid w:val="000E312B"/>
    <w:rsid w:val="000E4E7D"/>
    <w:rsid w:val="000E7D63"/>
    <w:rsid w:val="000F03A1"/>
    <w:rsid w:val="000F5618"/>
    <w:rsid w:val="000F612C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39AB"/>
    <w:rsid w:val="00113E95"/>
    <w:rsid w:val="00114D02"/>
    <w:rsid w:val="001161EE"/>
    <w:rsid w:val="0011683F"/>
    <w:rsid w:val="001171FB"/>
    <w:rsid w:val="0011752F"/>
    <w:rsid w:val="00122A96"/>
    <w:rsid w:val="001231E4"/>
    <w:rsid w:val="001245B0"/>
    <w:rsid w:val="0012595E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60335"/>
    <w:rsid w:val="001604A3"/>
    <w:rsid w:val="00162EF5"/>
    <w:rsid w:val="0016354B"/>
    <w:rsid w:val="001648F2"/>
    <w:rsid w:val="0016578B"/>
    <w:rsid w:val="00166CDE"/>
    <w:rsid w:val="00166E2A"/>
    <w:rsid w:val="00167408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A0820"/>
    <w:rsid w:val="001A158D"/>
    <w:rsid w:val="001A2136"/>
    <w:rsid w:val="001A3A67"/>
    <w:rsid w:val="001A43B7"/>
    <w:rsid w:val="001A4EFD"/>
    <w:rsid w:val="001A654D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37E9"/>
    <w:rsid w:val="001F573D"/>
    <w:rsid w:val="001F672C"/>
    <w:rsid w:val="001F7D98"/>
    <w:rsid w:val="00203429"/>
    <w:rsid w:val="0020420B"/>
    <w:rsid w:val="00206150"/>
    <w:rsid w:val="002075BF"/>
    <w:rsid w:val="002107FB"/>
    <w:rsid w:val="002110B8"/>
    <w:rsid w:val="00211AC2"/>
    <w:rsid w:val="002124E9"/>
    <w:rsid w:val="0021331F"/>
    <w:rsid w:val="00214BD7"/>
    <w:rsid w:val="00215677"/>
    <w:rsid w:val="0021587A"/>
    <w:rsid w:val="00215B29"/>
    <w:rsid w:val="00215EAA"/>
    <w:rsid w:val="002172E4"/>
    <w:rsid w:val="00217AA4"/>
    <w:rsid w:val="00224498"/>
    <w:rsid w:val="00225337"/>
    <w:rsid w:val="00225A7A"/>
    <w:rsid w:val="00227441"/>
    <w:rsid w:val="00231306"/>
    <w:rsid w:val="0023258E"/>
    <w:rsid w:val="00232B96"/>
    <w:rsid w:val="00234227"/>
    <w:rsid w:val="00234479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715D"/>
    <w:rsid w:val="00247940"/>
    <w:rsid w:val="00250F83"/>
    <w:rsid w:val="00254365"/>
    <w:rsid w:val="002574AE"/>
    <w:rsid w:val="002577F1"/>
    <w:rsid w:val="00261867"/>
    <w:rsid w:val="0026186D"/>
    <w:rsid w:val="00264C63"/>
    <w:rsid w:val="002659F4"/>
    <w:rsid w:val="00265E28"/>
    <w:rsid w:val="00267757"/>
    <w:rsid w:val="00271099"/>
    <w:rsid w:val="002724F8"/>
    <w:rsid w:val="002754E0"/>
    <w:rsid w:val="00276150"/>
    <w:rsid w:val="00277C59"/>
    <w:rsid w:val="002806F5"/>
    <w:rsid w:val="0028115D"/>
    <w:rsid w:val="00284094"/>
    <w:rsid w:val="002846E7"/>
    <w:rsid w:val="002848BF"/>
    <w:rsid w:val="00284BA8"/>
    <w:rsid w:val="002868B9"/>
    <w:rsid w:val="00286D0A"/>
    <w:rsid w:val="002871F7"/>
    <w:rsid w:val="002914FD"/>
    <w:rsid w:val="00291826"/>
    <w:rsid w:val="00291E9C"/>
    <w:rsid w:val="002922E8"/>
    <w:rsid w:val="0029259A"/>
    <w:rsid w:val="0029368A"/>
    <w:rsid w:val="00294D32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6BF"/>
    <w:rsid w:val="002B4EB8"/>
    <w:rsid w:val="002B52CA"/>
    <w:rsid w:val="002B5324"/>
    <w:rsid w:val="002B5F57"/>
    <w:rsid w:val="002B7879"/>
    <w:rsid w:val="002B7E46"/>
    <w:rsid w:val="002C063F"/>
    <w:rsid w:val="002C0A25"/>
    <w:rsid w:val="002C2E18"/>
    <w:rsid w:val="002C2EF8"/>
    <w:rsid w:val="002C3C0A"/>
    <w:rsid w:val="002C4B39"/>
    <w:rsid w:val="002C7F30"/>
    <w:rsid w:val="002D03C3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848"/>
    <w:rsid w:val="00306DB7"/>
    <w:rsid w:val="00307A40"/>
    <w:rsid w:val="00307FEA"/>
    <w:rsid w:val="00312B27"/>
    <w:rsid w:val="003136F4"/>
    <w:rsid w:val="00314CE9"/>
    <w:rsid w:val="00320707"/>
    <w:rsid w:val="00321E6A"/>
    <w:rsid w:val="003222E7"/>
    <w:rsid w:val="00323FB4"/>
    <w:rsid w:val="00326AEC"/>
    <w:rsid w:val="00331125"/>
    <w:rsid w:val="00331E43"/>
    <w:rsid w:val="00332B66"/>
    <w:rsid w:val="0033564F"/>
    <w:rsid w:val="003361F6"/>
    <w:rsid w:val="003373D2"/>
    <w:rsid w:val="00337B35"/>
    <w:rsid w:val="00340C17"/>
    <w:rsid w:val="003451FD"/>
    <w:rsid w:val="00345F4F"/>
    <w:rsid w:val="0034645C"/>
    <w:rsid w:val="0034696B"/>
    <w:rsid w:val="003472F1"/>
    <w:rsid w:val="00347A88"/>
    <w:rsid w:val="00350055"/>
    <w:rsid w:val="0035061D"/>
    <w:rsid w:val="00350A11"/>
    <w:rsid w:val="00351606"/>
    <w:rsid w:val="003529BD"/>
    <w:rsid w:val="00352A2E"/>
    <w:rsid w:val="00352A88"/>
    <w:rsid w:val="00352B55"/>
    <w:rsid w:val="00353B32"/>
    <w:rsid w:val="0035419A"/>
    <w:rsid w:val="00355286"/>
    <w:rsid w:val="0035576D"/>
    <w:rsid w:val="00355BB1"/>
    <w:rsid w:val="0035779A"/>
    <w:rsid w:val="00361155"/>
    <w:rsid w:val="00361DEE"/>
    <w:rsid w:val="00365E8A"/>
    <w:rsid w:val="0036657B"/>
    <w:rsid w:val="003721EA"/>
    <w:rsid w:val="00373930"/>
    <w:rsid w:val="00374816"/>
    <w:rsid w:val="00374DA2"/>
    <w:rsid w:val="00374FBF"/>
    <w:rsid w:val="00376A0E"/>
    <w:rsid w:val="00377B69"/>
    <w:rsid w:val="0038020D"/>
    <w:rsid w:val="00381571"/>
    <w:rsid w:val="00385190"/>
    <w:rsid w:val="003857A1"/>
    <w:rsid w:val="0038717A"/>
    <w:rsid w:val="0038762C"/>
    <w:rsid w:val="00387E8F"/>
    <w:rsid w:val="00390AD7"/>
    <w:rsid w:val="00391470"/>
    <w:rsid w:val="003915DF"/>
    <w:rsid w:val="00391DD9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6B14"/>
    <w:rsid w:val="003A74AF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CB8"/>
    <w:rsid w:val="003F01E1"/>
    <w:rsid w:val="003F56B2"/>
    <w:rsid w:val="003F6644"/>
    <w:rsid w:val="003F6785"/>
    <w:rsid w:val="003F6CE3"/>
    <w:rsid w:val="003F6E3C"/>
    <w:rsid w:val="0040111F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22EB"/>
    <w:rsid w:val="00422C99"/>
    <w:rsid w:val="004250C3"/>
    <w:rsid w:val="0042534F"/>
    <w:rsid w:val="00425A3D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2C16"/>
    <w:rsid w:val="004432FA"/>
    <w:rsid w:val="00443EC0"/>
    <w:rsid w:val="00444D0D"/>
    <w:rsid w:val="004503E9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626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C1F"/>
    <w:rsid w:val="004E3530"/>
    <w:rsid w:val="004E397F"/>
    <w:rsid w:val="004E488C"/>
    <w:rsid w:val="004E531E"/>
    <w:rsid w:val="004E69BD"/>
    <w:rsid w:val="004F0E3F"/>
    <w:rsid w:val="004F1FCE"/>
    <w:rsid w:val="004F2ECB"/>
    <w:rsid w:val="004F3367"/>
    <w:rsid w:val="004F34B8"/>
    <w:rsid w:val="004F3516"/>
    <w:rsid w:val="004F356A"/>
    <w:rsid w:val="004F3F76"/>
    <w:rsid w:val="004F4DED"/>
    <w:rsid w:val="004F72EE"/>
    <w:rsid w:val="005039DC"/>
    <w:rsid w:val="00503D78"/>
    <w:rsid w:val="0050448A"/>
    <w:rsid w:val="00505A21"/>
    <w:rsid w:val="00505DDD"/>
    <w:rsid w:val="0050714F"/>
    <w:rsid w:val="0051139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30A8C"/>
    <w:rsid w:val="00531312"/>
    <w:rsid w:val="00532CA2"/>
    <w:rsid w:val="0053318C"/>
    <w:rsid w:val="0053366E"/>
    <w:rsid w:val="00534754"/>
    <w:rsid w:val="00535A19"/>
    <w:rsid w:val="00536DA1"/>
    <w:rsid w:val="00536E8F"/>
    <w:rsid w:val="00541847"/>
    <w:rsid w:val="00541EFF"/>
    <w:rsid w:val="005421EA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3062"/>
    <w:rsid w:val="00574268"/>
    <w:rsid w:val="00574A17"/>
    <w:rsid w:val="00575010"/>
    <w:rsid w:val="00576493"/>
    <w:rsid w:val="00577815"/>
    <w:rsid w:val="00577A2E"/>
    <w:rsid w:val="005843F2"/>
    <w:rsid w:val="005876D3"/>
    <w:rsid w:val="005876F6"/>
    <w:rsid w:val="00591F81"/>
    <w:rsid w:val="005922E3"/>
    <w:rsid w:val="005935D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F17"/>
    <w:rsid w:val="005B6639"/>
    <w:rsid w:val="005B737F"/>
    <w:rsid w:val="005B7764"/>
    <w:rsid w:val="005C08FD"/>
    <w:rsid w:val="005C3BF3"/>
    <w:rsid w:val="005C5FC8"/>
    <w:rsid w:val="005C6482"/>
    <w:rsid w:val="005C75DB"/>
    <w:rsid w:val="005C77DE"/>
    <w:rsid w:val="005D1C4B"/>
    <w:rsid w:val="005D1F93"/>
    <w:rsid w:val="005D24AD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2783"/>
    <w:rsid w:val="005E680F"/>
    <w:rsid w:val="005E6F31"/>
    <w:rsid w:val="005E71C1"/>
    <w:rsid w:val="005F061A"/>
    <w:rsid w:val="005F0907"/>
    <w:rsid w:val="005F0A4C"/>
    <w:rsid w:val="005F0FD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6015F6"/>
    <w:rsid w:val="00602901"/>
    <w:rsid w:val="00604248"/>
    <w:rsid w:val="00606512"/>
    <w:rsid w:val="00606AD4"/>
    <w:rsid w:val="006072AF"/>
    <w:rsid w:val="00610AFA"/>
    <w:rsid w:val="00616F33"/>
    <w:rsid w:val="00620710"/>
    <w:rsid w:val="00621A41"/>
    <w:rsid w:val="006265A2"/>
    <w:rsid w:val="0063058B"/>
    <w:rsid w:val="00631C9C"/>
    <w:rsid w:val="00632BCD"/>
    <w:rsid w:val="00635B96"/>
    <w:rsid w:val="00640646"/>
    <w:rsid w:val="00640ADE"/>
    <w:rsid w:val="00640B93"/>
    <w:rsid w:val="00641B02"/>
    <w:rsid w:val="006421A3"/>
    <w:rsid w:val="006454D5"/>
    <w:rsid w:val="0064636D"/>
    <w:rsid w:val="00646946"/>
    <w:rsid w:val="00653799"/>
    <w:rsid w:val="00660055"/>
    <w:rsid w:val="0066117B"/>
    <w:rsid w:val="006615B0"/>
    <w:rsid w:val="00662E51"/>
    <w:rsid w:val="0066404A"/>
    <w:rsid w:val="0067142D"/>
    <w:rsid w:val="00673166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294F"/>
    <w:rsid w:val="006C3922"/>
    <w:rsid w:val="006C44F6"/>
    <w:rsid w:val="006C551E"/>
    <w:rsid w:val="006C5C82"/>
    <w:rsid w:val="006D07F3"/>
    <w:rsid w:val="006D1A49"/>
    <w:rsid w:val="006D209A"/>
    <w:rsid w:val="006D4874"/>
    <w:rsid w:val="006D51C3"/>
    <w:rsid w:val="006D72E9"/>
    <w:rsid w:val="006E02BF"/>
    <w:rsid w:val="006E31C0"/>
    <w:rsid w:val="006E433A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330"/>
    <w:rsid w:val="00702102"/>
    <w:rsid w:val="00702256"/>
    <w:rsid w:val="007044FC"/>
    <w:rsid w:val="00704C30"/>
    <w:rsid w:val="00707580"/>
    <w:rsid w:val="00710B17"/>
    <w:rsid w:val="00711EA8"/>
    <w:rsid w:val="0071307E"/>
    <w:rsid w:val="00713E3D"/>
    <w:rsid w:val="00714343"/>
    <w:rsid w:val="007156CB"/>
    <w:rsid w:val="007160C3"/>
    <w:rsid w:val="00717002"/>
    <w:rsid w:val="007206FE"/>
    <w:rsid w:val="007208BF"/>
    <w:rsid w:val="00721837"/>
    <w:rsid w:val="00722626"/>
    <w:rsid w:val="00723A35"/>
    <w:rsid w:val="00723C1E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5B80"/>
    <w:rsid w:val="00775F9A"/>
    <w:rsid w:val="007770DA"/>
    <w:rsid w:val="007771D0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3CA8"/>
    <w:rsid w:val="0079661B"/>
    <w:rsid w:val="007967F2"/>
    <w:rsid w:val="00797BC7"/>
    <w:rsid w:val="007A069A"/>
    <w:rsid w:val="007A184F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A8"/>
    <w:rsid w:val="007C194F"/>
    <w:rsid w:val="007C282A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307C9"/>
    <w:rsid w:val="00834DA9"/>
    <w:rsid w:val="0083664C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7827"/>
    <w:rsid w:val="00862735"/>
    <w:rsid w:val="00862D2F"/>
    <w:rsid w:val="008637DB"/>
    <w:rsid w:val="00864F77"/>
    <w:rsid w:val="00866105"/>
    <w:rsid w:val="008703F0"/>
    <w:rsid w:val="008719E1"/>
    <w:rsid w:val="00872B4E"/>
    <w:rsid w:val="00873F2C"/>
    <w:rsid w:val="00874565"/>
    <w:rsid w:val="00874F73"/>
    <w:rsid w:val="00875386"/>
    <w:rsid w:val="00875557"/>
    <w:rsid w:val="0087719A"/>
    <w:rsid w:val="0087765B"/>
    <w:rsid w:val="0088017F"/>
    <w:rsid w:val="00880975"/>
    <w:rsid w:val="00880F0D"/>
    <w:rsid w:val="00881C22"/>
    <w:rsid w:val="00882684"/>
    <w:rsid w:val="00882E06"/>
    <w:rsid w:val="008841DC"/>
    <w:rsid w:val="00885072"/>
    <w:rsid w:val="0088687D"/>
    <w:rsid w:val="008877B4"/>
    <w:rsid w:val="00887E09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25A6"/>
    <w:rsid w:val="008A39EA"/>
    <w:rsid w:val="008A3FEB"/>
    <w:rsid w:val="008A44F5"/>
    <w:rsid w:val="008A484F"/>
    <w:rsid w:val="008A4B9A"/>
    <w:rsid w:val="008A57A2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1A05"/>
    <w:rsid w:val="008E3516"/>
    <w:rsid w:val="008E41D5"/>
    <w:rsid w:val="008E468F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6384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8D4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54BE"/>
    <w:rsid w:val="00950409"/>
    <w:rsid w:val="00950D09"/>
    <w:rsid w:val="009525E2"/>
    <w:rsid w:val="00952E84"/>
    <w:rsid w:val="00953C05"/>
    <w:rsid w:val="009547CA"/>
    <w:rsid w:val="00954C4A"/>
    <w:rsid w:val="00955170"/>
    <w:rsid w:val="00956314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F77"/>
    <w:rsid w:val="009A5EAD"/>
    <w:rsid w:val="009A6662"/>
    <w:rsid w:val="009A7D6F"/>
    <w:rsid w:val="009B1FE8"/>
    <w:rsid w:val="009B2AF9"/>
    <w:rsid w:val="009B5E37"/>
    <w:rsid w:val="009B6040"/>
    <w:rsid w:val="009B6916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7769"/>
    <w:rsid w:val="00A20B96"/>
    <w:rsid w:val="00A21966"/>
    <w:rsid w:val="00A2242B"/>
    <w:rsid w:val="00A22D85"/>
    <w:rsid w:val="00A22EF1"/>
    <w:rsid w:val="00A23FB4"/>
    <w:rsid w:val="00A24D5F"/>
    <w:rsid w:val="00A27A00"/>
    <w:rsid w:val="00A317C0"/>
    <w:rsid w:val="00A34158"/>
    <w:rsid w:val="00A34202"/>
    <w:rsid w:val="00A34B9C"/>
    <w:rsid w:val="00A34DEC"/>
    <w:rsid w:val="00A37376"/>
    <w:rsid w:val="00A37EE9"/>
    <w:rsid w:val="00A407A8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31F5"/>
    <w:rsid w:val="00A54320"/>
    <w:rsid w:val="00A57DFD"/>
    <w:rsid w:val="00A61B73"/>
    <w:rsid w:val="00A634BC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4FB6"/>
    <w:rsid w:val="00A75081"/>
    <w:rsid w:val="00A80556"/>
    <w:rsid w:val="00A8184E"/>
    <w:rsid w:val="00A81B06"/>
    <w:rsid w:val="00A81DCA"/>
    <w:rsid w:val="00A82692"/>
    <w:rsid w:val="00A826B5"/>
    <w:rsid w:val="00A8509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63A3"/>
    <w:rsid w:val="00AD0ECD"/>
    <w:rsid w:val="00AD15AD"/>
    <w:rsid w:val="00AD1CD2"/>
    <w:rsid w:val="00AD1EEB"/>
    <w:rsid w:val="00AD2739"/>
    <w:rsid w:val="00AD447F"/>
    <w:rsid w:val="00AD54DF"/>
    <w:rsid w:val="00AD7AA6"/>
    <w:rsid w:val="00AE1A3D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EBF"/>
    <w:rsid w:val="00AF31DF"/>
    <w:rsid w:val="00AF7A2A"/>
    <w:rsid w:val="00B00CD6"/>
    <w:rsid w:val="00B02A2E"/>
    <w:rsid w:val="00B044D2"/>
    <w:rsid w:val="00B049B0"/>
    <w:rsid w:val="00B050F0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5ECB"/>
    <w:rsid w:val="00B27C6A"/>
    <w:rsid w:val="00B27E19"/>
    <w:rsid w:val="00B3081A"/>
    <w:rsid w:val="00B30AE3"/>
    <w:rsid w:val="00B31635"/>
    <w:rsid w:val="00B31BD1"/>
    <w:rsid w:val="00B3243E"/>
    <w:rsid w:val="00B35102"/>
    <w:rsid w:val="00B35773"/>
    <w:rsid w:val="00B36E38"/>
    <w:rsid w:val="00B41EAC"/>
    <w:rsid w:val="00B43627"/>
    <w:rsid w:val="00B43D29"/>
    <w:rsid w:val="00B46D23"/>
    <w:rsid w:val="00B479FD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3140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4256"/>
    <w:rsid w:val="00BA5F14"/>
    <w:rsid w:val="00BA6652"/>
    <w:rsid w:val="00BA6AD4"/>
    <w:rsid w:val="00BA7139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66C"/>
    <w:rsid w:val="00BD1AE4"/>
    <w:rsid w:val="00BD35E9"/>
    <w:rsid w:val="00BD52E5"/>
    <w:rsid w:val="00BD61BB"/>
    <w:rsid w:val="00BD71C0"/>
    <w:rsid w:val="00BD7A8D"/>
    <w:rsid w:val="00BE002B"/>
    <w:rsid w:val="00BE1DB7"/>
    <w:rsid w:val="00BE28E0"/>
    <w:rsid w:val="00BE48AD"/>
    <w:rsid w:val="00BE540C"/>
    <w:rsid w:val="00BE6290"/>
    <w:rsid w:val="00BF1A03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7820"/>
    <w:rsid w:val="00C179EC"/>
    <w:rsid w:val="00C21874"/>
    <w:rsid w:val="00C21D70"/>
    <w:rsid w:val="00C2261A"/>
    <w:rsid w:val="00C22886"/>
    <w:rsid w:val="00C24711"/>
    <w:rsid w:val="00C25DB0"/>
    <w:rsid w:val="00C27910"/>
    <w:rsid w:val="00C27A7D"/>
    <w:rsid w:val="00C3011F"/>
    <w:rsid w:val="00C3154B"/>
    <w:rsid w:val="00C319C6"/>
    <w:rsid w:val="00C31CA6"/>
    <w:rsid w:val="00C33AD7"/>
    <w:rsid w:val="00C35B18"/>
    <w:rsid w:val="00C4038F"/>
    <w:rsid w:val="00C41215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71E"/>
    <w:rsid w:val="00C547BB"/>
    <w:rsid w:val="00C5502D"/>
    <w:rsid w:val="00C63454"/>
    <w:rsid w:val="00C642B2"/>
    <w:rsid w:val="00C644D5"/>
    <w:rsid w:val="00C65584"/>
    <w:rsid w:val="00C667AB"/>
    <w:rsid w:val="00C66BAA"/>
    <w:rsid w:val="00C66DC0"/>
    <w:rsid w:val="00C7275F"/>
    <w:rsid w:val="00C72C3D"/>
    <w:rsid w:val="00C73614"/>
    <w:rsid w:val="00C73FB3"/>
    <w:rsid w:val="00C74840"/>
    <w:rsid w:val="00C74BBB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B0850"/>
    <w:rsid w:val="00CB1F5A"/>
    <w:rsid w:val="00CB294E"/>
    <w:rsid w:val="00CB67B3"/>
    <w:rsid w:val="00CC0769"/>
    <w:rsid w:val="00CC0A0F"/>
    <w:rsid w:val="00CC1938"/>
    <w:rsid w:val="00CC32ED"/>
    <w:rsid w:val="00CC4FD1"/>
    <w:rsid w:val="00CC631E"/>
    <w:rsid w:val="00CC6DCE"/>
    <w:rsid w:val="00CC7112"/>
    <w:rsid w:val="00CD0F1E"/>
    <w:rsid w:val="00CD2CBD"/>
    <w:rsid w:val="00CD2FD8"/>
    <w:rsid w:val="00CD33E9"/>
    <w:rsid w:val="00CD3706"/>
    <w:rsid w:val="00CD37A8"/>
    <w:rsid w:val="00CD4553"/>
    <w:rsid w:val="00CD4952"/>
    <w:rsid w:val="00CD5147"/>
    <w:rsid w:val="00CD5AEE"/>
    <w:rsid w:val="00CD5F67"/>
    <w:rsid w:val="00CD73CF"/>
    <w:rsid w:val="00CE082C"/>
    <w:rsid w:val="00CE1618"/>
    <w:rsid w:val="00CE4455"/>
    <w:rsid w:val="00CE4563"/>
    <w:rsid w:val="00CE4FC0"/>
    <w:rsid w:val="00CE67F6"/>
    <w:rsid w:val="00CE6F8D"/>
    <w:rsid w:val="00CF02E6"/>
    <w:rsid w:val="00CF1982"/>
    <w:rsid w:val="00CF2EAA"/>
    <w:rsid w:val="00CF4DD7"/>
    <w:rsid w:val="00CF5774"/>
    <w:rsid w:val="00CF592A"/>
    <w:rsid w:val="00CF6651"/>
    <w:rsid w:val="00CF6EB7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706D"/>
    <w:rsid w:val="00D174DD"/>
    <w:rsid w:val="00D2378A"/>
    <w:rsid w:val="00D2577E"/>
    <w:rsid w:val="00D26BF3"/>
    <w:rsid w:val="00D277A6"/>
    <w:rsid w:val="00D300AB"/>
    <w:rsid w:val="00D30BCA"/>
    <w:rsid w:val="00D32043"/>
    <w:rsid w:val="00D3322A"/>
    <w:rsid w:val="00D33325"/>
    <w:rsid w:val="00D412C7"/>
    <w:rsid w:val="00D436F9"/>
    <w:rsid w:val="00D44F20"/>
    <w:rsid w:val="00D46E75"/>
    <w:rsid w:val="00D474F7"/>
    <w:rsid w:val="00D51A00"/>
    <w:rsid w:val="00D525D3"/>
    <w:rsid w:val="00D57722"/>
    <w:rsid w:val="00D57999"/>
    <w:rsid w:val="00D61A3F"/>
    <w:rsid w:val="00D62752"/>
    <w:rsid w:val="00D63295"/>
    <w:rsid w:val="00D6387C"/>
    <w:rsid w:val="00D64036"/>
    <w:rsid w:val="00D65CDC"/>
    <w:rsid w:val="00D667DB"/>
    <w:rsid w:val="00D669B6"/>
    <w:rsid w:val="00D67C35"/>
    <w:rsid w:val="00D67DF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819"/>
    <w:rsid w:val="00DA569A"/>
    <w:rsid w:val="00DA5A93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241"/>
    <w:rsid w:val="00DC1EC8"/>
    <w:rsid w:val="00DC2038"/>
    <w:rsid w:val="00DC258F"/>
    <w:rsid w:val="00DC3E5B"/>
    <w:rsid w:val="00DC6774"/>
    <w:rsid w:val="00DC68C5"/>
    <w:rsid w:val="00DC6EDA"/>
    <w:rsid w:val="00DC7F9E"/>
    <w:rsid w:val="00DD1A3C"/>
    <w:rsid w:val="00DD1ED1"/>
    <w:rsid w:val="00DD2A34"/>
    <w:rsid w:val="00DD397F"/>
    <w:rsid w:val="00DD4386"/>
    <w:rsid w:val="00DD46BE"/>
    <w:rsid w:val="00DD4AD1"/>
    <w:rsid w:val="00DD4F5D"/>
    <w:rsid w:val="00DD7AE1"/>
    <w:rsid w:val="00DE16FD"/>
    <w:rsid w:val="00DE1747"/>
    <w:rsid w:val="00DE1E65"/>
    <w:rsid w:val="00DE2D09"/>
    <w:rsid w:val="00DE41F4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51E7"/>
    <w:rsid w:val="00DF6517"/>
    <w:rsid w:val="00DF6EFC"/>
    <w:rsid w:val="00E00120"/>
    <w:rsid w:val="00E0289A"/>
    <w:rsid w:val="00E02F8A"/>
    <w:rsid w:val="00E041C2"/>
    <w:rsid w:val="00E048BC"/>
    <w:rsid w:val="00E073F0"/>
    <w:rsid w:val="00E0743E"/>
    <w:rsid w:val="00E07969"/>
    <w:rsid w:val="00E07F24"/>
    <w:rsid w:val="00E105B1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31CBF"/>
    <w:rsid w:val="00E31F46"/>
    <w:rsid w:val="00E3344A"/>
    <w:rsid w:val="00E33846"/>
    <w:rsid w:val="00E34A1D"/>
    <w:rsid w:val="00E3625A"/>
    <w:rsid w:val="00E366AA"/>
    <w:rsid w:val="00E37B7D"/>
    <w:rsid w:val="00E37C5E"/>
    <w:rsid w:val="00E41BF9"/>
    <w:rsid w:val="00E42A71"/>
    <w:rsid w:val="00E43521"/>
    <w:rsid w:val="00E436F8"/>
    <w:rsid w:val="00E45DAA"/>
    <w:rsid w:val="00E47BAD"/>
    <w:rsid w:val="00E50346"/>
    <w:rsid w:val="00E55A71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75D2"/>
    <w:rsid w:val="00EA7EFC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53CA"/>
    <w:rsid w:val="00ED57E3"/>
    <w:rsid w:val="00ED672D"/>
    <w:rsid w:val="00ED6D44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F24E3"/>
    <w:rsid w:val="00EF2517"/>
    <w:rsid w:val="00EF36F9"/>
    <w:rsid w:val="00EF59DE"/>
    <w:rsid w:val="00EF59F3"/>
    <w:rsid w:val="00EF610E"/>
    <w:rsid w:val="00EF6929"/>
    <w:rsid w:val="00EF72A0"/>
    <w:rsid w:val="00EF7ACF"/>
    <w:rsid w:val="00EF7EC0"/>
    <w:rsid w:val="00F019AF"/>
    <w:rsid w:val="00F02F5D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51CE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763F"/>
    <w:rsid w:val="00F37A2A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61651"/>
    <w:rsid w:val="00F61C1D"/>
    <w:rsid w:val="00F61C92"/>
    <w:rsid w:val="00F62156"/>
    <w:rsid w:val="00F6416C"/>
    <w:rsid w:val="00F652A3"/>
    <w:rsid w:val="00F6750A"/>
    <w:rsid w:val="00F71D19"/>
    <w:rsid w:val="00F725CB"/>
    <w:rsid w:val="00F73417"/>
    <w:rsid w:val="00F73ACE"/>
    <w:rsid w:val="00F73B1B"/>
    <w:rsid w:val="00F74B68"/>
    <w:rsid w:val="00F74F7C"/>
    <w:rsid w:val="00F75555"/>
    <w:rsid w:val="00F757CA"/>
    <w:rsid w:val="00F80194"/>
    <w:rsid w:val="00F80367"/>
    <w:rsid w:val="00F81C85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7532"/>
    <w:rsid w:val="00FB78FB"/>
    <w:rsid w:val="00FC0C70"/>
    <w:rsid w:val="00FC0EBD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F2A6F"/>
  <w15:chartTrackingRefBased/>
  <w15:docId w15:val="{60EA46EF-E2FD-4EE1-B8D9-7F7109B0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8B7C39"/>
    <w:pPr>
      <w:ind w:left="720"/>
      <w:contextualSpacing/>
    </w:pPr>
    <w:rPr>
      <w:rFonts w:cs="Angsana New"/>
      <w:szCs w:val="40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image" Target="media/image29.png"/><Relationship Id="rId68" Type="http://schemas.openxmlformats.org/officeDocument/2006/relationships/hyperlink" Target="https://en.wikipedia.org/wiki/Jaccard_index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hyperlink" Target="https://flow.ai/blog/kb-different-kinds-of-chatbots" TargetMode="External"/><Relationship Id="rId74" Type="http://schemas.openxmlformats.org/officeDocument/2006/relationships/footer" Target="footer7.xm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header" Target="header8.xml"/><Relationship Id="rId69" Type="http://schemas.openxmlformats.org/officeDocument/2006/relationships/hyperlink" Target="https://ieeexplore.ieee.org/stamp/stamp.jsp?tp=&amp;arnumber=7913145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s://flow.ai/docs/what-can-flow-do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hyperlink" Target="http://nlp.stanford.edu/IR-book/information-retrieval-book.html" TargetMode="External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hyperlink" Target="http://journal.hcu.ac.th/pdffile/5.%20%E0%B9%82%E0%B8%84%E0%B8%A3%E0%B8%87%E0%B8%82%E0%B9%88%E0%B8%B2%E0%B8%A2%2073-87.pdf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footer" Target="footer6.xml"/><Relationship Id="rId73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chatterbot.readthedocs.io/en/stabl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4790</TotalTime>
  <Pages>34</Pages>
  <Words>5449</Words>
  <Characters>31063</Characters>
  <Application>Microsoft Office Word</Application>
  <DocSecurity>0</DocSecurity>
  <Lines>258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36440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VARISARA PISUTTHIAN (วริศรา พิสุทธิ์เธียร)</cp:lastModifiedBy>
  <cp:revision>199</cp:revision>
  <cp:lastPrinted>2021-01-14T06:15:00Z</cp:lastPrinted>
  <dcterms:created xsi:type="dcterms:W3CDTF">2021-01-08T07:41:00Z</dcterms:created>
  <dcterms:modified xsi:type="dcterms:W3CDTF">2021-03-10T09:39:00Z</dcterms:modified>
</cp:coreProperties>
</file>