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1466276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Pr="00443A63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 w:rsidRPr="00443A63">
        <w:rPr>
          <w:rFonts w:ascii="TH Sarabun New" w:hAnsi="TH Sarabun New" w:cs="TH Sarabun New"/>
          <w:cs/>
        </w:rPr>
        <w:t>การทำ</w:t>
      </w:r>
      <w:r w:rsidR="001D4FDF" w:rsidRPr="00443A63">
        <w:rPr>
          <w:rFonts w:ascii="TH Sarabun New" w:hAnsi="TH Sarabun New" w:cs="TH Sarabun New"/>
          <w:cs/>
        </w:rPr>
        <w:t>โครง</w:t>
      </w:r>
      <w:r w:rsidRPr="00443A63">
        <w:rPr>
          <w:rFonts w:ascii="TH Sarabun New" w:hAnsi="TH Sarabun New" w:cs="TH Sarabun New"/>
          <w:cs/>
        </w:rPr>
        <w:t xml:space="preserve">งานทางวิทยาการคอมพิวเตอร์ </w:t>
      </w:r>
      <w:r w:rsidRPr="00443A63">
        <w:rPr>
          <w:rFonts w:ascii="TH Sarabun New" w:hAnsi="TH Sarabun New" w:cs="TH Sarabun New"/>
        </w:rPr>
        <w:t>“</w:t>
      </w:r>
      <w:r w:rsidR="00BD61BB" w:rsidRPr="00443A63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 w:rsidRPr="00443A63">
        <w:rPr>
          <w:rFonts w:ascii="TH Sarabun New" w:hAnsi="TH Sarabun New" w:cs="TH Sarabun New"/>
        </w:rPr>
        <w:t xml:space="preserve">” </w:t>
      </w:r>
      <w:r w:rsidRPr="00443A63">
        <w:rPr>
          <w:rFonts w:ascii="TH Sarabun New" w:hAnsi="TH Sarabun New" w:cs="TH Sarabun New"/>
          <w:cs/>
        </w:rPr>
        <w:t>ในครั้ง</w:t>
      </w:r>
      <w:r w:rsidR="001D4FDF" w:rsidRPr="00443A63">
        <w:rPr>
          <w:rFonts w:ascii="TH Sarabun New" w:hAnsi="TH Sarabun New" w:cs="TH Sarabun New"/>
          <w:cs/>
        </w:rPr>
        <w:t>นี้</w:t>
      </w:r>
      <w:r w:rsidR="0049091A" w:rsidRPr="00443A63">
        <w:rPr>
          <w:rFonts w:ascii="TH Sarabun New" w:hAnsi="TH Sarabun New" w:cs="TH Sarabun New"/>
          <w:cs/>
        </w:rPr>
        <w:t>สำเร็จลุล่วงได้ด้วย</w:t>
      </w:r>
      <w:r w:rsidR="00AC3516" w:rsidRPr="00443A63">
        <w:rPr>
          <w:rFonts w:ascii="TH Sarabun New" w:hAnsi="TH Sarabun New" w:cs="TH Sarabun New"/>
          <w:cs/>
        </w:rPr>
        <w:t>ดี</w:t>
      </w:r>
      <w:r w:rsidR="001D4957" w:rsidRPr="00443A63">
        <w:rPr>
          <w:rFonts w:ascii="TH Sarabun New" w:hAnsi="TH Sarabun New" w:cs="TH Sarabun New"/>
          <w:cs/>
        </w:rPr>
        <w:t xml:space="preserve"> เพราะ</w:t>
      </w:r>
      <w:r w:rsidR="0049091A" w:rsidRPr="00443A63">
        <w:rPr>
          <w:rFonts w:ascii="TH Sarabun New" w:hAnsi="TH Sarabun New" w:cs="TH Sarabun New"/>
          <w:cs/>
        </w:rPr>
        <w:t>ความ</w:t>
      </w:r>
      <w:r w:rsidR="001D4957" w:rsidRPr="00443A63">
        <w:rPr>
          <w:rFonts w:ascii="TH Sarabun New" w:hAnsi="TH Sarabun New" w:cs="TH Sarabun New"/>
          <w:cs/>
        </w:rPr>
        <w:t>อนุเคราะห์</w:t>
      </w:r>
      <w:r w:rsidR="0049091A" w:rsidRPr="00443A63">
        <w:rPr>
          <w:rFonts w:ascii="TH Sarabun New" w:hAnsi="TH Sarabun New" w:cs="TH Sarabun New"/>
          <w:cs/>
        </w:rPr>
        <w:t>จาก</w:t>
      </w:r>
      <w:r w:rsidR="001D4957" w:rsidRPr="00443A63">
        <w:rPr>
          <w:rFonts w:ascii="TH Sarabun New" w:hAnsi="TH Sarabun New" w:cs="TH Sarabun New"/>
          <w:cs/>
        </w:rPr>
        <w:t>บุคคลหลายๆ ฝ่าย ดังนี้</w:t>
      </w:r>
    </w:p>
    <w:p w14:paraId="28463CF0" w14:textId="3D0439BF" w:rsidR="00B87E1A" w:rsidRPr="00443A63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</w:t>
      </w:r>
      <w:r w:rsidR="0049091A" w:rsidRPr="00443A63">
        <w:rPr>
          <w:rFonts w:ascii="TH Sarabun New" w:hAnsi="TH Sarabun New" w:cs="TH Sarabun New"/>
          <w:cs/>
        </w:rPr>
        <w:t>อาจารย์ ดร</w:t>
      </w:r>
      <w:r w:rsidR="0049091A" w:rsidRPr="00443A63">
        <w:rPr>
          <w:rFonts w:ascii="TH Sarabun New" w:hAnsi="TH Sarabun New" w:cs="TH Sarabun New"/>
        </w:rPr>
        <w:t>.</w:t>
      </w:r>
      <w:r w:rsidR="0049091A" w:rsidRPr="00443A63">
        <w:rPr>
          <w:rFonts w:ascii="TH Sarabun New" w:hAnsi="TH Sarabun New" w:cs="TH Sarabun New"/>
          <w:cs/>
        </w:rPr>
        <w:t xml:space="preserve">นิวรรณ วัฒนกิจรุ่งโรจน์ </w:t>
      </w:r>
      <w:r w:rsidR="004E69BD" w:rsidRPr="00443A63">
        <w:rPr>
          <w:rFonts w:ascii="TH Sarabun New" w:hAnsi="TH Sarabun New" w:cs="TH Sarabun New"/>
          <w:cs/>
        </w:rPr>
        <w:t>อาจารย์ประจำ</w:t>
      </w:r>
      <w:r w:rsidR="00950D09" w:rsidRPr="00443A63">
        <w:rPr>
          <w:rFonts w:ascii="TH Sarabun New" w:hAnsi="TH Sarabun New" w:cs="TH Sarabun New"/>
          <w:cs/>
        </w:rPr>
        <w:t>สาขา</w:t>
      </w:r>
      <w:r w:rsidR="00EC245D" w:rsidRPr="00443A63">
        <w:rPr>
          <w:rFonts w:ascii="TH Sarabun New" w:hAnsi="TH Sarabun New" w:cs="TH Sarabun New"/>
          <w:cs/>
        </w:rPr>
        <w:t>วิชาวิทยา</w:t>
      </w:r>
      <w:r w:rsidR="00F85979" w:rsidRPr="00443A63">
        <w:rPr>
          <w:rFonts w:ascii="TH Sarabun New" w:hAnsi="TH Sarabun New" w:cs="TH Sarabun New"/>
          <w:cs/>
        </w:rPr>
        <w:t>ศาสตร์การคำนวณ</w:t>
      </w:r>
      <w:r w:rsidR="00505A21" w:rsidRPr="00443A63">
        <w:rPr>
          <w:rFonts w:ascii="TH Sarabun New" w:hAnsi="TH Sarabun New" w:cs="TH Sarabun New"/>
          <w:cs/>
        </w:rPr>
        <w:t xml:space="preserve"> คณะวิทยาศาสตร์ </w:t>
      </w:r>
      <w:r w:rsidR="001F1F18" w:rsidRPr="00443A63">
        <w:rPr>
          <w:rFonts w:ascii="TH Sarabun New" w:hAnsi="TH Sarabun New" w:cs="TH Sarabun New"/>
          <w:cs/>
        </w:rPr>
        <w:t>มหาวิทยาลัยสงขลานครินทร์ วิทยาเขตหาดใหญ่</w:t>
      </w:r>
      <w:r w:rsidR="0010155C" w:rsidRPr="00443A63">
        <w:rPr>
          <w:rFonts w:ascii="TH Sarabun New" w:hAnsi="TH Sarabun New" w:cs="TH Sarabun New"/>
          <w:cs/>
        </w:rPr>
        <w:t xml:space="preserve"> ซึ่งเป็น</w:t>
      </w:r>
      <w:r w:rsidR="0049091A" w:rsidRPr="00443A63">
        <w:rPr>
          <w:rFonts w:ascii="TH Sarabun New" w:hAnsi="TH Sarabun New" w:cs="TH Sarabun New"/>
          <w:cs/>
        </w:rPr>
        <w:t>อาจารย์ที่ปรึกษาโครง</w:t>
      </w:r>
      <w:r w:rsidR="00EC29F7" w:rsidRPr="00443A63">
        <w:rPr>
          <w:rFonts w:ascii="TH Sarabun New" w:hAnsi="TH Sarabun New" w:cs="TH Sarabun New"/>
          <w:cs/>
        </w:rPr>
        <w:t>งาน</w:t>
      </w:r>
      <w:r w:rsidR="0049091A" w:rsidRPr="00443A63">
        <w:rPr>
          <w:rFonts w:ascii="TH Sarabun New" w:hAnsi="TH Sarabun New" w:cs="TH Sarabun New"/>
          <w:cs/>
        </w:rPr>
        <w:t>ที่ได้ให้คำ</w:t>
      </w:r>
      <w:r w:rsidR="00BA7AC2" w:rsidRPr="00443A63">
        <w:rPr>
          <w:rFonts w:ascii="TH Sarabun New" w:hAnsi="TH Sarabun New" w:cs="TH Sarabun New"/>
          <w:cs/>
        </w:rPr>
        <w:t xml:space="preserve">ปรึกษา </w:t>
      </w:r>
      <w:r w:rsidR="0049091A" w:rsidRPr="00443A63">
        <w:rPr>
          <w:rFonts w:ascii="TH Sarabun New" w:hAnsi="TH Sarabun New" w:cs="TH Sarabun New"/>
          <w:cs/>
        </w:rPr>
        <w:t>แนะ</w:t>
      </w:r>
      <w:r w:rsidR="00BA7AC2" w:rsidRPr="00443A63">
        <w:rPr>
          <w:rFonts w:ascii="TH Sarabun New" w:hAnsi="TH Sarabun New" w:cs="TH Sarabun New"/>
          <w:cs/>
        </w:rPr>
        <w:t>นำ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874565" w:rsidRPr="00443A63">
        <w:rPr>
          <w:rFonts w:ascii="TH Sarabun New" w:hAnsi="TH Sarabun New" w:cs="TH Sarabun New"/>
          <w:cs/>
        </w:rPr>
        <w:t xml:space="preserve">และความช่วยเหลือในทุกๆ </w:t>
      </w:r>
      <w:r w:rsidR="00184741" w:rsidRPr="00443A63">
        <w:rPr>
          <w:rFonts w:ascii="TH Sarabun New" w:hAnsi="TH Sarabun New" w:cs="TH Sarabun New"/>
          <w:cs/>
        </w:rPr>
        <w:t>เรื่องสำหรับการทำงาน ให้ข้อคิด แรงกระตุ้</w:t>
      </w:r>
      <w:r w:rsidR="005E6F31" w:rsidRPr="00443A63">
        <w:rPr>
          <w:rFonts w:ascii="TH Sarabun New" w:hAnsi="TH Sarabun New" w:cs="TH Sarabun New"/>
          <w:cs/>
        </w:rPr>
        <w:t>น และกำลังใจในการพัฒนางาน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5E6F31" w:rsidRPr="00443A63">
        <w:rPr>
          <w:rFonts w:ascii="TH Sarabun New" w:hAnsi="TH Sarabun New" w:cs="TH Sarabun New"/>
          <w:cs/>
        </w:rPr>
        <w:t>นอกจากนี้ท่านยังสละเวลาในการติดตามผลการทำโครงงาน</w:t>
      </w:r>
      <w:r w:rsidR="008179DA" w:rsidRPr="00443A63">
        <w:rPr>
          <w:rFonts w:ascii="TH Sarabun New" w:hAnsi="TH Sarabun New" w:cs="TH Sarabun New"/>
          <w:cs/>
        </w:rPr>
        <w:t>ครั้งนี้มาโดยตลอด</w:t>
      </w:r>
    </w:p>
    <w:p w14:paraId="0A1AF7F7" w14:textId="39B1CC41" w:rsidR="00B87E1A" w:rsidRPr="00443A63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ขอขอบคุณอาจารย์</w:t>
      </w:r>
      <w:r w:rsidR="00DF2AB9" w:rsidRPr="00443A63">
        <w:rPr>
          <w:rFonts w:ascii="TH Sarabun New" w:hAnsi="TH Sarabun New" w:cs="TH Sarabun New"/>
        </w:rPr>
        <w:t xml:space="preserve"> </w:t>
      </w:r>
      <w:r w:rsidR="00DF2AB9" w:rsidRPr="00443A63">
        <w:rPr>
          <w:rFonts w:ascii="TH Sarabun New" w:hAnsi="TH Sarabun New" w:cs="TH Sarabun New"/>
          <w:cs/>
        </w:rPr>
        <w:t>ผศ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ดร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จารุณี ดวงสุวรรณ</w:t>
      </w:r>
      <w:r w:rsidR="002B5F57" w:rsidRPr="00443A63">
        <w:rPr>
          <w:rFonts w:ascii="TH Sarabun New" w:hAnsi="TH Sarabun New" w:cs="TH Sarabun New"/>
          <w:cs/>
        </w:rPr>
        <w:t xml:space="preserve"> และ</w:t>
      </w:r>
      <w:r w:rsidR="00AD7AA6" w:rsidRPr="00443A63">
        <w:rPr>
          <w:rFonts w:ascii="TH Sarabun New" w:hAnsi="TH Sarabun New" w:cs="TH Sarabun New"/>
          <w:cs/>
        </w:rPr>
        <w:t>อาจารย์</w:t>
      </w:r>
      <w:r w:rsidR="002B5F57" w:rsidRPr="00443A63">
        <w:rPr>
          <w:rFonts w:ascii="TH Sarabun New" w:hAnsi="TH Sarabun New" w:cs="TH Sarabun New"/>
          <w:cs/>
        </w:rPr>
        <w:t>ผศ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ดร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วิภาดา เวทย์ประสิทธิ</w:t>
      </w:r>
      <w:r w:rsidR="008D21E8" w:rsidRPr="00443A63">
        <w:rPr>
          <w:rFonts w:ascii="TH Sarabun New" w:hAnsi="TH Sarabun New" w:cs="TH Sarabun New"/>
          <w:cs/>
        </w:rPr>
        <w:t xml:space="preserve">์ </w:t>
      </w:r>
      <w:r w:rsidR="00AD7AA6" w:rsidRPr="00443A63">
        <w:rPr>
          <w:rFonts w:ascii="TH Sarabun New" w:hAnsi="TH Sarabun New" w:cs="TH Sarabun New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Pr="00443A63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Pr="00443A63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ทางคณะผู้จัดทำ</w:t>
      </w:r>
      <w:r w:rsidR="003A1942" w:rsidRPr="00443A63">
        <w:rPr>
          <w:rFonts w:ascii="TH Sarabun New" w:hAnsi="TH Sarabun New" w:cs="TH Sarabun New"/>
          <w:cs/>
        </w:rPr>
        <w:t>รู้สึกซาบซึ้งและ</w:t>
      </w:r>
      <w:r w:rsidRPr="00443A63">
        <w:rPr>
          <w:rFonts w:ascii="TH Sarabun New" w:hAnsi="TH Sarabun New" w:cs="TH Sarabun New"/>
          <w:cs/>
        </w:rPr>
        <w:t>ขอ</w:t>
      </w:r>
      <w:r w:rsidR="003A1942" w:rsidRPr="00443A63">
        <w:rPr>
          <w:rFonts w:ascii="TH Sarabun New" w:hAnsi="TH Sarabun New" w:cs="TH Sarabun New"/>
          <w:cs/>
        </w:rPr>
        <w:t>ขอบ</w:t>
      </w:r>
      <w:r w:rsidRPr="00443A63">
        <w:rPr>
          <w:rFonts w:ascii="TH Sarabun New" w:hAnsi="TH Sarabun New" w:cs="TH Sarabun New"/>
          <w:cs/>
        </w:rPr>
        <w:t>คุณ</w:t>
      </w:r>
      <w:r w:rsidR="003A1942" w:rsidRPr="00443A63">
        <w:rPr>
          <w:rFonts w:ascii="TH Sarabun New" w:hAnsi="TH Sarabun New" w:cs="TH Sarabun New"/>
          <w:cs/>
        </w:rPr>
        <w:t>ทุกท่าน</w:t>
      </w:r>
      <w:r w:rsidRPr="00443A63">
        <w:rPr>
          <w:rFonts w:ascii="TH Sarabun New" w:hAnsi="TH Sarabun New" w:cs="TH Sarabun New"/>
          <w:cs/>
        </w:rPr>
        <w:t>เป็นอย่างสูง</w:t>
      </w:r>
      <w:r w:rsidR="003A1942" w:rsidRPr="00443A63">
        <w:rPr>
          <w:rFonts w:ascii="TH Sarabun New" w:hAnsi="TH Sarabun New" w:cs="TH Sarabun New"/>
          <w:cs/>
        </w:rPr>
        <w:t>มา ณ โอกาสนี้</w:t>
      </w:r>
    </w:p>
    <w:p w14:paraId="3FEC0BA5" w14:textId="3AE715F3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</w:p>
    <w:p w14:paraId="4E41CF50" w14:textId="4DBB0734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  <w:t>คณะผู้จัดทำ</w:t>
      </w:r>
    </w:p>
    <w:bookmarkEnd w:id="2"/>
    <w:p w14:paraId="457EEE6F" w14:textId="7218B847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9626FDC" w14:textId="77777777" w:rsidR="00443A63" w:rsidRDefault="00443A63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1466277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02122162" w14:textId="7990DA5B" w:rsidR="00807DFC" w:rsidRPr="00807DFC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1466276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_Toc61466276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C974BED" w14:textId="69E451B6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7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_Toc61466277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34873BB" w14:textId="14661707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8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_Toc61466278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D8C92FC" w14:textId="0616DBD6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9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_Toc61466279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4EF91C6" w14:textId="2CE9F200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8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_Toc61466280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5B807F2" w14:textId="5C8A0D44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015BB26" w14:textId="24A3410D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B97626" w14:textId="676C3F3B" w:rsidR="00807DFC" w:rsidRPr="00807DFC" w:rsidRDefault="00643712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807DFC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F66560" w14:textId="4BF8397F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9BD7FC" w14:textId="1E88D91E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9BCA9" w14:textId="690E6148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876F44" w14:textId="72C7C6EC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C475AB" w14:textId="7F1D6D6B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6E30599" w14:textId="1C469E84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E5AAEAC" w14:textId="0406FF50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9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_Toc61466290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7EBF27E" w14:textId="31FD86AD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1C2CF46" w14:textId="1EEDFD80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99681E1" w14:textId="73EDE6AB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015939" w14:textId="720F4ACC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C8BA4B" w14:textId="7CC0AF76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9FC03D" w14:textId="49329848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29EBAB5" w14:textId="31AA2344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E6D5D5C" w14:textId="119A4F03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4A387AF" w14:textId="145B6695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9928C1" w14:textId="388B9D68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BD4868" w14:textId="465AF5E0" w:rsidR="00807DFC" w:rsidRDefault="00643712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hyperlink w:anchor="_Toc6146630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E3AD27" w14:textId="47A5074F" w:rsidR="0067142D" w:rsidRDefault="0067142D" w:rsidP="0067142D">
      <w:pPr>
        <w:jc w:val="center"/>
        <w:rPr>
          <w:rFonts w:eastAsiaTheme="minorEastAsia"/>
          <w:b/>
          <w:bCs/>
          <w:sz w:val="36"/>
          <w:szCs w:val="36"/>
        </w:rPr>
      </w:pPr>
      <w:r w:rsidRPr="0067142D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สารบัญ(ต่อ)</w:t>
      </w:r>
    </w:p>
    <w:p w14:paraId="21164582" w14:textId="4E24021A" w:rsidR="00602901" w:rsidRPr="00953C05" w:rsidRDefault="00602901" w:rsidP="00602901">
      <w:pPr>
        <w:jc w:val="right"/>
        <w:rPr>
          <w:rFonts w:eastAsiaTheme="minorEastAsia"/>
          <w:sz w:val="36"/>
          <w:szCs w:val="36"/>
          <w:cs/>
        </w:rPr>
      </w:pPr>
      <w:r>
        <w:rPr>
          <w:rFonts w:eastAsiaTheme="minorEastAsia"/>
          <w:b/>
          <w:bCs/>
          <w:sz w:val="36"/>
          <w:szCs w:val="36"/>
          <w:cs/>
        </w:rPr>
        <w:tab/>
      </w:r>
      <w:r w:rsidRPr="00953C05">
        <w:rPr>
          <w:rFonts w:eastAsiaTheme="minorEastAsia" w:hint="cs"/>
          <w:cs/>
        </w:rPr>
        <w:t>หน้า</w:t>
      </w:r>
    </w:p>
    <w:p w14:paraId="4E8FA4E2" w14:textId="0FCB9863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7B5498A" w14:textId="286CFEE3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0D3325E" w14:textId="26EA78FC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3FDDBF" w14:textId="2D638C55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2AB890" w14:textId="53262692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3F738E3" w14:textId="6B3BF37A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E4E4EBC" w14:textId="59FD6C91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2F35D9" w14:textId="6DC5A4F7" w:rsidR="00807DFC" w:rsidRPr="00807DFC" w:rsidRDefault="0064371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7319E79" w14:textId="5FC1B58D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995D3A" w14:textId="414FC1BB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9A48AD" w14:textId="31F12CD6" w:rsidR="00807DFC" w:rsidRPr="00807DFC" w:rsidRDefault="0064371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4E2B6B7" w14:textId="3B4E0666" w:rsidR="00807DFC" w:rsidRPr="00807DFC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313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_Toc61466313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48886837" w:rsidR="00FB7532" w:rsidRPr="00C42556" w:rsidRDefault="002416E7" w:rsidP="002416E7">
      <w:pPr>
        <w:ind w:left="-180"/>
      </w:pPr>
      <w:r w:rsidRPr="00BE002B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1466278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5365599F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1BEE50D2" w:rsidR="004E1C1F" w:rsidRPr="004E1C1F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1466279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10D1EBA6" w14:textId="0BA32B21" w:rsidR="00D277A6" w:rsidRPr="00D277A6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EF2517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separate"/>
      </w:r>
    </w:p>
    <w:p w14:paraId="6049E897" w14:textId="195CCD83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E6CC5EB" w14:textId="26DB0339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7989DEE" w14:textId="0C9B562D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4EF91CB" w14:textId="13237B91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B90CE3" w14:textId="13B24EE4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D9EB204" w14:textId="3D605DBB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FF37B" w14:textId="43163E1A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8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22A94ED" w14:textId="455F633A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1AE51A6" w14:textId="6740C4E1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7F1564" w14:textId="08F84D31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EFB91D6" w14:textId="3A8CA0EE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6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416A744" w14:textId="5944765E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7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41BC487" w14:textId="22A14E90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8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557026" w14:textId="08BB0529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0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BC07DE" w14:textId="63804AB8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D86B3F9" w14:textId="0853BD8E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3B35FFA" w14:textId="62E5F4FB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A00CF2B" w14:textId="73727331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89430" w14:textId="6550119C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6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F9E10A" w14:textId="3443853B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28BEB6" w14:textId="453CC294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9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_Toc61295439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729000B" w14:textId="20B33F06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9C6EE90" w14:textId="7B2AFB3D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FBADAC8" w14:textId="6E0AE54B" w:rsidR="00D277A6" w:rsidRPr="00D277A6" w:rsidRDefault="0064371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Default="00E233B0" w:rsidP="00E233B0">
      <w:pPr>
        <w:rPr>
          <w:rFonts w:ascii="Angsana New" w:hAnsi="Angsana New"/>
        </w:rPr>
        <w:sectPr w:rsidR="00E233B0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EF2517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1466280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1466281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1466282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0A631B94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</w:t>
      </w:r>
      <w:r w:rsidR="00DD5896">
        <w:rPr>
          <w:rFonts w:hint="cs"/>
          <w:cs/>
        </w:rPr>
        <w:t xml:space="preserve">สถาบันการศึกษา </w:t>
      </w:r>
      <w:r>
        <w:rPr>
          <w:rFonts w:hint="cs"/>
          <w:cs/>
        </w:rPr>
        <w:t>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1466283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1466284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คิดหัวข้อโครงงาน</w:t>
      </w:r>
      <w:r w:rsidR="00337B35" w:rsidRPr="00A2242B"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cs/>
        </w:rPr>
      </w:pPr>
      <w:r>
        <w:rPr>
          <w:rFonts w:hint="cs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นำ </w:t>
      </w:r>
      <w:r>
        <w:t xml:space="preserve">intent </w:t>
      </w:r>
      <w:r>
        <w:rPr>
          <w:rFonts w:hint="cs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1466285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คิดหัวข้อโครงงาน</w:t>
            </w:r>
            <w:r w:rsidRPr="001060DE"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FE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CB7C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447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C50E5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0F751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16D3E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273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12472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 xml:space="preserve">นำ </w:t>
            </w:r>
            <w:r w:rsidRPr="0079661B">
              <w:t xml:space="preserve">intent </w:t>
            </w:r>
            <w:r w:rsidRPr="0079661B">
              <w:rPr>
                <w:cs/>
              </w:rPr>
              <w:t>ไปสร้าง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F8E66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A344F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ประเมินผลการใช้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00FC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1466286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1466287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</w:pPr>
      <w:r w:rsidRPr="00C776C6">
        <w:rPr>
          <w:cs/>
        </w:rPr>
        <w:t>ฮาร์ดแวร์</w:t>
      </w:r>
      <w: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</w:pPr>
      <w:r>
        <w:t>Processor:</w:t>
      </w:r>
      <w:r w:rsidR="006A11FA"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</w:pPr>
      <w:r>
        <w:t xml:space="preserve">Ram: </w:t>
      </w:r>
      <w:r w:rsidR="000C7233">
        <w:t>8 GB</w:t>
      </w:r>
      <w:r w:rsidR="00134C27"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</w:pPr>
      <w: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cs/>
        </w:rPr>
      </w:pPr>
      <w:r>
        <w:rPr>
          <w:rFonts w:hint="cs"/>
          <w:cs/>
        </w:rPr>
        <w:t xml:space="preserve">ระบบปฎิบัติการ </w:t>
      </w:r>
      <w:r>
        <w:t>window</w:t>
      </w:r>
      <w:r w:rsidR="008C360F">
        <w:t>s</w:t>
      </w:r>
      <w:r w:rsidR="00C667AB">
        <w:rPr>
          <w:rFonts w:hint="cs"/>
          <w:cs/>
        </w:rPr>
        <w:t xml:space="preserve"> </w:t>
      </w:r>
      <w: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1466288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1466289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1466290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1466291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1466292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7" w:name="_Toc61186633"/>
      <w:bookmarkStart w:id="38" w:name="_Toc61201545"/>
      <w:bookmarkStart w:id="39" w:name="_Toc61205907"/>
      <w:bookmarkStart w:id="40" w:name="_Toc61295404"/>
      <w:bookmarkStart w:id="41" w:name="_Toc61466293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7"/>
      <w:bookmarkEnd w:id="38"/>
      <w:bookmarkEnd w:id="39"/>
      <w:bookmarkEnd w:id="40"/>
      <w:bookmarkEnd w:id="41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2" w:name="_Toc61186634"/>
      <w:bookmarkStart w:id="43" w:name="_Toc61201546"/>
      <w:bookmarkStart w:id="44" w:name="_Toc61205908"/>
      <w:bookmarkStart w:id="45" w:name="_Toc61295405"/>
      <w:bookmarkStart w:id="46" w:name="_Toc61466294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2"/>
      <w:bookmarkEnd w:id="43"/>
      <w:bookmarkEnd w:id="44"/>
      <w:bookmarkEnd w:id="45"/>
      <w:bookmarkEnd w:id="46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47" w:name="_Toc61186635"/>
      <w:bookmarkStart w:id="48" w:name="_Toc61466295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47"/>
      <w:bookmarkEnd w:id="48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49" w:name="_Toc61186636"/>
      <w:bookmarkStart w:id="50" w:name="_Toc61201547"/>
      <w:bookmarkStart w:id="51" w:name="_Toc61205909"/>
      <w:bookmarkStart w:id="52" w:name="_Toc61295406"/>
      <w:bookmarkStart w:id="53" w:name="_Toc61466296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49"/>
      <w:bookmarkEnd w:id="50"/>
      <w:bookmarkEnd w:id="51"/>
      <w:bookmarkEnd w:id="52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3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4" w:name="_Toc61186637"/>
      <w:bookmarkStart w:id="55" w:name="_Toc61201548"/>
      <w:bookmarkStart w:id="56" w:name="_Toc61205910"/>
      <w:bookmarkStart w:id="57" w:name="_Toc61295407"/>
      <w:bookmarkStart w:id="58" w:name="_Toc61466297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4"/>
      <w:bookmarkEnd w:id="55"/>
      <w:bookmarkEnd w:id="56"/>
      <w:bookmarkEnd w:id="57"/>
      <w:r w:rsidR="00B46D23">
        <w:rPr>
          <w:rStyle w:val="TitleChar"/>
        </w:rPr>
        <w:t xml:space="preserve"> Chatbot</w:t>
      </w:r>
      <w:bookmarkEnd w:id="58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59" w:name="_Toc61186638"/>
      <w:bookmarkStart w:id="60" w:name="_Toc61466298"/>
      <w:r>
        <w:t>2.</w:t>
      </w:r>
      <w:r w:rsidR="00B65E8B">
        <w:t>3</w:t>
      </w:r>
      <w:r>
        <w:t xml:space="preserve"> </w:t>
      </w:r>
      <w:bookmarkStart w:id="61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59"/>
      <w:bookmarkEnd w:id="60"/>
      <w:bookmarkEnd w:id="61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2" w:name="_Toc61201549"/>
      <w:bookmarkStart w:id="63" w:name="_Toc61205911"/>
      <w:bookmarkStart w:id="64" w:name="_Toc61295408"/>
      <w:bookmarkStart w:id="65" w:name="_Toc6146629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2"/>
      <w:bookmarkEnd w:id="63"/>
      <w:bookmarkEnd w:id="64"/>
      <w:bookmarkEnd w:id="65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66" w:name="_Toc61201550"/>
      <w:bookmarkStart w:id="67" w:name="_Toc61201598"/>
      <w:bookmarkStart w:id="68" w:name="_Toc61205912"/>
      <w:bookmarkStart w:id="69" w:name="_Toc61295409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6"/>
      <w:bookmarkEnd w:id="67"/>
      <w:bookmarkEnd w:id="68"/>
      <w:bookmarkEnd w:id="69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0" w:name="_Toc61201599"/>
      <w:bookmarkStart w:id="71" w:name="_Toc61295410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0"/>
      <w:bookmarkEnd w:id="71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643712" w:rsidRPr="006B2DB9" w:rsidRDefault="00643712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643712" w:rsidRPr="006B2DB9" w:rsidRDefault="00643712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643712" w:rsidRPr="001245B0" w:rsidRDefault="00643712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643712" w:rsidRPr="001245B0" w:rsidRDefault="00643712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2" w:name="_Toc61201600"/>
      <w:bookmarkStart w:id="73" w:name="_Toc61295411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2"/>
      <w:bookmarkEnd w:id="73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74" w:name="_Toc61186639"/>
      <w:bookmarkStart w:id="75" w:name="_Toc61201553"/>
      <w:bookmarkStart w:id="76" w:name="_Toc61205915"/>
      <w:bookmarkStart w:id="77" w:name="_Toc61295412"/>
      <w:bookmarkStart w:id="78" w:name="_Toc61466300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74"/>
      <w:bookmarkEnd w:id="75"/>
      <w:bookmarkEnd w:id="76"/>
      <w:bookmarkEnd w:id="77"/>
      <w:bookmarkEnd w:id="78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</w:pPr>
      <w:r w:rsidRPr="00AE5D82">
        <w:rPr>
          <w:cs/>
        </w:rPr>
        <w:t>ค่าน้ำหนักความถี่โด</w:t>
      </w:r>
      <w:r w:rsidR="00AE5D82" w:rsidRPr="00AE5D82">
        <w:rPr>
          <w:cs/>
        </w:rPr>
        <w:t>ย</w:t>
      </w:r>
      <w:r w:rsidRPr="00AE5D82">
        <w:rPr>
          <w:cs/>
        </w:rPr>
        <w:t>ตรง</w:t>
      </w:r>
      <w:r w:rsidR="00AE5D82" w:rsidRPr="00AE5D82">
        <w:rPr>
          <w:cs/>
        </w:rPr>
        <w:t xml:space="preserve"> แทนด้วย </w:t>
      </w:r>
      <w:proofErr w:type="spellStart"/>
      <w:r w:rsidR="00AE5D82" w:rsidRPr="00AE5D82">
        <w:t>tf</w:t>
      </w:r>
      <w:proofErr w:type="spellEnd"/>
      <w:r w:rsidR="00AE5D82" w:rsidRPr="00AE5D82">
        <w:rPr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</w:pPr>
      <w:r w:rsidRPr="003F6644">
        <w:rPr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cs/>
        </w:rPr>
        <w:t xml:space="preserve"> แทนด้วย </w:t>
      </w:r>
      <w:proofErr w:type="spellStart"/>
      <w:r w:rsidR="003F6644" w:rsidRPr="003F6644">
        <w:t>tf</w:t>
      </w:r>
      <w:proofErr w:type="spellEnd"/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79" w:name="_Toc61201601"/>
      <w:bookmarkStart w:id="80" w:name="_Toc61295413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79"/>
      <w:bookmarkEnd w:id="80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proofErr w:type="spellStart"/>
      <w:r w:rsidR="00B43627">
        <w:t>tf</w:t>
      </w:r>
      <w:proofErr w:type="spellEnd"/>
      <w:r w:rsidR="00B43627" w:rsidRPr="00B43627">
        <w:rPr>
          <w:vertAlign w:val="superscript"/>
        </w:rPr>
        <w:t>(org)</w:t>
      </w:r>
      <w:proofErr w:type="spellStart"/>
      <w:r w:rsidR="00B43627" w:rsidRPr="00B43627">
        <w:rPr>
          <w:vertAlign w:val="subscript"/>
        </w:rPr>
        <w:t>t,d</w:t>
      </w:r>
      <w:proofErr w:type="spellEnd"/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1" w:name="_Toc61201602"/>
      <w:bookmarkStart w:id="82" w:name="_Toc61295414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1"/>
      <w:bookmarkEnd w:id="82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</w:t>
      </w:r>
      <w:proofErr w:type="spellStart"/>
      <w:r w:rsidR="00EA3009">
        <w:t>tf</w:t>
      </w:r>
      <w:r w:rsidR="00EA3009" w:rsidRPr="00EA3009">
        <w:rPr>
          <w:vertAlign w:val="superscript"/>
        </w:rPr>
        <w:t>org</w:t>
      </w:r>
      <w:proofErr w:type="spellEnd"/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83" w:name="_Toc61201603"/>
      <w:bookmarkStart w:id="84" w:name="_Toc61295415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proofErr w:type="spellStart"/>
      <w:r>
        <w:t>tf</w:t>
      </w:r>
      <w:r w:rsidRPr="005421EA">
        <w:rPr>
          <w:vertAlign w:val="subscript"/>
        </w:rPr>
        <w:t>t,d</w:t>
      </w:r>
      <w:proofErr w:type="spellEnd"/>
      <w:r>
        <w:rPr>
          <w:rFonts w:hint="cs"/>
          <w:cs/>
        </w:rPr>
        <w:t xml:space="preserve"> จาก</w:t>
      </w:r>
      <w:r>
        <w:t xml:space="preserve"> document 1</w:t>
      </w:r>
      <w:bookmarkEnd w:id="83"/>
      <w:bookmarkEnd w:id="84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85" w:name="_Toc61186640"/>
      <w:bookmarkStart w:id="86" w:name="_Toc61201557"/>
      <w:bookmarkStart w:id="87" w:name="_Toc61205919"/>
      <w:bookmarkStart w:id="88" w:name="_Toc61295416"/>
      <w:bookmarkStart w:id="89" w:name="_Toc61466301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85"/>
      <w:bookmarkEnd w:id="86"/>
      <w:bookmarkEnd w:id="87"/>
      <w:bookmarkEnd w:id="88"/>
      <w:bookmarkEnd w:id="89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proofErr w:type="spellStart"/>
      <w:r>
        <w:t>df</w:t>
      </w:r>
      <w:r w:rsidRPr="00461A25">
        <w:rPr>
          <w:vertAlign w:val="subscript"/>
        </w:rPr>
        <w:t>t</w:t>
      </w:r>
      <w:proofErr w:type="spellEnd"/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proofErr w:type="spellStart"/>
      <w:r>
        <w:t>df</w:t>
      </w:r>
      <w:r w:rsidRPr="00FB2E3B">
        <w:rPr>
          <w:vertAlign w:val="subscript"/>
        </w:rPr>
        <w:t>t</w:t>
      </w:r>
      <w:proofErr w:type="spellEnd"/>
      <w:r>
        <w:t xml:space="preserve"> </w:t>
      </w:r>
      <w:r w:rsidR="00FB2E3B">
        <w:rPr>
          <w:rFonts w:hint="cs"/>
          <w:cs/>
        </w:rPr>
        <w:t xml:space="preserve">นิยามด้วย </w:t>
      </w:r>
      <w:proofErr w:type="spellStart"/>
      <w:r w:rsidR="00FB2E3B">
        <w:t>idf</w:t>
      </w:r>
      <w:r w:rsidR="00FB2E3B" w:rsidRPr="00FB2E3B">
        <w:rPr>
          <w:vertAlign w:val="subscript"/>
        </w:rPr>
        <w:t>t</w:t>
      </w:r>
      <w:proofErr w:type="spellEnd"/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643712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proofErr w:type="spellStart"/>
      <w:r w:rsidR="00FF17E1">
        <w:t>idf</w:t>
      </w:r>
      <w:r w:rsidR="00FF17E1" w:rsidRPr="00FF17E1">
        <w:rPr>
          <w:vertAlign w:val="subscript"/>
        </w:rPr>
        <w:t>t</w:t>
      </w:r>
      <w:proofErr w:type="spellEnd"/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0" w:name="_Toc61201604"/>
      <w:bookmarkStart w:id="91" w:name="_Toc61295417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0"/>
      <w:bookmarkEnd w:id="91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713DC6D8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proofErr w:type="spellStart"/>
      <w:r w:rsidR="001161EE">
        <w:t>idf</w:t>
      </w:r>
      <w:r w:rsidR="001161EE" w:rsidRPr="00882684">
        <w:rPr>
          <w:vertAlign w:val="subscript"/>
        </w:rPr>
        <w:t>t</w:t>
      </w:r>
      <w:proofErr w:type="spellEnd"/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92" w:name="_Toc61201605"/>
      <w:bookmarkStart w:id="93" w:name="_Toc61295418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proofErr w:type="spellStart"/>
      <w:r w:rsidR="00DF1C1B">
        <w:t>idf</w:t>
      </w:r>
      <w:proofErr w:type="spellEnd"/>
      <w:r w:rsidR="00DF1C1B">
        <w:t xml:space="preserve"> </w:t>
      </w:r>
      <w:r w:rsidR="00DF1C1B">
        <w:rPr>
          <w:rFonts w:hint="cs"/>
          <w:cs/>
        </w:rPr>
        <w:t>ของคำที่สนใจ</w:t>
      </w:r>
      <w:bookmarkEnd w:id="92"/>
      <w:bookmarkEnd w:id="93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94" w:name="_Toc61186641"/>
      <w:bookmarkStart w:id="95" w:name="_Toc61201560"/>
      <w:bookmarkStart w:id="96" w:name="_Toc61205922"/>
      <w:bookmarkStart w:id="97" w:name="_Toc61295419"/>
      <w:bookmarkStart w:id="98" w:name="_Toc61466302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proofErr w:type="spellStart"/>
      <w:r w:rsidR="00033EA4" w:rsidRPr="00E217C4">
        <w:rPr>
          <w:rStyle w:val="TitleChar"/>
        </w:rPr>
        <w:t>tf-idf</w:t>
      </w:r>
      <w:bookmarkEnd w:id="94"/>
      <w:bookmarkEnd w:id="95"/>
      <w:bookmarkEnd w:id="96"/>
      <w:bookmarkEnd w:id="97"/>
      <w:bookmarkEnd w:id="98"/>
      <w:proofErr w:type="spellEnd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proofErr w:type="spellStart"/>
      <w:r w:rsidR="006F1194">
        <w:t>tf</w:t>
      </w:r>
      <w:proofErr w:type="spellEnd"/>
      <w:r w:rsidR="006F1194">
        <w:t xml:space="preserve">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proofErr w:type="spellStart"/>
      <w:r w:rsidR="006F1194">
        <w:t>idf</w:t>
      </w:r>
      <w:proofErr w:type="spellEnd"/>
      <w:r w:rsidR="006F1194">
        <w:t xml:space="preserve">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proofErr w:type="spellStart"/>
      <w:r w:rsidR="00465DB4">
        <w:t>tf-idf</w:t>
      </w:r>
      <w:proofErr w:type="spellEnd"/>
      <w:r w:rsidR="00465DB4">
        <w:t xml:space="preserve">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proofErr w:type="spellStart"/>
      <w:r>
        <w:t>tf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9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proofErr w:type="spellStart"/>
      <w:r w:rsidRPr="00DC6EDA">
        <w:rPr>
          <w:rStyle w:val="table"/>
          <w:b/>
          <w:bCs/>
        </w:rPr>
        <w:t>tf</w:t>
      </w:r>
      <w:proofErr w:type="spellEnd"/>
      <w:r w:rsidRPr="00DC6EDA">
        <w:rPr>
          <w:rStyle w:val="table"/>
          <w:b/>
          <w:bCs/>
        </w:rPr>
        <w:t xml:space="preserve">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9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0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0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01" w:name="_Toc61186642"/>
      <w:bookmarkStart w:id="102" w:name="_Toc61466303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01"/>
      <w:bookmarkEnd w:id="10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03" w:name="_Toc61186643"/>
      <w:bookmarkStart w:id="104" w:name="_Toc61201561"/>
      <w:bookmarkStart w:id="105" w:name="_Toc61205923"/>
      <w:bookmarkStart w:id="106" w:name="_Toc61295420"/>
      <w:bookmarkStart w:id="107" w:name="_Toc61466304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03"/>
      <w:bookmarkEnd w:id="104"/>
      <w:bookmarkEnd w:id="105"/>
      <w:bookmarkEnd w:id="106"/>
      <w:bookmarkEnd w:id="107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</w:pPr>
      <w:r w:rsidRPr="00F27B5E">
        <w:t>Jaccard Similarity</w:t>
      </w:r>
      <w:r w:rsidR="001F7D98" w:rsidRPr="00F27B5E">
        <w:t xml:space="preserve"> </w:t>
      </w:r>
      <w:r w:rsidR="005B0047">
        <w:rPr>
          <w:rFonts w:hint="cs"/>
          <w:cs/>
        </w:rPr>
        <w:t xml:space="preserve">หรือ </w:t>
      </w:r>
      <w:r w:rsidR="005B0047">
        <w:t>Intersec</w:t>
      </w:r>
      <w:r w:rsidR="00682D6D">
        <w:t>t</w:t>
      </w:r>
      <w:r w:rsidR="005B0047">
        <w:t xml:space="preserve"> over union </w:t>
      </w:r>
      <w:r w:rsidR="00F27B5E" w:rsidRPr="00F27B5E">
        <w:rPr>
          <w:cs/>
        </w:rPr>
        <w:t xml:space="preserve">เป็นวิธีการหา </w:t>
      </w:r>
      <w:r w:rsidR="00F27B5E" w:rsidRPr="00F27B5E">
        <w:t>similarity</w:t>
      </w:r>
      <w:r w:rsidR="00F27B5E" w:rsidRPr="00F27B5E">
        <w:rPr>
          <w:cs/>
        </w:rPr>
        <w:t xml:space="preserve"> </w:t>
      </w:r>
      <w:r w:rsidR="00682D6D">
        <w:rPr>
          <w:rFonts w:hint="cs"/>
          <w:cs/>
        </w:rPr>
        <w:t xml:space="preserve">ที่ได้จากค่า </w:t>
      </w:r>
      <w:r w:rsidR="00682D6D">
        <w:t>A intersect</w:t>
      </w:r>
      <w:r w:rsidR="004E3530">
        <w:t xml:space="preserve"> B</w:t>
      </w:r>
      <w:r w:rsidR="005465A5">
        <w:rPr>
          <w:rFonts w:hint="cs"/>
          <w:cs/>
        </w:rPr>
        <w:t xml:space="preserve"> ซึ่งเป็นค่าที่มีความคล้ายคลึงกันมากที่สุด</w:t>
      </w:r>
      <w:r w:rsidR="00682D6D">
        <w:t xml:space="preserve"> </w:t>
      </w:r>
      <w:r w:rsidR="005465A5">
        <w:rPr>
          <w:rFonts w:hint="cs"/>
          <w:cs/>
        </w:rPr>
        <w:t xml:space="preserve">ซึ่งค่าสูงสุดของ </w:t>
      </w:r>
      <w:r w:rsidR="005465A5">
        <w:t xml:space="preserve">Jaccard </w:t>
      </w:r>
      <w:r w:rsidR="005465A5">
        <w:rPr>
          <w:rFonts w:hint="cs"/>
          <w:cs/>
        </w:rPr>
        <w:t xml:space="preserve">คือ </w:t>
      </w:r>
      <w:r w:rsidR="005465A5">
        <w:t xml:space="preserve">1 </w:t>
      </w:r>
      <w:r w:rsidR="00EA32EB">
        <w:rPr>
          <w:rFonts w:hint="cs"/>
          <w:cs/>
        </w:rPr>
        <w:t xml:space="preserve">จะเกิดขึ้นเมื่อ </w:t>
      </w:r>
      <w:r w:rsidR="00EA32EB">
        <w:t xml:space="preserve">A intersect B </w:t>
      </w:r>
      <w:r w:rsidR="00EA32EB">
        <w:rPr>
          <w:rFonts w:hint="cs"/>
          <w:cs/>
        </w:rPr>
        <w:t xml:space="preserve">มีค่าเท่ากับ </w:t>
      </w:r>
      <w:r w:rsidR="00EA32EB">
        <w:t xml:space="preserve">A union B </w:t>
      </w:r>
      <w:r w:rsidR="006A1C19">
        <w:t xml:space="preserve">[3] </w:t>
      </w:r>
      <w:r w:rsidR="005465A5">
        <w:rPr>
          <w:rFonts w:hint="cs"/>
          <w:cs/>
        </w:rPr>
        <w:t>โดย</w:t>
      </w:r>
      <w:r w:rsidR="00F27B5E" w:rsidRPr="00F27B5E">
        <w:rPr>
          <w:cs/>
        </w:rPr>
        <w:t>คำนวณด้วยสูตร</w:t>
      </w:r>
      <w:r w:rsidR="00C73614"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</w:pPr>
    </w:p>
    <w:p w14:paraId="3CF8D8F7" w14:textId="32E8C021" w:rsidR="00F27B5E" w:rsidRPr="005B0047" w:rsidRDefault="002B26BF" w:rsidP="0075483A">
      <w:pPr>
        <w:pStyle w:val="ListParagraph"/>
        <w:ind w:left="10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</w:pPr>
      <w:r w:rsidRPr="007156CB">
        <w:rPr>
          <w:noProof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hint="cs"/>
          <w:cs/>
        </w:rPr>
        <w:t>เขียนเป็นรูปให้เข้าใจได้ง่ายว่า</w:t>
      </w:r>
      <w:r w:rsidR="00C73614"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08" w:name="_Toc61201606"/>
      <w:bookmarkStart w:id="109" w:name="_Toc61295421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08"/>
      <w:bookmarkEnd w:id="109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</w:pPr>
      <w:r>
        <w:t xml:space="preserve">Cosine Similarity </w:t>
      </w:r>
      <w:r>
        <w:rPr>
          <w:rFonts w:hint="cs"/>
          <w:cs/>
        </w:rPr>
        <w:t xml:space="preserve">คือการดูความคล้ายคลึงด้วยองศา </w:t>
      </w:r>
      <w:r w:rsidR="00F87A6B">
        <w:rPr>
          <w:rFonts w:hint="cs"/>
          <w:cs/>
        </w:rPr>
        <w:t>ซึ่งคำนวณได้จากสูตร</w:t>
      </w:r>
    </w:p>
    <w:p w14:paraId="17FB47A0" w14:textId="3DC83929" w:rsidR="00685666" w:rsidRPr="0008764E" w:rsidRDefault="00643712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643712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10" w:name="_Toc61186644"/>
      <w:bookmarkStart w:id="111" w:name="_Toc61201563"/>
      <w:bookmarkStart w:id="112" w:name="_Toc61205925"/>
      <w:bookmarkStart w:id="113" w:name="_Toc61295422"/>
      <w:bookmarkStart w:id="114" w:name="_Toc61466305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10"/>
      <w:bookmarkEnd w:id="111"/>
      <w:bookmarkEnd w:id="112"/>
      <w:bookmarkEnd w:id="113"/>
      <w:bookmarkEnd w:id="114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t xml:space="preserve"> </w:t>
      </w:r>
      <w:r w:rsidR="0049023D" w:rsidRPr="0049023D">
        <w:rPr>
          <w:cs/>
        </w:rPr>
        <w:t>แนวแกนในแต่ละมิติ ดังสมการ</w:t>
      </w:r>
    </w:p>
    <w:p w14:paraId="3A7E367F" w14:textId="347E7107" w:rsidR="00EB1EEE" w:rsidRPr="00F32970" w:rsidRDefault="00643712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15" w:name="_Toc61201607"/>
      <w:bookmarkStart w:id="116" w:name="_Toc61295423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15"/>
      <w:bookmarkEnd w:id="116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b/>
          <w:bCs/>
        </w:rPr>
        <w:t>Euclidean distance</w:t>
      </w:r>
      <w:r w:rsidR="00CF6651" w:rsidRPr="00CF6651">
        <w:t xml:space="preserve"> </w:t>
      </w:r>
      <w:r w:rsidR="00CF6651" w:rsidRPr="00CF6651">
        <w:rPr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hint="cs"/>
          <w:cs/>
        </w:rPr>
        <w:t>ซึ่งเป็นระยะแบบเส้นตรง</w:t>
      </w:r>
      <w:r w:rsidR="00CF6651" w:rsidRPr="00CF6651">
        <w:t xml:space="preserve"> (Straight-line) </w:t>
      </w:r>
      <w:r w:rsidR="00CF6651" w:rsidRPr="00CF6651">
        <w:rPr>
          <w:cs/>
        </w:rPr>
        <w:t>ดังสมการ</w:t>
      </w:r>
      <w:r w:rsidR="003C5F22">
        <w:t xml:space="preserve"> </w:t>
      </w:r>
    </w:p>
    <w:p w14:paraId="7A9B37CF" w14:textId="1A3636A7" w:rsidR="00AB411B" w:rsidRDefault="00643712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17" w:name="_Toc61201608"/>
      <w:bookmarkStart w:id="118" w:name="_Toc61295424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17"/>
      <w:bookmarkEnd w:id="118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5FFFA225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19" w:name="_Toc61186645"/>
      <w:bookmarkStart w:id="120" w:name="_Toc61466306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19"/>
      <w:bookmarkEnd w:id="120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21" w:name="_Toc61201566"/>
      <w:bookmarkStart w:id="122" w:name="_Toc61205928"/>
      <w:bookmarkStart w:id="123" w:name="_Toc61295425"/>
      <w:bookmarkStart w:id="124" w:name="_Toc61466307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21"/>
      <w:bookmarkEnd w:id="122"/>
      <w:bookmarkEnd w:id="123"/>
      <w:bookmarkEnd w:id="124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25" w:name="_Toc61201609"/>
      <w:bookmarkStart w:id="126" w:name="_Toc61295426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25"/>
      <w:bookmarkEnd w:id="126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27" w:name="_Toc61201610"/>
      <w:bookmarkStart w:id="128" w:name="_Toc6129542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27"/>
      <w:bookmarkEnd w:id="128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29" w:name="_Toc61201611"/>
      <w:bookmarkStart w:id="130" w:name="_Toc6129542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29"/>
      <w:bookmarkEnd w:id="130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31" w:name="_Toc61201570"/>
      <w:bookmarkStart w:id="132" w:name="_Toc61205932"/>
      <w:bookmarkStart w:id="133" w:name="_Toc61295429"/>
      <w:bookmarkStart w:id="134" w:name="_Toc61466308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31"/>
      <w:bookmarkEnd w:id="132"/>
      <w:bookmarkEnd w:id="133"/>
      <w:bookmarkEnd w:id="134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73AE719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</w:pPr>
      <w:r w:rsidRPr="00553085">
        <w:rPr>
          <w:rFonts w:eastAsiaTheme="minorHAnsi"/>
          <w:b/>
          <w:bCs/>
          <w:cs/>
        </w:rPr>
        <w:t xml:space="preserve">ต้นไม้ตัดสินใจ </w:t>
      </w:r>
      <w:r w:rsidRPr="00553085">
        <w:rPr>
          <w:rFonts w:eastAsiaTheme="minorHAnsi"/>
          <w:b/>
          <w:bCs/>
        </w:rPr>
        <w:t>(Decision Tree)</w:t>
      </w:r>
      <w:r w:rsidRPr="0078179F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/>
        </w:rPr>
        <w:t>(Classification)</w:t>
      </w:r>
      <w:r w:rsidRPr="0078179F">
        <w:rPr>
          <w:rFonts w:eastAsiaTheme="minorHAnsi"/>
          <w:cs/>
        </w:rPr>
        <w:t xml:space="preserve"> ข้อมูลและคลาส </w:t>
      </w:r>
      <w:r w:rsidRPr="0078179F">
        <w:rPr>
          <w:rFonts w:eastAsiaTheme="minorHAnsi"/>
        </w:rPr>
        <w:t>(class)</w:t>
      </w:r>
      <w:r w:rsidRPr="0078179F">
        <w:rPr>
          <w:rFonts w:eastAsiaTheme="minorHAnsi"/>
          <w:cs/>
        </w:rPr>
        <w:t xml:space="preserve"> ต่างๆ โดยใช้คุณสมบัติ </w:t>
      </w:r>
      <w:r w:rsidRPr="0078179F">
        <w:rPr>
          <w:rFonts w:eastAsiaTheme="minorHAnsi"/>
        </w:rPr>
        <w:t xml:space="preserve">(attribute) </w:t>
      </w:r>
      <w:r w:rsidRPr="0078179F">
        <w:rPr>
          <w:rFonts w:eastAsiaTheme="minorHAnsi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/>
          <w:cs/>
        </w:rPr>
        <w:t xml:space="preserve">ได้ </w:t>
      </w:r>
      <w:r w:rsidRPr="0078179F">
        <w:rPr>
          <w:rFonts w:eastAsiaTheme="minorHAnsi"/>
        </w:rPr>
        <w:t xml:space="preserve">3 </w:t>
      </w:r>
      <w:r w:rsidRPr="0078179F">
        <w:rPr>
          <w:rFonts w:eastAsiaTheme="minorHAnsi"/>
          <w:cs/>
        </w:rPr>
        <w:t>ส่วน</w:t>
      </w:r>
      <w:r w:rsidR="003D2270">
        <w:rPr>
          <w:rFonts w:eastAsiaTheme="minorHAnsi"/>
        </w:rPr>
        <w:t>[6]</w:t>
      </w:r>
      <w:r w:rsidR="0085577E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35" w:name="_Toc61295430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35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7AE77D2E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</w:pPr>
      <w:r w:rsidRPr="00EF36F9">
        <w:rPr>
          <w:b/>
          <w:bCs/>
          <w:cs/>
        </w:rPr>
        <w:t>โครงข่ายประสาท</w:t>
      </w:r>
      <w:r w:rsidRPr="00EF36F9">
        <w:rPr>
          <w:b/>
          <w:bCs/>
        </w:rPr>
        <w:t xml:space="preserve"> (Neural Network)</w:t>
      </w:r>
      <w:r w:rsidRPr="00707580">
        <w:t xml:space="preserve"> </w:t>
      </w:r>
      <w:r w:rsidRPr="00707580">
        <w:rPr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t xml:space="preserve">Neural Network </w:t>
      </w:r>
      <w:r w:rsidRPr="00707580">
        <w:rPr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t xml:space="preserve">(knowledge) </w:t>
      </w:r>
      <w:r w:rsidRPr="00707580">
        <w:rPr>
          <w:cs/>
        </w:rPr>
        <w:t xml:space="preserve">โดยผ่านการเรียนรู้ </w:t>
      </w:r>
      <w:r w:rsidRPr="00707580">
        <w:t>(learning</w:t>
      </w:r>
      <w:r w:rsidRPr="00707580">
        <w:rPr>
          <w:cs/>
        </w:rPr>
        <w:t xml:space="preserve"> </w:t>
      </w:r>
      <w:r w:rsidRPr="00707580">
        <w:t xml:space="preserve">process) </w:t>
      </w:r>
      <w:r w:rsidRPr="00707580">
        <w:rPr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t xml:space="preserve">(weight) </w:t>
      </w:r>
      <w:r w:rsidRPr="00707580">
        <w:rPr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ข้อมูลนำเข้า </w:t>
      </w:r>
      <w:r>
        <w:t xml:space="preserve">(input) </w:t>
      </w:r>
      <w:r>
        <w:rPr>
          <w:rFonts w:hint="cs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t xml:space="preserve">Neural Network </w:t>
      </w:r>
      <w:r>
        <w:rPr>
          <w:rFonts w:hint="cs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ข้อมูลส่งออก </w:t>
      </w:r>
      <w:r>
        <w:t xml:space="preserve">(output) </w:t>
      </w:r>
      <w:r>
        <w:rPr>
          <w:rFonts w:hint="cs"/>
          <w:cs/>
        </w:rPr>
        <w:t xml:space="preserve">คือ ผลลัพธ์ที่เกิดขึ้นจริง </w:t>
      </w:r>
      <w:r>
        <w:t xml:space="preserve">(actual output) </w:t>
      </w:r>
      <w:r>
        <w:rPr>
          <w:rFonts w:hint="cs"/>
          <w:cs/>
        </w:rPr>
        <w:t xml:space="preserve">จากกระบวนการเรียนรู้ของ </w:t>
      </w:r>
      <w: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ค่าน้ำหนัก </w:t>
      </w:r>
      <w:r>
        <w:t xml:space="preserve">(weight) </w:t>
      </w:r>
      <w:r>
        <w:rPr>
          <w:rFonts w:hint="cs"/>
          <w:cs/>
        </w:rPr>
        <w:t xml:space="preserve">คือ สิ่งที่ได้จากการเรียนรู้ของ </w:t>
      </w:r>
      <w:r>
        <w:t xml:space="preserve">Neural Network </w:t>
      </w:r>
      <w:r>
        <w:rPr>
          <w:rFonts w:hint="cs"/>
          <w:cs/>
        </w:rPr>
        <w:t xml:space="preserve">เรียกอีกอย่างว่า ค่าความรู้ </w:t>
      </w:r>
      <w:r>
        <w:t xml:space="preserve">(knowledge) </w:t>
      </w:r>
      <w:r>
        <w:rPr>
          <w:rFonts w:hint="cs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ฟังก์ชันผลรวม </w:t>
      </w:r>
      <w:r>
        <w:t xml:space="preserve">(Summation function)  </w:t>
      </w:r>
      <w:r>
        <w:rPr>
          <w:rFonts w:hint="cs"/>
          <w:cs/>
        </w:rPr>
        <w:t xml:space="preserve">เป็นผลรวมของข้อมูลป้อนเข้า </w:t>
      </w:r>
      <w:r>
        <w:t>(a</w:t>
      </w:r>
      <w:r>
        <w:rPr>
          <w:vertAlign w:val="subscript"/>
        </w:rPr>
        <w:t>i</w:t>
      </w:r>
      <w:r>
        <w:t xml:space="preserve">) </w:t>
      </w:r>
      <w:r>
        <w:rPr>
          <w:rFonts w:hint="cs"/>
          <w:cs/>
        </w:rPr>
        <w:t xml:space="preserve">และค่าน้ำหนัก </w:t>
      </w:r>
      <w:r>
        <w:t>(</w:t>
      </w:r>
      <w:proofErr w:type="spellStart"/>
      <w:r>
        <w:t>w</w:t>
      </w:r>
      <w:r>
        <w:rPr>
          <w:vertAlign w:val="subscript"/>
        </w:rPr>
        <w:t>i</w:t>
      </w:r>
      <w:proofErr w:type="spellEnd"/>
      <w:r>
        <w:t>)</w:t>
      </w:r>
      <w:r>
        <w:rPr>
          <w:rFonts w:hint="cs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</w:pPr>
      <w:r>
        <w:rPr>
          <w:cs/>
        </w:rPr>
        <w:t xml:space="preserve">ฟังก์ชันการแปลง </w:t>
      </w:r>
      <w:r>
        <w:t xml:space="preserve">(transfer function) </w:t>
      </w:r>
      <w:r>
        <w:rPr>
          <w:rFonts w:hint="cs"/>
          <w:cs/>
        </w:rPr>
        <w:t>เป็นการคำนวณการจำลองการทำงานของ</w:t>
      </w:r>
      <w: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36" w:name="_Toc61295431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36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049080F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t xml:space="preserve">1 </w:t>
      </w:r>
      <w:r>
        <w:rPr>
          <w:rFonts w:hint="cs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37" w:name="_Toc61295432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37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38" w:name="_Toc6129543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38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39" w:name="_Toc61186646"/>
      <w:bookmarkStart w:id="140" w:name="_Toc61466309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39"/>
      <w:bookmarkEnd w:id="140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41" w:name="_Toc61186647"/>
      <w:bookmarkStart w:id="142" w:name="_Toc61201571"/>
      <w:bookmarkStart w:id="143" w:name="_Toc61205937"/>
      <w:bookmarkStart w:id="144" w:name="_Toc61295434"/>
      <w:bookmarkStart w:id="145" w:name="_Toc61466310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41"/>
      <w:bookmarkEnd w:id="142"/>
      <w:bookmarkEnd w:id="143"/>
      <w:bookmarkEnd w:id="144"/>
      <w:bookmarkEnd w:id="145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46" w:name="_Toc61201612"/>
      <w:bookmarkStart w:id="147" w:name="_Toc61295435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46"/>
      <w:bookmarkEnd w:id="147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48" w:name="_Toc61201613"/>
      <w:bookmarkStart w:id="149" w:name="_Toc61295436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48"/>
      <w:bookmarkEnd w:id="149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50" w:name="_Toc61201614"/>
      <w:bookmarkStart w:id="151" w:name="_Toc61295437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50"/>
      <w:bookmarkEnd w:id="151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ทำแชทบอทครั้งเดียว แต่สามารถใช้ได้กับหลาย</w:t>
      </w:r>
      <w:r w:rsidRPr="001B016D">
        <w:t xml:space="preserve"> </w:t>
      </w:r>
      <w:r w:rsidR="00CF1982" w:rsidRPr="001B016D">
        <w:t>platform</w:t>
      </w:r>
      <w:r w:rsidR="0000525C" w:rsidRPr="001B016D">
        <w:t xml:space="preserve"> </w:t>
      </w:r>
      <w:r w:rsidR="00CF1982" w:rsidRPr="001B016D">
        <w:rPr>
          <w:cs/>
        </w:rPr>
        <w:t xml:space="preserve">เช่น </w:t>
      </w:r>
      <w:r w:rsidR="00CF1982" w:rsidRPr="001B016D">
        <w:t xml:space="preserve">Line, </w:t>
      </w:r>
      <w:r w:rsidR="000A7638" w:rsidRPr="001B016D">
        <w:t>Facebook</w:t>
      </w:r>
      <w:r w:rsidR="00CF1982" w:rsidRPr="001B016D">
        <w:t xml:space="preserve"> messenger</w:t>
      </w:r>
      <w:r w:rsidR="00BC409A" w:rsidRPr="001B016D">
        <w:t xml:space="preserve"> </w:t>
      </w:r>
      <w:r w:rsidR="00BC409A" w:rsidRPr="001B016D">
        <w:rPr>
          <w:cs/>
        </w:rPr>
        <w:t xml:space="preserve">และเว็บแชทของ </w:t>
      </w:r>
      <w:r w:rsidR="00BC409A" w:rsidRPr="001B016D">
        <w:t xml:space="preserve">Dialogflow </w:t>
      </w:r>
      <w:r w:rsidR="00BC409A" w:rsidRPr="001B016D">
        <w:rPr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สามารถทำ </w:t>
      </w:r>
      <w:r w:rsidRPr="001B016D">
        <w:t xml:space="preserve">pattern </w:t>
      </w:r>
      <w:r w:rsidRPr="001B016D">
        <w:rPr>
          <w:cs/>
        </w:rPr>
        <w:t xml:space="preserve">การสนทนาได้ </w:t>
      </w:r>
      <w:r w:rsidR="00BA6AD4" w:rsidRPr="001B016D">
        <w:rPr>
          <w:cs/>
        </w:rPr>
        <w:t>คือ</w:t>
      </w:r>
      <w:r w:rsidRPr="001B016D">
        <w:rPr>
          <w:cs/>
        </w:rPr>
        <w:t xml:space="preserve"> ต้องได้รับคำตอบครบ</w:t>
      </w:r>
      <w:r w:rsidR="00F757CA" w:rsidRPr="001B016D">
        <w:rPr>
          <w:cs/>
        </w:rPr>
        <w:t>ทั้งหมดก่อน</w:t>
      </w:r>
      <w:r w:rsidR="00FF2876" w:rsidRPr="001B016D">
        <w:rPr>
          <w:cs/>
        </w:rPr>
        <w:t xml:space="preserve"> </w:t>
      </w:r>
      <w:r w:rsidR="00F757CA" w:rsidRPr="001B016D">
        <w:rPr>
          <w:cs/>
        </w:rPr>
        <w:t>จึง</w:t>
      </w:r>
      <w:r w:rsidR="00140C95" w:rsidRPr="001B016D">
        <w:rPr>
          <w:cs/>
        </w:rPr>
        <w:t>สามารถประมวลผลได้</w:t>
      </w:r>
      <w:r w:rsidR="00FF2876" w:rsidRPr="001B016D">
        <w:rPr>
          <w:cs/>
        </w:rPr>
        <w:t xml:space="preserve"> ยกตัวอย่างกรณีการคำนวณ </w:t>
      </w:r>
      <w:r w:rsidR="00FF2876" w:rsidRPr="001B016D">
        <w:t xml:space="preserve">BMI </w:t>
      </w:r>
      <w:r w:rsidR="00FF2876" w:rsidRPr="001B016D">
        <w:rPr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t xml:space="preserve">BMI </w:t>
      </w:r>
      <w:r w:rsidR="00FF2876" w:rsidRPr="001B016D">
        <w:rPr>
          <w:cs/>
        </w:rPr>
        <w:t>ออกมาได้</w:t>
      </w:r>
      <w:r w:rsidR="00BA6AD4" w:rsidRPr="001B016D">
        <w:rPr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สามารถใช้งานได้ฟรี </w:t>
      </w:r>
      <w:r w:rsidR="00076D6E" w:rsidRPr="001B016D">
        <w:rPr>
          <w:cs/>
        </w:rPr>
        <w:t xml:space="preserve">และไม่ต้องมี </w:t>
      </w:r>
      <w:r w:rsidR="00076D6E" w:rsidRPr="001B016D">
        <w:t xml:space="preserve">server </w:t>
      </w:r>
      <w:r w:rsidR="00076D6E" w:rsidRPr="001B016D">
        <w:rPr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</w:pPr>
      <w:r>
        <w:rPr>
          <w:rFonts w:hint="cs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ทำให้ผู้ใช้เขียนข้อความนอกเหนือจากที่เคยสอนไป</w:t>
      </w:r>
      <w:r w:rsidR="00175F30">
        <w:rPr>
          <w:rFonts w:hint="cs"/>
          <w:cs/>
        </w:rPr>
        <w:t>แชทบอท</w:t>
      </w:r>
      <w:r>
        <w:rPr>
          <w:rFonts w:hint="cs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</w:pPr>
      <w:r w:rsidRPr="00CE6F8D">
        <w:rPr>
          <w:cs/>
        </w:rPr>
        <w:t>อินเตอร์เฟสใช้งานยาก</w:t>
      </w:r>
      <w:r w:rsidR="00DB3BF2">
        <w:rPr>
          <w:rFonts w:hint="cs"/>
          <w:cs/>
        </w:rPr>
        <w:t xml:space="preserve">สำหรับคนที่ไม่ใช่สายงาน </w:t>
      </w:r>
      <w:r w:rsidR="00DB3BF2"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เมื่อเขียนประโยคเพิ่มเข้าไปภายในแชทบอทผ่านหัวข้อ </w:t>
      </w:r>
      <w:r>
        <w:t xml:space="preserve">Training </w:t>
      </w:r>
      <w:r>
        <w:rPr>
          <w:rFonts w:hint="cs"/>
          <w:cs/>
        </w:rPr>
        <w:t>ด้านซ้าย ต้อง</w:t>
      </w:r>
      <w:r w:rsidR="006E02BF">
        <w:rPr>
          <w:rFonts w:hint="cs"/>
          <w:cs/>
        </w:rPr>
        <w:t>จัดการ</w:t>
      </w:r>
      <w:r>
        <w:rPr>
          <w:rFonts w:hint="cs"/>
          <w:cs/>
        </w:rPr>
        <w:t xml:space="preserve">แต่ละประโยคเองว่าเหมาะสมกับ </w:t>
      </w:r>
      <w:r>
        <w:t xml:space="preserve">intent </w:t>
      </w:r>
      <w:r>
        <w:rPr>
          <w:rFonts w:hint="cs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ในการเชื่อมต่อไปยังแอปพลิเคชันอื่นมี</w:t>
      </w:r>
      <w:r w:rsidR="0002007B">
        <w:rPr>
          <w:rFonts w:hint="cs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52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3" w:name="_Toc61201575"/>
      <w:bookmarkStart w:id="154" w:name="_Toc61205941"/>
      <w:bookmarkStart w:id="155" w:name="_Toc61295438"/>
      <w:bookmarkStart w:id="156" w:name="_Toc61466311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52"/>
      <w:bookmarkEnd w:id="153"/>
      <w:bookmarkEnd w:id="154"/>
      <w:bookmarkEnd w:id="155"/>
      <w:bookmarkEnd w:id="156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proofErr w:type="spellStart"/>
      <w:r w:rsidR="00E31F46" w:rsidRPr="00E31F46">
        <w:t>LogicAdapter</w:t>
      </w:r>
      <w:proofErr w:type="spellEnd"/>
      <w:r w:rsidR="00E31F46" w:rsidRPr="00E31F46">
        <w:t xml:space="preserve">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57" w:name="_Toc61295439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57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58" w:name="_Toc61295440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58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เมื่อมีการ</w:t>
      </w:r>
      <w:r w:rsidR="00215EAA">
        <w:rPr>
          <w:rFonts w:hint="cs"/>
          <w:cs/>
        </w:rPr>
        <w:t>พิมพ์ต่างจากที่สอนไป แชทบอท</w:t>
      </w:r>
      <w:r w:rsidR="00517586">
        <w:rPr>
          <w:rFonts w:hint="cs"/>
          <w:cs/>
        </w:rPr>
        <w:t>จะยัง</w:t>
      </w:r>
      <w:r w:rsidR="00215EAA">
        <w:rPr>
          <w:rFonts w:hint="cs"/>
          <w:cs/>
        </w:rPr>
        <w:t>สามารถเข้าใจได้</w:t>
      </w:r>
      <w:r>
        <w:rPr>
          <w:rFonts w:hint="cs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มีการจ</w:t>
      </w:r>
      <w:r w:rsidR="00F9552C">
        <w:rPr>
          <w:rFonts w:hint="cs"/>
          <w:cs/>
        </w:rPr>
        <w:t>ด</w:t>
      </w:r>
      <w:r>
        <w:rPr>
          <w:rFonts w:hint="cs"/>
          <w:cs/>
        </w:rPr>
        <w:t>จำบริบทก่อนหน้า</w:t>
      </w:r>
      <w:r w:rsidR="00F9552C">
        <w:rPr>
          <w:rFonts w:hint="cs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</w:pPr>
      <w:r w:rsidRPr="003967EA">
        <w:rPr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การสร้าง </w:t>
      </w:r>
      <w:r>
        <w:t xml:space="preserve">story </w:t>
      </w:r>
      <w:r>
        <w:rPr>
          <w:rFonts w:hint="cs"/>
          <w:cs/>
        </w:rPr>
        <w:t>ทำได้ยาก</w:t>
      </w:r>
      <w:r w:rsidR="00C046A5">
        <w:rPr>
          <w:rFonts w:hint="cs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9" w:name="_Toc61186649"/>
      <w:bookmarkStart w:id="160" w:name="_Toc61201576"/>
      <w:bookmarkStart w:id="161" w:name="_Toc61205944"/>
      <w:bookmarkStart w:id="162" w:name="_Toc61295441"/>
      <w:bookmarkStart w:id="163" w:name="_Toc6146631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59"/>
      <w:bookmarkEnd w:id="160"/>
      <w:bookmarkEnd w:id="161"/>
      <w:bookmarkEnd w:id="162"/>
      <w:bookmarkEnd w:id="163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64" w:name="_Toc61295442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64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65" w:name="_Toc61295443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65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</w:pPr>
      <w:r w:rsidRPr="002A6CCE">
        <w:rPr>
          <w:cs/>
        </w:rPr>
        <w:t xml:space="preserve">มีการเรียก </w:t>
      </w:r>
      <w:proofErr w:type="spellStart"/>
      <w:r w:rsidRPr="002A6CCE">
        <w:t>api</w:t>
      </w:r>
      <w:proofErr w:type="spellEnd"/>
      <w:r w:rsidRPr="002A6CCE">
        <w:t xml:space="preserve"> </w:t>
      </w:r>
      <w:r w:rsidR="00A65916">
        <w:rPr>
          <w:rFonts w:hint="cs"/>
          <w:cs/>
        </w:rPr>
        <w:t>ไป</w:t>
      </w:r>
      <w:r w:rsidRPr="002A6CCE">
        <w:rPr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</w:pPr>
      <w:r w:rsidRPr="001B016D">
        <w:rPr>
          <w:cs/>
        </w:rPr>
        <w:t xml:space="preserve">สามารถใช้งานได้ฟรี และไม่ต้องมี </w:t>
      </w:r>
      <w:r w:rsidRPr="001B016D">
        <w:t xml:space="preserve">server </w:t>
      </w:r>
      <w:r w:rsidRPr="001B016D">
        <w:rPr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มีการเข้าใจภาษาด้วย </w:t>
      </w:r>
      <w:r>
        <w:t>NLP</w:t>
      </w:r>
      <w:r>
        <w:rPr>
          <w:rFonts w:hint="cs"/>
          <w:cs/>
        </w:rPr>
        <w:t xml:space="preserve"> ทำให้</w:t>
      </w:r>
      <w:r w:rsidR="00057165">
        <w:rPr>
          <w:rFonts w:hint="cs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</w:pPr>
      <w:r w:rsidRPr="00E55A71">
        <w:rPr>
          <w:cs/>
        </w:rPr>
        <w:t xml:space="preserve">ไม่เหมาะกับบุคคลทั่วไปที่ไม่ใช่ </w:t>
      </w:r>
      <w:r w:rsidRPr="00E55A71"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cs/>
        </w:rPr>
        <w:t>ไม่มี</w:t>
      </w:r>
      <w:r w:rsidRPr="008877B4">
        <w:t xml:space="preserve"> entity </w:t>
      </w:r>
      <w:r w:rsidRPr="008877B4">
        <w:rPr>
          <w:cs/>
        </w:rPr>
        <w:t>เบื้องต้นมาให้ จึงต้องทำเองทั้งหมด</w:t>
      </w:r>
    </w:p>
    <w:p w14:paraId="776FF3B3" w14:textId="0CF7AC26" w:rsidR="00F078EE" w:rsidRDefault="00F078EE" w:rsidP="00162EF5">
      <w:pPr>
        <w:pStyle w:val="Heading1"/>
      </w:pPr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</w:t>
      </w:r>
      <w:r w:rsidR="00DF3DC1">
        <w:rPr>
          <w:rFonts w:hint="cs"/>
          <w:cs/>
        </w:rPr>
        <w:t>ขั้นตอนวิธี</w:t>
      </w:r>
    </w:p>
    <w:p w14:paraId="37E924C1" w14:textId="7F014B88" w:rsidR="00D54B45" w:rsidRDefault="003E1798" w:rsidP="00E75163">
      <w:r>
        <w:rPr>
          <w:cs/>
        </w:rPr>
        <w:tab/>
      </w:r>
      <w:r>
        <w:rPr>
          <w:rFonts w:hint="cs"/>
          <w:cs/>
        </w:rPr>
        <w:t>ในหัวข้อนี้จะกล่าวถึงการวิเคราะห์ และ</w:t>
      </w:r>
      <w:r w:rsidR="000E57C0">
        <w:rPr>
          <w:rFonts w:hint="cs"/>
          <w:cs/>
        </w:rPr>
        <w:t>ขั้นตอนวิธี</w:t>
      </w:r>
      <w:r w:rsidR="00425A3D">
        <w:rPr>
          <w:rFonts w:hint="cs"/>
          <w:cs/>
        </w:rPr>
        <w:t xml:space="preserve"> </w:t>
      </w:r>
      <w:r w:rsidR="00D54B45">
        <w:rPr>
          <w:rFonts w:hint="cs"/>
          <w:cs/>
        </w:rPr>
        <w:t xml:space="preserve">ประกอบด้วย </w:t>
      </w:r>
      <w:r w:rsidR="00443A63">
        <w:t>5</w:t>
      </w:r>
      <w:r w:rsidR="00D54B45">
        <w:rPr>
          <w:rFonts w:hint="cs"/>
          <w:cs/>
        </w:rPr>
        <w:t xml:space="preserve"> ส่วนหลัก </w:t>
      </w:r>
      <w:r w:rsidR="00443A63">
        <w:rPr>
          <w:rFonts w:hint="cs"/>
          <w:cs/>
        </w:rPr>
        <w:t>ได้แก่</w:t>
      </w:r>
    </w:p>
    <w:p w14:paraId="089CE132" w14:textId="03CE1D45" w:rsidR="00D54B45" w:rsidRDefault="00D54B45" w:rsidP="00643712">
      <w:pPr>
        <w:pStyle w:val="ListParagraph"/>
        <w:numPr>
          <w:ilvl w:val="0"/>
          <w:numId w:val="29"/>
        </w:numPr>
        <w:ind w:left="360"/>
      </w:pPr>
    </w:p>
    <w:p w14:paraId="608A8AB3" w14:textId="40B49979" w:rsidR="004250C3" w:rsidRDefault="006C551E" w:rsidP="002B7E46">
      <w:pPr>
        <w:jc w:val="center"/>
      </w:pPr>
      <w:r>
        <w:rPr>
          <w:noProof/>
        </w:rPr>
        <w:drawing>
          <wp:inline distT="0" distB="0" distL="0" distR="0" wp14:anchorId="6B70839B" wp14:editId="1EADCDC6">
            <wp:extent cx="4784141" cy="6100846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6" cy="61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100" w14:textId="752A0105" w:rsidR="00643712" w:rsidRDefault="00643712" w:rsidP="00643712">
      <w:pPr>
        <w:spacing w:before="240" w:after="240" w:line="276" w:lineRule="auto"/>
        <w:jc w:val="center"/>
        <w:rPr>
          <w:rFonts w:eastAsia="TH SarabunPSK"/>
          <w:lang w:val="th"/>
        </w:rPr>
      </w:pPr>
      <w:r w:rsidRPr="00643712">
        <w:rPr>
          <w:rFonts w:eastAsia="TH SarabunPSK"/>
          <w:lang w:val="th"/>
        </w:rPr>
        <w:t>ภาพที่ 3.1 ขั้นตอนการทำงาน A: การจัดกลุ่มข้อมูลและกำหนด intent ให้แก่ข้อความ</w:t>
      </w:r>
    </w:p>
    <w:p w14:paraId="67760FAE" w14:textId="22A571AC" w:rsidR="00643712" w:rsidRPr="00643712" w:rsidRDefault="00643712" w:rsidP="00643712">
      <w:pPr>
        <w:spacing w:before="240" w:after="240" w:line="276" w:lineRule="auto"/>
        <w:rPr>
          <w:rFonts w:eastAsia="TH SarabunPSK" w:hint="cs"/>
        </w:rPr>
      </w:pPr>
      <w:r>
        <w:rPr>
          <w:rFonts w:eastAsia="TH SarabunPSK"/>
          <w:cs/>
          <w:lang w:val="th"/>
        </w:rPr>
        <w:lastRenderedPageBreak/>
        <w:tab/>
      </w:r>
      <w:r>
        <w:rPr>
          <w:rFonts w:eastAsia="TH SarabunPSK" w:hint="cs"/>
          <w:cs/>
          <w:lang w:val="th"/>
        </w:rPr>
        <w:t xml:space="preserve">จากภาพที่ </w:t>
      </w:r>
      <w:r>
        <w:rPr>
          <w:rFonts w:eastAsia="TH SarabunPSK"/>
        </w:rPr>
        <w:t xml:space="preserve">3.1 </w:t>
      </w:r>
      <w:r>
        <w:rPr>
          <w:rFonts w:eastAsia="TH SarabunPSK" w:hint="cs"/>
          <w:cs/>
        </w:rPr>
        <w:t xml:space="preserve">สามารถอธิบายการทำงานในภาพรวมได้ว่า นำชุดข้อความที่ไม่มีการกำหนด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มาสร้างชุดคำศัพท์ และสกัดคุณลักษณะ จากนั้นนำไปแบ่งกลุ่ม โดยใช้วิธีการที่กำหนด และให้มนุษย์เป็นผู้กำหนด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ให้กับข้อความแต่ละกลุ่ม จะได้ชุดข้อความที่มีการกำหนด </w:t>
      </w:r>
      <w:r>
        <w:rPr>
          <w:rFonts w:eastAsia="TH SarabunPSK"/>
        </w:rPr>
        <w:t>intent</w:t>
      </w:r>
    </w:p>
    <w:p w14:paraId="02B560F5" w14:textId="77777777" w:rsidR="00643712" w:rsidRDefault="00643712" w:rsidP="00643712">
      <w:pPr>
        <w:pStyle w:val="ListParagraph"/>
        <w:numPr>
          <w:ilvl w:val="0"/>
          <w:numId w:val="29"/>
        </w:numPr>
        <w:spacing w:before="240" w:after="240" w:line="276" w:lineRule="auto"/>
        <w:ind w:left="360"/>
        <w:rPr>
          <w:lang w:val="th"/>
        </w:rPr>
      </w:pPr>
    </w:p>
    <w:p w14:paraId="4C8AFF57" w14:textId="55939706" w:rsidR="00643712" w:rsidRPr="00643712" w:rsidRDefault="00643712" w:rsidP="00643712">
      <w:pPr>
        <w:pStyle w:val="ListParagraph"/>
        <w:spacing w:before="240" w:after="240" w:line="276" w:lineRule="auto"/>
        <w:ind w:left="360"/>
        <w:rPr>
          <w:rFonts w:hint="cs"/>
          <w:cs/>
          <w:lang w:val="th"/>
        </w:rPr>
      </w:pPr>
      <w:r>
        <w:rPr>
          <w:rFonts w:hint="cs"/>
          <w:noProof/>
          <w:lang w:val="th-TH"/>
        </w:rPr>
        <w:drawing>
          <wp:inline distT="0" distB="0" distL="0" distR="0" wp14:anchorId="4FD1DBF1" wp14:editId="5C7BBC3A">
            <wp:extent cx="4206240" cy="6104265"/>
            <wp:effectExtent l="0" t="0" r="381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31" cy="61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BF6" w14:textId="11F0ED64" w:rsidR="00643712" w:rsidRDefault="00643712" w:rsidP="00643712">
      <w:pPr>
        <w:pStyle w:val="ListParagraph"/>
        <w:spacing w:before="240" w:after="240" w:line="276" w:lineRule="auto"/>
        <w:ind w:left="360"/>
        <w:jc w:val="center"/>
      </w:pPr>
      <w:r>
        <w:rPr>
          <w:rFonts w:hint="cs"/>
          <w:cs/>
        </w:rPr>
        <w:t xml:space="preserve">ภาพที่ </w:t>
      </w:r>
      <w:r>
        <w:t xml:space="preserve">3.2 </w:t>
      </w:r>
      <w:r>
        <w:rPr>
          <w:rFonts w:hint="cs"/>
          <w:cs/>
        </w:rPr>
        <w:t xml:space="preserve">ขั้นตอนการทำงาน </w:t>
      </w:r>
      <w:r>
        <w:t xml:space="preserve">B1: </w:t>
      </w:r>
      <w:r>
        <w:rPr>
          <w:rFonts w:hint="cs"/>
          <w:cs/>
        </w:rPr>
        <w:t xml:space="preserve">การฝึกสอนการเรียนรู้ของเครื่อง เพื่อสร้างโมเดลสำหรับจำแนก </w:t>
      </w:r>
      <w:r>
        <w:t>intent</w:t>
      </w:r>
    </w:p>
    <w:p w14:paraId="62CFD384" w14:textId="25E493D2" w:rsidR="00643712" w:rsidRPr="00643712" w:rsidRDefault="00643712" w:rsidP="00643712">
      <w:pPr>
        <w:spacing w:before="240" w:after="240" w:line="276" w:lineRule="auto"/>
        <w:rPr>
          <w:rFonts w:eastAsia="TH SarabunPSK" w:hint="cs"/>
        </w:rPr>
      </w:pPr>
      <w:r>
        <w:rPr>
          <w:rFonts w:eastAsia="TH SarabunPSK"/>
        </w:rPr>
        <w:lastRenderedPageBreak/>
        <w:tab/>
      </w:r>
      <w:r>
        <w:rPr>
          <w:rFonts w:eastAsia="TH SarabunPSK" w:hint="cs"/>
          <w:cs/>
        </w:rPr>
        <w:t xml:space="preserve">จากภาพที่ </w:t>
      </w:r>
      <w:r>
        <w:rPr>
          <w:rFonts w:eastAsia="TH SarabunPSK"/>
        </w:rPr>
        <w:t xml:space="preserve">3.2 </w:t>
      </w:r>
      <w:r>
        <w:rPr>
          <w:rFonts w:eastAsia="TH SarabunPSK" w:hint="cs"/>
          <w:cs/>
        </w:rPr>
        <w:t xml:space="preserve">สามารถอธิบายการทำงานในภาพรวมได้ว่า เมื่อนำชุดข้อความที่มีการระบุ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>จากการแบ่งกลุ่ม เข้ามาฝึกสอน</w:t>
      </w:r>
      <w:r>
        <w:rPr>
          <w:rFonts w:eastAsia="TH SarabunPSK"/>
        </w:rPr>
        <w:t xml:space="preserve"> model </w:t>
      </w:r>
      <w:r>
        <w:rPr>
          <w:rFonts w:eastAsia="TH SarabunPSK" w:hint="cs"/>
          <w:cs/>
        </w:rPr>
        <w:t>เพื่อให้ได้โมเดลในการจำแนก</w:t>
      </w:r>
      <w:r w:rsidR="007B7525">
        <w:rPr>
          <w:rFonts w:eastAsia="TH SarabunPSK" w:hint="cs"/>
          <w:cs/>
        </w:rPr>
        <w:t xml:space="preserve"> </w:t>
      </w:r>
      <w:r w:rsidR="007B7525">
        <w:rPr>
          <w:rFonts w:eastAsia="TH SarabunPSK"/>
        </w:rPr>
        <w:t xml:space="preserve">intent </w:t>
      </w:r>
      <w:r w:rsidR="007B7525">
        <w:rPr>
          <w:rFonts w:eastAsia="TH SarabunPSK" w:hint="cs"/>
          <w:cs/>
        </w:rPr>
        <w:t xml:space="preserve">โดยทดลองวิธีในการสร้างโมเดล </w:t>
      </w:r>
      <w:r w:rsidR="007B7525">
        <w:rPr>
          <w:rFonts w:eastAsia="TH SarabunPSK"/>
        </w:rPr>
        <w:t xml:space="preserve">2 </w:t>
      </w:r>
      <w:r w:rsidR="007B7525">
        <w:rPr>
          <w:rFonts w:eastAsia="TH SarabunPSK" w:hint="cs"/>
          <w:cs/>
        </w:rPr>
        <w:t xml:space="preserve">วิธี คือ </w:t>
      </w:r>
      <w:r w:rsidR="007B7525">
        <w:rPr>
          <w:rFonts w:eastAsia="TH SarabunPSK"/>
        </w:rPr>
        <w:t xml:space="preserve">decision tree </w:t>
      </w:r>
      <w:r w:rsidR="007B7525">
        <w:rPr>
          <w:rFonts w:eastAsia="TH SarabunPSK" w:hint="cs"/>
          <w:cs/>
        </w:rPr>
        <w:t xml:space="preserve">และ </w:t>
      </w:r>
      <w:r w:rsidR="007B7525">
        <w:rPr>
          <w:rFonts w:eastAsia="TH SarabunPSK"/>
        </w:rPr>
        <w:t>neural network</w:t>
      </w:r>
    </w:p>
    <w:p w14:paraId="56EFE13F" w14:textId="77777777" w:rsidR="00643712" w:rsidRDefault="00643712" w:rsidP="00643712">
      <w:pPr>
        <w:pStyle w:val="ListParagraph"/>
        <w:numPr>
          <w:ilvl w:val="0"/>
          <w:numId w:val="29"/>
        </w:numPr>
        <w:spacing w:before="240" w:after="240" w:line="276" w:lineRule="auto"/>
        <w:ind w:left="360"/>
        <w:rPr>
          <w:lang w:val="th"/>
        </w:rPr>
      </w:pPr>
    </w:p>
    <w:p w14:paraId="779EBECE" w14:textId="4A2F9DFC" w:rsidR="00643712" w:rsidRDefault="00643712" w:rsidP="00643712">
      <w:pPr>
        <w:pStyle w:val="ListParagraph"/>
        <w:spacing w:before="240" w:after="240" w:line="276" w:lineRule="auto"/>
        <w:ind w:left="360"/>
        <w:rPr>
          <w:lang w:val="th"/>
        </w:rPr>
      </w:pPr>
      <w:r>
        <w:rPr>
          <w:rFonts w:hint="cs"/>
          <w:noProof/>
          <w:lang w:val="th-TH"/>
        </w:rPr>
        <w:drawing>
          <wp:inline distT="0" distB="0" distL="0" distR="0" wp14:anchorId="57B9B78A" wp14:editId="4561AB76">
            <wp:extent cx="4184294" cy="6347495"/>
            <wp:effectExtent l="0" t="0" r="698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29" cy="6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B72C" w14:textId="4D07B408" w:rsidR="00643712" w:rsidRDefault="00643712" w:rsidP="00643712">
      <w:pPr>
        <w:pStyle w:val="ListParagraph"/>
        <w:spacing w:before="240" w:after="240" w:line="276" w:lineRule="auto"/>
        <w:ind w:left="360"/>
        <w:jc w:val="center"/>
      </w:pPr>
      <w:r>
        <w:rPr>
          <w:rFonts w:hint="cs"/>
          <w:cs/>
          <w:lang w:val="th"/>
        </w:rPr>
        <w:t xml:space="preserve">ภาพที่ </w:t>
      </w:r>
      <w:r>
        <w:t xml:space="preserve">3.3 </w:t>
      </w:r>
      <w:r>
        <w:rPr>
          <w:rFonts w:hint="cs"/>
          <w:cs/>
        </w:rPr>
        <w:t xml:space="preserve">ขั้นตอนการทำงาน </w:t>
      </w:r>
      <w:r>
        <w:t xml:space="preserve">B2: </w:t>
      </w:r>
      <w:r>
        <w:rPr>
          <w:rFonts w:hint="cs"/>
          <w:cs/>
        </w:rPr>
        <w:t xml:space="preserve">ทดสอบการเรียนรู้ของเครื่อง เพื่อตรวจสอบความแม่นยำในการหา </w:t>
      </w:r>
      <w:r>
        <w:t xml:space="preserve">intent </w:t>
      </w:r>
      <w:r>
        <w:rPr>
          <w:rFonts w:hint="cs"/>
          <w:cs/>
        </w:rPr>
        <w:t>ของโมเดล</w:t>
      </w:r>
    </w:p>
    <w:p w14:paraId="3B928174" w14:textId="43A6BEDE" w:rsidR="007B7525" w:rsidRPr="007B7525" w:rsidRDefault="007B7525" w:rsidP="007B7525">
      <w:pPr>
        <w:spacing w:before="240" w:after="240" w:line="276" w:lineRule="auto"/>
        <w:rPr>
          <w:rFonts w:eastAsia="TH SarabunPSK" w:hint="cs"/>
        </w:rPr>
      </w:pPr>
      <w:r>
        <w:rPr>
          <w:rFonts w:eastAsia="TH SarabunPSK"/>
        </w:rPr>
        <w:lastRenderedPageBreak/>
        <w:tab/>
      </w:r>
      <w:r>
        <w:rPr>
          <w:rFonts w:eastAsia="TH SarabunPSK" w:hint="cs"/>
          <w:cs/>
        </w:rPr>
        <w:t xml:space="preserve">จากภาพที่ </w:t>
      </w:r>
      <w:r>
        <w:rPr>
          <w:rFonts w:eastAsia="TH SarabunPSK"/>
        </w:rPr>
        <w:t xml:space="preserve">3.3 </w:t>
      </w:r>
      <w:r>
        <w:rPr>
          <w:rFonts w:eastAsia="TH SarabunPSK" w:hint="cs"/>
          <w:cs/>
        </w:rPr>
        <w:t xml:space="preserve">สามารถอธิบายการทำงานในภาพรวมของส่วนชุดข้อความทดสอบโมเดล </w:t>
      </w:r>
      <w:r>
        <w:rPr>
          <w:rFonts w:eastAsia="TH SarabunPSK"/>
        </w:rPr>
        <w:t xml:space="preserve">(B2) </w:t>
      </w:r>
      <w:r>
        <w:rPr>
          <w:rFonts w:eastAsia="TH SarabunPSK" w:hint="cs"/>
          <w:cs/>
        </w:rPr>
        <w:t xml:space="preserve">เมื่อนำชุดข้อความที่มีการระบุ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จากการแบ่งกลุ่ม เข้าสู่โมเดลที่สร้างขึ้น  โดยส่วนที่นำเข้าจะมีเพียงข้อความเท่านั้น ซึ่งจะได้ผลลัพธ์เป็นชุดข้อความที่กำหนด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และนำค่า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จากการแบ่งกลุ่มมาตรวจสอบความถูกต้องดด้วย </w:t>
      </w:r>
      <w:r>
        <w:rPr>
          <w:rFonts w:eastAsia="TH SarabunPSK"/>
        </w:rPr>
        <w:t xml:space="preserve">Precision, Recall </w:t>
      </w:r>
      <w:r>
        <w:rPr>
          <w:rFonts w:eastAsia="TH SarabunPSK" w:hint="cs"/>
          <w:cs/>
        </w:rPr>
        <w:t xml:space="preserve">และ </w:t>
      </w:r>
      <w:r>
        <w:rPr>
          <w:rFonts w:eastAsia="TH SarabunPSK"/>
        </w:rPr>
        <w:t>F1-Score</w:t>
      </w:r>
    </w:p>
    <w:p w14:paraId="072667C7" w14:textId="77777777" w:rsidR="00643712" w:rsidRDefault="00643712" w:rsidP="00643712">
      <w:pPr>
        <w:pStyle w:val="ListParagraph"/>
        <w:numPr>
          <w:ilvl w:val="0"/>
          <w:numId w:val="29"/>
        </w:numPr>
        <w:spacing w:before="240" w:after="240" w:line="276" w:lineRule="auto"/>
        <w:ind w:left="360"/>
        <w:rPr>
          <w:lang w:val="th"/>
        </w:rPr>
      </w:pPr>
    </w:p>
    <w:p w14:paraId="4689933D" w14:textId="3F566CD6" w:rsidR="00643712" w:rsidRDefault="00643712" w:rsidP="00643712">
      <w:pPr>
        <w:pStyle w:val="ListParagraph"/>
        <w:spacing w:before="240" w:after="240" w:line="276" w:lineRule="auto"/>
        <w:ind w:left="360"/>
        <w:rPr>
          <w:lang w:val="th"/>
        </w:rPr>
      </w:pPr>
      <w:r>
        <w:rPr>
          <w:rFonts w:hint="cs"/>
          <w:noProof/>
          <w:lang w:val="th-TH"/>
        </w:rPr>
        <w:drawing>
          <wp:inline distT="0" distB="0" distL="0" distR="0" wp14:anchorId="474A260F" wp14:editId="60C5B232">
            <wp:extent cx="4059936" cy="6297153"/>
            <wp:effectExtent l="0" t="0" r="0" b="889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0" cy="6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15AC" w14:textId="1B5207DA" w:rsidR="00643712" w:rsidRDefault="00643712" w:rsidP="00643712">
      <w:pPr>
        <w:pStyle w:val="ListParagraph"/>
        <w:spacing w:before="240" w:after="240" w:line="276" w:lineRule="auto"/>
        <w:ind w:left="360"/>
        <w:jc w:val="center"/>
      </w:pPr>
      <w:r w:rsidRPr="00643712">
        <w:rPr>
          <w:cs/>
        </w:rPr>
        <w:t>ภาพที่</w:t>
      </w:r>
      <w:r>
        <w:rPr>
          <w:rFonts w:hint="cs"/>
          <w:cs/>
        </w:rPr>
        <w:t xml:space="preserve"> </w:t>
      </w:r>
      <w:r>
        <w:t xml:space="preserve">3.4 </w:t>
      </w:r>
      <w:r>
        <w:rPr>
          <w:rFonts w:hint="cs"/>
          <w:cs/>
        </w:rPr>
        <w:t xml:space="preserve">ขั้นตอนการทำงาน </w:t>
      </w:r>
      <w:r>
        <w:t xml:space="preserve">C: </w:t>
      </w:r>
      <w:r>
        <w:rPr>
          <w:rFonts w:hint="cs"/>
          <w:cs/>
        </w:rPr>
        <w:t>สร้างแชทบอท จากโมเดลแยกเจตนาที่สร้างขึ้น</w:t>
      </w:r>
    </w:p>
    <w:p w14:paraId="66881EEC" w14:textId="2A5026A7" w:rsidR="00643712" w:rsidRPr="007B7525" w:rsidRDefault="007B7525" w:rsidP="007B7525">
      <w:pPr>
        <w:spacing w:before="240" w:after="240" w:line="276" w:lineRule="auto"/>
        <w:ind w:firstLine="720"/>
        <w:rPr>
          <w:rFonts w:eastAsia="TH SarabunPSK" w:hint="cs"/>
          <w:cs/>
        </w:rPr>
      </w:pPr>
      <w:r w:rsidRPr="007B7525">
        <w:rPr>
          <w:rFonts w:eastAsia="TH SarabunPSK" w:hint="cs"/>
          <w:cs/>
        </w:rPr>
        <w:lastRenderedPageBreak/>
        <w:t xml:space="preserve">จากภาพที่ </w:t>
      </w:r>
      <w:r w:rsidRPr="007B7525">
        <w:rPr>
          <w:rFonts w:eastAsia="TH SarabunPSK"/>
        </w:rPr>
        <w:t xml:space="preserve">3.4 </w:t>
      </w:r>
      <w:r w:rsidRPr="007B7525">
        <w:rPr>
          <w:rFonts w:eastAsia="TH SarabunPSK" w:hint="cs"/>
          <w:cs/>
        </w:rPr>
        <w:t>สามารถอธิบายการทำงานในภาพรวมได้ว่า นำชุดข้อมูลแบบข้อความที่เตรียมไว้สำหรับสร้างแชทบอท</w:t>
      </w:r>
      <w:r>
        <w:rPr>
          <w:rFonts w:eastAsia="TH SarabunPSK" w:hint="cs"/>
          <w:cs/>
        </w:rPr>
        <w:t xml:space="preserve"> สู่โมเดลที่สร้างขึ้น เพื่อจำแนก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จะได้ชุดข้อความที่มีการกำหนด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เพื่อนำไปฝึกสอนการเรียนรู้ของเครื่องที่อยู่ใน </w:t>
      </w:r>
      <w:r>
        <w:rPr>
          <w:rFonts w:eastAsia="TH SarabunPSK"/>
        </w:rPr>
        <w:t xml:space="preserve">Dialogflow </w:t>
      </w:r>
      <w:r>
        <w:rPr>
          <w:rFonts w:eastAsia="TH SarabunPSK" w:hint="cs"/>
          <w:cs/>
        </w:rPr>
        <w:t>เพื่อสร้างแชทบอท</w:t>
      </w:r>
      <w:r>
        <w:rPr>
          <w:rFonts w:eastAsia="TH SarabunPSK"/>
        </w:rPr>
        <w:t xml:space="preserve"> </w:t>
      </w:r>
    </w:p>
    <w:p w14:paraId="3E0F3151" w14:textId="77777777" w:rsidR="007B7525" w:rsidRDefault="007B7525" w:rsidP="00643712">
      <w:pPr>
        <w:pStyle w:val="ListParagraph"/>
        <w:numPr>
          <w:ilvl w:val="0"/>
          <w:numId w:val="29"/>
        </w:numPr>
        <w:spacing w:before="240" w:after="240" w:line="276" w:lineRule="auto"/>
        <w:ind w:left="360"/>
        <w:rPr>
          <w:lang w:val="th"/>
        </w:rPr>
      </w:pPr>
    </w:p>
    <w:p w14:paraId="07F421FD" w14:textId="4074443E" w:rsidR="00643712" w:rsidRDefault="007B7525" w:rsidP="007B7525">
      <w:pPr>
        <w:spacing w:before="240" w:after="240" w:line="276" w:lineRule="auto"/>
        <w:rPr>
          <w:rFonts w:eastAsia="TH SarabunPSK"/>
          <w:lang w:val="th"/>
        </w:rPr>
      </w:pPr>
      <w:r>
        <w:rPr>
          <w:rFonts w:eastAsia="TH SarabunPSK" w:hint="cs"/>
          <w:noProof/>
          <w:lang w:val="th-TH"/>
        </w:rPr>
        <w:drawing>
          <wp:inline distT="0" distB="0" distL="0" distR="0" wp14:anchorId="18E87267" wp14:editId="37D760F4">
            <wp:extent cx="3701491" cy="6027103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888" cy="60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0898" w14:textId="77777777" w:rsidR="007B7525" w:rsidRDefault="007B7525" w:rsidP="007B7525">
      <w:pPr>
        <w:spacing w:before="240" w:after="240" w:line="276" w:lineRule="auto"/>
        <w:jc w:val="center"/>
        <w:rPr>
          <w:rFonts w:eastAsia="TH SarabunPSK"/>
        </w:rPr>
      </w:pPr>
      <w:r>
        <w:rPr>
          <w:rFonts w:eastAsia="TH SarabunPSK" w:hint="cs"/>
          <w:cs/>
          <w:lang w:val="th"/>
        </w:rPr>
        <w:t xml:space="preserve">ภาพที่ </w:t>
      </w:r>
      <w:r>
        <w:rPr>
          <w:rFonts w:eastAsia="TH SarabunPSK"/>
        </w:rPr>
        <w:t>3.5</w:t>
      </w:r>
      <w:r>
        <w:rPr>
          <w:rFonts w:eastAsia="TH SarabunPSK" w:hint="cs"/>
          <w:cs/>
        </w:rPr>
        <w:t xml:space="preserve"> ขั้นตอนการทำงาน </w:t>
      </w:r>
      <w:r>
        <w:rPr>
          <w:rFonts w:eastAsia="TH SarabunPSK"/>
        </w:rPr>
        <w:t xml:space="preserve">D: </w:t>
      </w:r>
      <w:r>
        <w:rPr>
          <w:rFonts w:eastAsia="TH SarabunPSK" w:hint="cs"/>
          <w:cs/>
        </w:rPr>
        <w:t xml:space="preserve">รับข้อความที่ไม่สามารถแยก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ได้เข้าสู่โมเดล เพื่อหา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>และสอนข้อมูลใหม่ให้แก่แชทบอท</w:t>
      </w:r>
    </w:p>
    <w:p w14:paraId="43423E15" w14:textId="1D034B91" w:rsidR="007B7525" w:rsidRDefault="007B7525" w:rsidP="007B7525">
      <w:pPr>
        <w:spacing w:before="240" w:after="240" w:line="276" w:lineRule="auto"/>
        <w:ind w:firstLine="720"/>
        <w:rPr>
          <w:rFonts w:eastAsia="TH SarabunPSK"/>
        </w:rPr>
      </w:pPr>
      <w:r>
        <w:rPr>
          <w:rFonts w:eastAsia="TH SarabunPSK" w:hint="cs"/>
          <w:cs/>
        </w:rPr>
        <w:lastRenderedPageBreak/>
        <w:t xml:space="preserve">จากภาพที่ </w:t>
      </w:r>
      <w:r>
        <w:rPr>
          <w:rFonts w:eastAsia="TH SarabunPSK"/>
        </w:rPr>
        <w:t xml:space="preserve">3.5 </w:t>
      </w:r>
      <w:r>
        <w:rPr>
          <w:rFonts w:eastAsia="TH SarabunPSK" w:hint="cs"/>
          <w:cs/>
        </w:rPr>
        <w:t xml:space="preserve">สามารถอธิบายการทำงานในภาพรวมได้ว่า เมื่อแชทบอทเจอข้อความที่ไม่สามารถระบุ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ได้ ข้อความเหล่านั้นจะถูกนำมาจำแนก </w:t>
      </w:r>
      <w:r>
        <w:rPr>
          <w:rFonts w:eastAsia="TH SarabunPSK"/>
        </w:rPr>
        <w:t xml:space="preserve">intent </w:t>
      </w:r>
      <w:r>
        <w:rPr>
          <w:rFonts w:eastAsia="TH SarabunPSK" w:hint="cs"/>
          <w:cs/>
        </w:rPr>
        <w:t xml:space="preserve">โดยใช้โมเดลที่ได้สร้างขึ้นจากขั้นตอนก่อนหน้า ได้เป็นชุดข้อความที่มีไว้ก่อนหน้า และนำไปฝึกสอนให้กับการเรียนรู้ที่อยู่ใน </w:t>
      </w:r>
      <w:r>
        <w:rPr>
          <w:rFonts w:eastAsia="TH SarabunPSK"/>
        </w:rPr>
        <w:t xml:space="preserve">Dialogflow </w:t>
      </w:r>
      <w:r>
        <w:rPr>
          <w:rFonts w:eastAsia="TH SarabunPSK" w:hint="cs"/>
          <w:cs/>
        </w:rPr>
        <w:t>เพื่อเพิ่มประสิทธิภาพให้กับแชทบอท</w:t>
      </w:r>
    </w:p>
    <w:p w14:paraId="7D831F14" w14:textId="2FC3CFAB" w:rsidR="00643712" w:rsidRPr="007B7525" w:rsidRDefault="007B7525" w:rsidP="007B7525">
      <w:pPr>
        <w:spacing w:before="240" w:after="240" w:line="276" w:lineRule="auto"/>
        <w:ind w:firstLine="720"/>
        <w:rPr>
          <w:rFonts w:eastAsia="TH SarabunPSK" w:hint="cs"/>
          <w:cs/>
        </w:rPr>
      </w:pPr>
      <w:r>
        <w:rPr>
          <w:rFonts w:eastAsia="TH SarabunPSK" w:hint="cs"/>
          <w:cs/>
        </w:rPr>
        <w:t>ซึ่งในการทำงานสามารถแบ่งส่วนการทำงานออกเป็นขั้นตอนต่างๆ ดังนี้</w:t>
      </w:r>
    </w:p>
    <w:p w14:paraId="456DEA8B" w14:textId="267457AF" w:rsidR="00E0743E" w:rsidRDefault="003641C7" w:rsidP="00443A63">
      <w:pPr>
        <w:pStyle w:val="Heading2"/>
        <w:rPr>
          <w:cs/>
        </w:rPr>
      </w:pPr>
      <w:r>
        <w:t>3.1</w:t>
      </w:r>
      <w:r w:rsidR="00D57C54">
        <w:t xml:space="preserve"> </w:t>
      </w:r>
      <w:r w:rsidR="00D57C54">
        <w:rPr>
          <w:rFonts w:hint="cs"/>
          <w:cs/>
        </w:rPr>
        <w:t>ชุดข้อมูลที่ใช้</w:t>
      </w:r>
      <w:r w:rsidR="007A2074">
        <w:rPr>
          <w:rFonts w:hint="cs"/>
          <w:cs/>
        </w:rPr>
        <w:t>เพื่อวิเคราะห์วิ</w:t>
      </w:r>
      <w:r w:rsidR="008E5705">
        <w:rPr>
          <w:rFonts w:hint="cs"/>
          <w:cs/>
        </w:rPr>
        <w:t>ธีการที่เหมาะสมในการจัดกลุ่มและจำแนก</w:t>
      </w:r>
    </w:p>
    <w:p w14:paraId="0EAC93CA" w14:textId="7A170FB6" w:rsidR="00666D76" w:rsidRDefault="003063DB" w:rsidP="00F52C5F">
      <w:pPr>
        <w:rPr>
          <w:rFonts w:hint="cs"/>
        </w:rPr>
      </w:pPr>
      <w:r>
        <w:tab/>
      </w:r>
      <w:r w:rsidR="007B7525">
        <w:rPr>
          <w:rFonts w:hint="cs"/>
          <w:cs/>
        </w:rPr>
        <w:t>ทางคณะผู้จัดทำได้เลือกใช้</w:t>
      </w:r>
      <w:r w:rsidR="003071C6">
        <w:rPr>
          <w:rFonts w:hint="cs"/>
          <w:cs/>
        </w:rPr>
        <w:t>ชุดข้อมูล</w:t>
      </w:r>
      <w:r w:rsidR="007B7525">
        <w:rPr>
          <w:rFonts w:hint="cs"/>
          <w:cs/>
        </w:rPr>
        <w:t xml:space="preserve">มาตรฐานชื่อ </w:t>
      </w:r>
      <w:r w:rsidR="007B7525">
        <w:t xml:space="preserve">ATIS </w:t>
      </w:r>
      <w:r w:rsidR="007B7525">
        <w:rPr>
          <w:rFonts w:hint="cs"/>
          <w:cs/>
        </w:rPr>
        <w:t xml:space="preserve">หรือ </w:t>
      </w:r>
      <w:r w:rsidR="007B7525" w:rsidRPr="00BE3543">
        <w:t>Airline Travel Information System</w:t>
      </w:r>
      <w:r w:rsidR="007B7525">
        <w:t xml:space="preserve"> (</w:t>
      </w:r>
      <w:r w:rsidR="007B7525" w:rsidRPr="00BE3543">
        <w:rPr>
          <w:cs/>
        </w:rPr>
        <w:t>ระบบข้อมูลการเดินทางของสายการบิน</w:t>
      </w:r>
      <w:r w:rsidR="007B7525">
        <w:t>)</w:t>
      </w:r>
      <w:r w:rsidR="007B7525">
        <w:rPr>
          <w:rFonts w:hint="cs"/>
          <w:cs/>
        </w:rPr>
        <w:t xml:space="preserve"> จาก</w:t>
      </w:r>
      <w:r w:rsidR="007B7525">
        <w:t xml:space="preserve"> </w:t>
      </w:r>
      <w:r w:rsidR="007B7525">
        <w:rPr>
          <w:rFonts w:hint="cs"/>
          <w:cs/>
        </w:rPr>
        <w:t xml:space="preserve"> </w:t>
      </w:r>
      <w:hyperlink r:id="rId68" w:history="1">
        <w:r w:rsidR="007B7525" w:rsidRPr="00893BE1">
          <w:rPr>
            <w:rStyle w:val="Hyperlink"/>
          </w:rPr>
          <w:t>https://www.kaggle.com/hassanamin/atis-airlinetravelinformationsystem?select=atis_intents_train.csv</w:t>
        </w:r>
      </w:hyperlink>
      <w:r w:rsidR="003071C6">
        <w:rPr>
          <w:rFonts w:hint="cs"/>
          <w:cs/>
        </w:rPr>
        <w:t xml:space="preserve"> </w:t>
      </w:r>
      <w:r w:rsidR="007B7525">
        <w:rPr>
          <w:rFonts w:hint="cs"/>
          <w:cs/>
        </w:rPr>
        <w:t>ซึ่ง</w:t>
      </w:r>
      <w:r w:rsidR="00BE3543">
        <w:rPr>
          <w:rFonts w:hint="cs"/>
          <w:cs/>
        </w:rPr>
        <w:t>เป็นชุดข้อมูลที่ใช้กันอย่างแพร่หลาย</w:t>
      </w:r>
      <w:r w:rsidR="007B7525">
        <w:rPr>
          <w:rFonts w:hint="cs"/>
          <w:cs/>
        </w:rPr>
        <w:t xml:space="preserve"> สำหรับสอนการเรียนรู้ของเครื่อง</w:t>
      </w:r>
    </w:p>
    <w:p w14:paraId="23BDFD5F" w14:textId="77777777" w:rsidR="003A79A6" w:rsidRDefault="003A79A6" w:rsidP="00F52C5F"/>
    <w:p w14:paraId="7CC68FC3" w14:textId="6FC9DF5C" w:rsidR="0084586E" w:rsidRPr="000D3CA1" w:rsidRDefault="0084586E" w:rsidP="003A79A6">
      <w:pPr>
        <w:pStyle w:val="Heading2"/>
        <w:rPr>
          <w:cs/>
        </w:rPr>
      </w:pPr>
      <w:r>
        <w:t xml:space="preserve">3.2 </w:t>
      </w:r>
      <w:r w:rsidR="0042314A">
        <w:rPr>
          <w:rFonts w:hint="cs"/>
          <w:cs/>
        </w:rPr>
        <w:t>ข้อมูลจำลองเพื่อ</w:t>
      </w:r>
      <w:r w:rsidR="005D2DFC">
        <w:rPr>
          <w:rFonts w:hint="cs"/>
          <w:cs/>
        </w:rPr>
        <w:t>สร้างแชทบอทโดยอาศัยวิธีการจัดกลุ่มและจำแนกที่นำเสนอในโครงงานนี้</w:t>
      </w:r>
    </w:p>
    <w:p w14:paraId="3DD53F53" w14:textId="18A1327D" w:rsidR="003A79A6" w:rsidRDefault="007B7525" w:rsidP="007B7525">
      <w:pPr>
        <w:ind w:firstLine="720"/>
        <w:rPr>
          <w:rFonts w:eastAsia="TH SarabunPSK"/>
        </w:rPr>
      </w:pPr>
      <w:r>
        <w:rPr>
          <w:rFonts w:eastAsia="TH SarabunPSK" w:hint="cs"/>
          <w:cs/>
        </w:rPr>
        <w:t xml:space="preserve">ทางคณะผู้จัดทำได้สร้างชุดข้อมูลทดสอบจากหัวข้อ </w:t>
      </w:r>
      <w:r>
        <w:rPr>
          <w:rFonts w:eastAsia="TH SarabunPSK"/>
        </w:rPr>
        <w:t>“</w:t>
      </w:r>
      <w:r>
        <w:rPr>
          <w:rFonts w:eastAsia="TH SarabunPSK" w:hint="cs"/>
          <w:cs/>
        </w:rPr>
        <w:t>แชทบอทสำหรับสถาบันการศึกษา</w:t>
      </w:r>
      <w:r>
        <w:rPr>
          <w:rFonts w:eastAsia="TH SarabunPSK"/>
        </w:rPr>
        <w:t>”</w:t>
      </w:r>
      <w:r>
        <w:rPr>
          <w:rFonts w:eastAsia="TH SarabunPSK" w:hint="cs"/>
          <w:cs/>
        </w:rPr>
        <w:t xml:space="preserve"> โดยประกอบไปด้วย</w:t>
      </w:r>
      <w:r w:rsidR="00DA432B">
        <w:rPr>
          <w:rFonts w:eastAsia="TH SarabunPSK" w:hint="cs"/>
          <w:cs/>
        </w:rPr>
        <w:t xml:space="preserve">ข้อความสำหรับทดสอบจำนวน </w:t>
      </w:r>
      <w:r w:rsidR="00DA432B">
        <w:rPr>
          <w:rFonts w:eastAsia="TH SarabunPSK"/>
        </w:rPr>
        <w:t xml:space="preserve">100 </w:t>
      </w:r>
      <w:r w:rsidR="00DA432B">
        <w:rPr>
          <w:rFonts w:eastAsia="TH SarabunPSK" w:hint="cs"/>
          <w:cs/>
        </w:rPr>
        <w:t>ข้อความ</w:t>
      </w:r>
    </w:p>
    <w:p w14:paraId="1C4B9A4E" w14:textId="1B6B6D91" w:rsidR="00753C1E" w:rsidRDefault="00753C1E" w:rsidP="00527C42">
      <w:pPr>
        <w:pStyle w:val="Heading2"/>
        <w:rPr>
          <w:rFonts w:eastAsia="TH SarabunPSK"/>
        </w:rPr>
      </w:pPr>
    </w:p>
    <w:p w14:paraId="0357153E" w14:textId="799BD733" w:rsidR="00753C1E" w:rsidRDefault="00753C1E" w:rsidP="00527C42">
      <w:pPr>
        <w:pStyle w:val="Heading2"/>
        <w:rPr>
          <w:rFonts w:eastAsia="TH SarabunPSK"/>
        </w:rPr>
      </w:pPr>
      <w:r>
        <w:rPr>
          <w:rFonts w:eastAsia="TH SarabunPSK"/>
        </w:rPr>
        <w:t xml:space="preserve">3.3 </w:t>
      </w:r>
      <w:r>
        <w:rPr>
          <w:rFonts w:eastAsia="TH SarabunPSK" w:hint="cs"/>
          <w:cs/>
        </w:rPr>
        <w:t>การสร้างชุดคำศัพท์ (</w:t>
      </w:r>
      <w:r>
        <w:rPr>
          <w:rFonts w:eastAsia="TH SarabunPSK"/>
        </w:rPr>
        <w:t>Preparing term set</w:t>
      </w:r>
      <w:r>
        <w:rPr>
          <w:rFonts w:eastAsia="TH SarabunPSK" w:hint="cs"/>
          <w:cs/>
        </w:rPr>
        <w:t>)</w:t>
      </w:r>
    </w:p>
    <w:p w14:paraId="6A9BCB1E" w14:textId="6F303DCC" w:rsidR="00753C1E" w:rsidRDefault="00753C1E" w:rsidP="00753C1E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ในขั้นตอนนี้จะเป็นการเตรียมข้อมูลให้เหมาะสมสำหรับการนำไปวิเคราะห์</w:t>
      </w:r>
      <w:r w:rsidR="006C385E">
        <w:rPr>
          <w:rFonts w:eastAsia="TH SarabunPSK"/>
        </w:rPr>
        <w:t>[2]</w:t>
      </w:r>
      <w:r>
        <w:rPr>
          <w:rFonts w:eastAsia="TH SarabunPSK" w:hint="cs"/>
          <w:cs/>
        </w:rPr>
        <w:t xml:space="preserve"> มีขั้นตอนดังนี้</w:t>
      </w:r>
    </w:p>
    <w:p w14:paraId="2703AB38" w14:textId="2BDB5F87" w:rsidR="00753C1E" w:rsidRDefault="00753C1E" w:rsidP="00753C1E">
      <w:pPr>
        <w:pStyle w:val="ListParagraph"/>
        <w:numPr>
          <w:ilvl w:val="0"/>
          <w:numId w:val="30"/>
        </w:numPr>
      </w:pPr>
      <w:r w:rsidRPr="00753C1E">
        <w:t xml:space="preserve"> </w:t>
      </w:r>
      <w:r w:rsidRPr="00753C1E">
        <w:rPr>
          <w:cs/>
        </w:rPr>
        <w:t>ปรับอัก</w:t>
      </w:r>
      <w:r>
        <w:rPr>
          <w:rFonts w:hint="cs"/>
          <w:cs/>
        </w:rPr>
        <w:t>ขระให้อยู่ในรูปแบบเดียวกัน ดังตัวอย่างต่อไปนี้</w:t>
      </w:r>
    </w:p>
    <w:p w14:paraId="19EC8CA5" w14:textId="33EA9F08" w:rsidR="00753C1E" w:rsidRDefault="00753C1E" w:rsidP="00753C1E">
      <w:pPr>
        <w:ind w:left="360" w:firstLine="720"/>
        <w:jc w:val="center"/>
        <w:rPr>
          <w:rFonts w:hint="cs"/>
        </w:rPr>
      </w:pPr>
      <w:r>
        <w:t>Where is the Songkhla city?</w:t>
      </w:r>
      <w:r>
        <w:tab/>
        <w:t>-&gt;</w:t>
      </w:r>
      <w:r>
        <w:tab/>
        <w:t>where is the Songkhla city?</w:t>
      </w:r>
    </w:p>
    <w:p w14:paraId="583956E7" w14:textId="00257273" w:rsidR="00753C1E" w:rsidRDefault="00753C1E" w:rsidP="00753C1E">
      <w:pPr>
        <w:pStyle w:val="ListParagraph"/>
        <w:numPr>
          <w:ilvl w:val="0"/>
          <w:numId w:val="30"/>
        </w:numPr>
        <w:tabs>
          <w:tab w:val="left" w:pos="720"/>
        </w:tabs>
      </w:pPr>
      <w:r>
        <w:rPr>
          <w:rFonts w:hint="cs"/>
          <w:cs/>
        </w:rPr>
        <w:t xml:space="preserve">ลบเครื่องหมาย หรืออักขระพิเศษ และตัวเลข ด้วยการแทนค่าเหล่านั้นด้วยช่องว่าง ถ้าช่องว่างติดกันมากกว่า </w:t>
      </w:r>
      <w:r>
        <w:t xml:space="preserve">1 </w:t>
      </w:r>
      <w:r>
        <w:rPr>
          <w:rFonts w:hint="cs"/>
          <w:cs/>
        </w:rPr>
        <w:t xml:space="preserve">ช่อง ให้ทำการลบออกจนเหลือเพียง </w:t>
      </w:r>
      <w:r>
        <w:t xml:space="preserve">1 </w:t>
      </w:r>
      <w:r>
        <w:rPr>
          <w:rFonts w:hint="cs"/>
          <w:cs/>
        </w:rPr>
        <w:t>ช่อง ดังตัวอย่างต่อไปนี้</w:t>
      </w:r>
    </w:p>
    <w:p w14:paraId="37A45E59" w14:textId="2124B2DE" w:rsidR="00753C1E" w:rsidRDefault="00753C1E" w:rsidP="00753C1E">
      <w:pPr>
        <w:tabs>
          <w:tab w:val="left" w:pos="720"/>
        </w:tabs>
        <w:ind w:left="720"/>
        <w:jc w:val="center"/>
      </w:pPr>
      <w:r>
        <w:t>hi! how are you?</w:t>
      </w:r>
      <w:r>
        <w:tab/>
        <w:t>-&gt;</w:t>
      </w:r>
      <w:r>
        <w:tab/>
        <w:t>hi how are you</w:t>
      </w:r>
    </w:p>
    <w:p w14:paraId="17EEA234" w14:textId="3289FD57" w:rsidR="00753C1E" w:rsidRDefault="00753C1E" w:rsidP="00753C1E">
      <w:pPr>
        <w:tabs>
          <w:tab w:val="left" w:pos="720"/>
        </w:tabs>
        <w:ind w:left="720"/>
        <w:jc w:val="center"/>
      </w:pPr>
      <w:proofErr w:type="spellStart"/>
      <w:r>
        <w:t>i</w:t>
      </w:r>
      <w:proofErr w:type="spellEnd"/>
      <w:r>
        <w:t xml:space="preserve"> am </w:t>
      </w:r>
      <w:proofErr w:type="gramStart"/>
      <w:r>
        <w:t>22   year old</w:t>
      </w:r>
      <w:proofErr w:type="gramEnd"/>
      <w:r>
        <w:tab/>
        <w:t>-&gt;</w:t>
      </w:r>
      <w:r>
        <w:tab/>
      </w:r>
      <w:proofErr w:type="spellStart"/>
      <w:r>
        <w:t>i</w:t>
      </w:r>
      <w:proofErr w:type="spellEnd"/>
      <w:r>
        <w:t xml:space="preserve"> am 22 year old</w:t>
      </w:r>
    </w:p>
    <w:p w14:paraId="511DF6D4" w14:textId="27B72BA6" w:rsidR="00753C1E" w:rsidRPr="00753C1E" w:rsidRDefault="00753C1E" w:rsidP="00753C1E">
      <w:pPr>
        <w:pStyle w:val="ListParagraph"/>
        <w:numPr>
          <w:ilvl w:val="0"/>
          <w:numId w:val="30"/>
        </w:numPr>
        <w:tabs>
          <w:tab w:val="left" w:pos="720"/>
        </w:tabs>
        <w:rPr>
          <w:cs/>
        </w:rPr>
      </w:pPr>
      <w:r>
        <w:rPr>
          <w:rFonts w:hint="cs"/>
          <w:cs/>
        </w:rPr>
        <w:t>ตัดแบ่งแต่ละคำด้วยช่องว่าง ดังตัวอย่างต่อไปนี้</w:t>
      </w:r>
    </w:p>
    <w:p w14:paraId="323811CA" w14:textId="11805B03" w:rsidR="003A79A6" w:rsidRDefault="00753C1E" w:rsidP="00753C1E">
      <w:pPr>
        <w:ind w:left="1080"/>
        <w:jc w:val="center"/>
        <w:rPr>
          <w:rFonts w:hint="cs"/>
        </w:rPr>
      </w:pPr>
      <w:r>
        <w:t>hi how are you</w:t>
      </w:r>
      <w:r>
        <w:tab/>
        <w:t>-&gt;</w:t>
      </w:r>
      <w:r>
        <w:tab/>
        <w:t>“hi”, “how”, “are”, “you”</w:t>
      </w:r>
    </w:p>
    <w:p w14:paraId="32D0ECDC" w14:textId="5B6132C7" w:rsidR="00A636A2" w:rsidRDefault="00753C1E" w:rsidP="00753C1E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lastRenderedPageBreak/>
        <w:t xml:space="preserve">ลบ </w:t>
      </w:r>
      <w:r>
        <w:t xml:space="preserve">stop word </w:t>
      </w:r>
      <w:r>
        <w:rPr>
          <w:rFonts w:hint="cs"/>
          <w:cs/>
        </w:rPr>
        <w:t xml:space="preserve">เนื่องจาก </w:t>
      </w:r>
      <w:r>
        <w:t xml:space="preserve">stop word </w:t>
      </w:r>
      <w:r w:rsidR="00A636A2">
        <w:rPr>
          <w:rFonts w:hint="cs"/>
          <w:cs/>
        </w:rPr>
        <w:t xml:space="preserve">เป็นคำที่ปรากฎในข้อความบ่อยครั้ง ซึ่งมีผลน้อยมากในการแบ่งกลุ่ม หรือจำแนกข้อความ เช่น </w:t>
      </w:r>
      <w:r w:rsidR="00A636A2">
        <w:t xml:space="preserve">a, an, do, to, or </w:t>
      </w:r>
      <w:r w:rsidR="00A636A2">
        <w:rPr>
          <w:rFonts w:hint="cs"/>
          <w:cs/>
        </w:rPr>
        <w:t xml:space="preserve">และ </w:t>
      </w:r>
      <w:r w:rsidR="00A636A2">
        <w:t xml:space="preserve">is </w:t>
      </w:r>
      <w:r w:rsidR="00A636A2">
        <w:rPr>
          <w:rFonts w:hint="cs"/>
          <w:cs/>
        </w:rPr>
        <w:t>ดังตัวอย่างต่อไปนี้</w:t>
      </w:r>
    </w:p>
    <w:p w14:paraId="3AE5D768" w14:textId="4767B7F8" w:rsidR="00A636A2" w:rsidRDefault="00A636A2" w:rsidP="00A636A2">
      <w:pPr>
        <w:pStyle w:val="ListParagraph"/>
        <w:ind w:left="1080"/>
        <w:jc w:val="center"/>
        <w:rPr>
          <w:rFonts w:hint="cs"/>
        </w:rPr>
      </w:pPr>
      <w:r>
        <w:t>“hi”, “how”, “are”, “you”</w:t>
      </w:r>
      <w:r>
        <w:tab/>
        <w:t>-&gt;</w:t>
      </w:r>
      <w:r>
        <w:tab/>
        <w:t>“hi”</w:t>
      </w:r>
    </w:p>
    <w:p w14:paraId="49044D17" w14:textId="15A0E827" w:rsidR="00A636A2" w:rsidRDefault="00A636A2" w:rsidP="00A636A2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เปลี่ยนรูปคำ</w:t>
      </w:r>
      <w:r>
        <w:t>/</w:t>
      </w:r>
      <w:r>
        <w:rPr>
          <w:rFonts w:hint="cs"/>
          <w:cs/>
        </w:rPr>
        <w:t xml:space="preserve">ลดรูปคำ </w:t>
      </w:r>
      <w:r>
        <w:t xml:space="preserve">(Stemming) </w:t>
      </w:r>
      <w:r>
        <w:rPr>
          <w:rFonts w:hint="cs"/>
          <w:cs/>
        </w:rPr>
        <w:t>ที่มีความหมายเหมือนกันให้อยู่ในรูปของรากศัพท์ ดังตัวอย่างต่อไปนี้</w:t>
      </w:r>
    </w:p>
    <w:p w14:paraId="58F6DA9C" w14:textId="0127DC8E" w:rsidR="00A636A2" w:rsidRDefault="00A636A2" w:rsidP="00A636A2">
      <w:pPr>
        <w:pStyle w:val="ListParagraph"/>
        <w:ind w:left="1080"/>
        <w:jc w:val="center"/>
      </w:pPr>
      <w:r>
        <w:t>is, am, are</w:t>
      </w:r>
      <w:r>
        <w:tab/>
        <w:t>-&gt;</w:t>
      </w:r>
      <w:r>
        <w:tab/>
        <w:t>be</w:t>
      </w:r>
    </w:p>
    <w:p w14:paraId="26D52A89" w14:textId="436268BD" w:rsidR="00A636A2" w:rsidRDefault="00A636A2" w:rsidP="00A636A2">
      <w:pPr>
        <w:pStyle w:val="ListParagraph"/>
        <w:ind w:left="1080"/>
        <w:jc w:val="center"/>
        <w:rPr>
          <w:rFonts w:hint="cs"/>
        </w:rPr>
      </w:pPr>
      <w:r>
        <w:t>loads, loaded, loading</w:t>
      </w:r>
      <w:r>
        <w:tab/>
        <w:t>-&gt;</w:t>
      </w:r>
      <w:r>
        <w:tab/>
        <w:t>load</w:t>
      </w:r>
    </w:p>
    <w:p w14:paraId="507E5574" w14:textId="17A91B82" w:rsidR="00A636A2" w:rsidRDefault="00A636A2" w:rsidP="00A636A2"/>
    <w:p w14:paraId="4D90FCA7" w14:textId="032EC1C5" w:rsidR="00220734" w:rsidRDefault="00220734" w:rsidP="00527C42">
      <w:pPr>
        <w:pStyle w:val="Heading2"/>
        <w:rPr>
          <w:rFonts w:hint="cs"/>
          <w:cs/>
        </w:rPr>
      </w:pPr>
      <w:r>
        <w:t xml:space="preserve">3.4 </w:t>
      </w:r>
      <w:r>
        <w:rPr>
          <w:rFonts w:hint="cs"/>
          <w:cs/>
        </w:rPr>
        <w:t>การสกัดคุณลักษณะของข้อมูล (</w:t>
      </w:r>
      <w:r>
        <w:t>Feature extraction</w:t>
      </w:r>
      <w:r>
        <w:rPr>
          <w:rFonts w:hint="cs"/>
          <w:cs/>
        </w:rPr>
        <w:t>)</w:t>
      </w:r>
    </w:p>
    <w:p w14:paraId="4C972C86" w14:textId="4D3C3924" w:rsidR="00EE7819" w:rsidRDefault="00527C42" w:rsidP="00A636A2">
      <w:pPr>
        <w:rPr>
          <w:rFonts w:eastAsia="TH SarabunPSK"/>
        </w:rPr>
      </w:pPr>
      <w:r>
        <w:tab/>
      </w:r>
      <w:r>
        <w:rPr>
          <w:rFonts w:hint="cs"/>
          <w:cs/>
        </w:rPr>
        <w:t xml:space="preserve">เป็นขั้นตอนการทำให้ข้อความกลายเป็นเวกเตอร์ข้อมูล ด้วยการใช้ </w:t>
      </w:r>
      <w:r>
        <w:t xml:space="preserve">TF-IDF </w:t>
      </w:r>
      <w:r>
        <w:rPr>
          <w:rFonts w:hint="cs"/>
          <w:cs/>
        </w:rPr>
        <w:t xml:space="preserve">จากหัวข้อที่ </w:t>
      </w:r>
      <w:r>
        <w:t>2.3</w:t>
      </w:r>
      <w:r w:rsidR="00624548">
        <w:t xml:space="preserve"> </w:t>
      </w:r>
      <w:r w:rsidR="00624548">
        <w:rPr>
          <w:rFonts w:hint="cs"/>
          <w:cs/>
        </w:rPr>
        <w:t xml:space="preserve">และในส่วนขั้นตอนการทำงาน </w:t>
      </w:r>
      <w:r w:rsidR="00624548">
        <w:t xml:space="preserve">A </w:t>
      </w:r>
      <w:r w:rsidR="00624548">
        <w:rPr>
          <w:rFonts w:hint="cs"/>
          <w:cs/>
        </w:rPr>
        <w:t xml:space="preserve">ในภาพที่ </w:t>
      </w:r>
      <w:r w:rsidR="00624548">
        <w:t xml:space="preserve">3.1 </w:t>
      </w:r>
      <w:r w:rsidR="00624548">
        <w:rPr>
          <w:rFonts w:hint="cs"/>
          <w:cs/>
        </w:rPr>
        <w:t>จะมีการลดจำนวนมิติของเวกเตอร์ลง (</w:t>
      </w:r>
      <w:r w:rsidR="00624548">
        <w:t>Feature reduction</w:t>
      </w:r>
      <w:r w:rsidR="00624548">
        <w:rPr>
          <w:rFonts w:hint="cs"/>
          <w:cs/>
        </w:rPr>
        <w:t>)</w:t>
      </w:r>
      <w:r w:rsidR="00624548">
        <w:t xml:space="preserve"> </w:t>
      </w:r>
      <w:r w:rsidR="003A385F">
        <w:rPr>
          <w:rFonts w:hint="cs"/>
          <w:cs/>
        </w:rPr>
        <w:t xml:space="preserve">โดยใช้หลักการ </w:t>
      </w:r>
      <w:r w:rsidR="003A385F">
        <w:rPr>
          <w:rFonts w:eastAsia="TH SarabunPSK"/>
        </w:rPr>
        <w:t>Principal Components Analysis (PCA)</w:t>
      </w:r>
      <w:r w:rsidR="003A385F">
        <w:rPr>
          <w:rFonts w:eastAsia="TH SarabunPSK"/>
        </w:rPr>
        <w:t xml:space="preserve"> </w:t>
      </w:r>
      <w:r w:rsidR="003A385F">
        <w:rPr>
          <w:rFonts w:eastAsia="TH SarabunPSK" w:hint="cs"/>
          <w:cs/>
        </w:rPr>
        <w:t xml:space="preserve">ในการลดจำนวนมิติ ซึ่งจะมีการสร้างตัวแปร </w:t>
      </w:r>
      <w:r w:rsidR="003A385F">
        <w:rPr>
          <w:rFonts w:eastAsia="TH SarabunPSK"/>
        </w:rPr>
        <w:t xml:space="preserve">component </w:t>
      </w:r>
      <w:r w:rsidR="003A385F">
        <w:rPr>
          <w:rFonts w:eastAsia="TH SarabunPSK" w:hint="cs"/>
          <w:cs/>
        </w:rPr>
        <w:t>ขึ้นมาหาค่าจำนวนมิติที่ดีที่สุด</w:t>
      </w:r>
      <w:r w:rsidR="006C385E">
        <w:rPr>
          <w:rFonts w:eastAsia="TH SarabunPSK"/>
        </w:rPr>
        <w:t>[11]</w:t>
      </w:r>
      <w:r w:rsidR="003A385F">
        <w:rPr>
          <w:rFonts w:eastAsia="TH SarabunPSK" w:hint="cs"/>
          <w:cs/>
        </w:rPr>
        <w:t xml:space="preserve"> เพื่อสามารถลดจำนวนมิติแบบมีประสทิธิภาพมากที่สุด ซึ่งสามารถหาได้จากค่าความแปรปรวน (</w:t>
      </w:r>
      <w:r w:rsidR="003A385F">
        <w:rPr>
          <w:rFonts w:eastAsia="TH SarabunPSK"/>
        </w:rPr>
        <w:t>variance</w:t>
      </w:r>
      <w:r w:rsidR="003A385F">
        <w:rPr>
          <w:rFonts w:eastAsia="TH SarabunPSK" w:hint="cs"/>
          <w:cs/>
        </w:rPr>
        <w:t>)</w:t>
      </w:r>
      <w:r w:rsidR="003A385F">
        <w:rPr>
          <w:rFonts w:eastAsia="TH SarabunPSK"/>
        </w:rPr>
        <w:t xml:space="preserve"> </w:t>
      </w:r>
      <w:r w:rsidR="003A385F">
        <w:rPr>
          <w:rFonts w:eastAsia="TH SarabunPSK" w:hint="cs"/>
          <w:cs/>
        </w:rPr>
        <w:t>ของข้อมูล ดังนี้</w:t>
      </w:r>
    </w:p>
    <w:p w14:paraId="6C733828" w14:textId="1B3E4FFE" w:rsidR="00EE7819" w:rsidRPr="00BD1298" w:rsidRDefault="00EE7819" w:rsidP="00EE7819">
      <w:pPr>
        <w:jc w:val="center"/>
        <w:rPr>
          <w:rFonts w:eastAsia="TH SarabunPSK" w:hint="cs"/>
        </w:rPr>
      </w:pP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eastAsia="TH SarabunPSK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den>
        </m:f>
        <m:r>
          <w:rPr>
            <w:rFonts w:ascii="Cambria Math" w:eastAsia="TH SarabunPSK" w:hAnsi="Cambria Math"/>
            <w:sz w:val="28"/>
            <w:szCs w:val="28"/>
          </w:rPr>
          <m:t>*100</m:t>
        </m:r>
      </m:oMath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 xml:space="preserve"> โดยที่ </w:t>
      </w:r>
      <w:proofErr w:type="spellStart"/>
      <w:r w:rsidRPr="00BD1298">
        <w:rPr>
          <w:rFonts w:eastAsia="TH SarabunPSK"/>
        </w:rPr>
        <w:t>i</w:t>
      </w:r>
      <w:proofErr w:type="spellEnd"/>
      <w:r w:rsidRPr="00BD1298">
        <w:rPr>
          <w:rFonts w:eastAsia="TH SarabunPSK"/>
        </w:rPr>
        <w:t xml:space="preserve"> = 1, 2, …, k</w:t>
      </w:r>
    </w:p>
    <w:p w14:paraId="618DC648" w14:textId="77777777" w:rsidR="00EE7819" w:rsidRPr="00BD1298" w:rsidRDefault="00EE7819" w:rsidP="00A636A2">
      <w:pPr>
        <w:rPr>
          <w:rFonts w:eastAsia="TH SarabunPSK"/>
        </w:rPr>
      </w:pPr>
      <w:r w:rsidRPr="00BD1298">
        <w:rPr>
          <w:rFonts w:eastAsia="TH SarabunPSK" w:hint="cs"/>
          <w:cs/>
        </w:rPr>
        <w:t>โดย</w:t>
      </w:r>
      <w:r w:rsidRPr="00BD1298">
        <w:rPr>
          <w:rFonts w:eastAsia="TH SarabunPSK"/>
          <w:cs/>
        </w:rPr>
        <w:tab/>
      </w:r>
      <w:r w:rsidRPr="00BD1298">
        <w:rPr>
          <w:rFonts w:eastAsia="TH SarabunPSK" w:hint="cs"/>
          <w:cs/>
        </w:rPr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 w:rsidRPr="00BD1298">
        <w:rPr>
          <w:rFonts w:eastAsia="TH SarabunPSK" w:hint="cs"/>
          <w:cs/>
        </w:rPr>
        <w:t xml:space="preserve"> คือ ค่าความแปรปรวนของข้อมูลตัวที่</w:t>
      </w:r>
      <w:r w:rsidRPr="00BD1298">
        <w:rPr>
          <w:rFonts w:eastAsia="TH SarabunPSK"/>
        </w:rPr>
        <w:t xml:space="preserve"> </w:t>
      </w:r>
      <w:proofErr w:type="spellStart"/>
      <w:r w:rsidRPr="00BD1298">
        <w:rPr>
          <w:rFonts w:eastAsia="TH SarabunPSK"/>
        </w:rPr>
        <w:t>i</w:t>
      </w:r>
      <w:proofErr w:type="spellEnd"/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>หน่วยเป็นเปอร์เซ็นต์</w:t>
      </w:r>
    </w:p>
    <w:p w14:paraId="4DC2D5B8" w14:textId="6210AB1C" w:rsidR="00EE7819" w:rsidRPr="00BD1298" w:rsidRDefault="00EE7819" w:rsidP="00A636A2">
      <w:pPr>
        <w:rPr>
          <w:rFonts w:eastAsia="TH SarabunPSK"/>
        </w:rPr>
      </w:pPr>
      <w:r w:rsidRPr="00BD1298">
        <w:rPr>
          <w:rFonts w:eastAsia="TH SarabunPSK"/>
          <w:cs/>
        </w:rPr>
        <w:tab/>
      </w:r>
      <w:r w:rsidRPr="00BD1298">
        <w:rPr>
          <w:rFonts w:eastAsia="TH SarabunPSK" w:hint="cs"/>
          <w:cs/>
        </w:rPr>
        <w:t>ค่า</w:t>
      </w:r>
      <w:r w:rsidRPr="00BD1298">
        <w:rPr>
          <w:rFonts w:eastAsia="TH SarabunPSK"/>
        </w:rPr>
        <w:t xml:space="preserve">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>คือ</w:t>
      </w:r>
      <w:r w:rsidR="00545925" w:rsidRPr="00BD1298">
        <w:rPr>
          <w:rFonts w:eastAsia="TH SarabunPSK" w:hint="cs"/>
          <w:cs/>
        </w:rPr>
        <w:t xml:space="preserve"> ค่า ความแปรปรวนของข้อมูลตัวที่ </w:t>
      </w:r>
      <w:proofErr w:type="spellStart"/>
      <w:r w:rsidR="00545925" w:rsidRPr="00BD1298">
        <w:rPr>
          <w:rFonts w:eastAsia="TH SarabunPSK"/>
        </w:rPr>
        <w:t>i</w:t>
      </w:r>
      <w:proofErr w:type="spellEnd"/>
    </w:p>
    <w:p w14:paraId="556D7218" w14:textId="5CCEF9BE" w:rsidR="00545925" w:rsidRPr="00BD1298" w:rsidRDefault="00545925" w:rsidP="00A636A2">
      <w:pPr>
        <w:rPr>
          <w:rFonts w:eastAsia="TH SarabunPSK"/>
        </w:rPr>
      </w:pPr>
      <w:r w:rsidRPr="00BD1298">
        <w:rPr>
          <w:rFonts w:eastAsia="TH SarabunPSK"/>
        </w:rPr>
        <w:tab/>
      </w:r>
      <w:r w:rsidRPr="00BD1298">
        <w:rPr>
          <w:rFonts w:eastAsia="TH SarabunPSK" w:hint="cs"/>
          <w:cs/>
        </w:rPr>
        <w:t xml:space="preserve">ค่า </w:t>
      </w:r>
      <m:oMath>
        <m:nary>
          <m:naryPr>
            <m:chr m:val="∑"/>
            <m:limLoc m:val="undOvr"/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H SarabunPSK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TH SarabunPSK" w:hAns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="006C3605" w:rsidRPr="00BD1298">
        <w:rPr>
          <w:rFonts w:eastAsia="TH SarabunPSK" w:hint="cs"/>
          <w:cs/>
        </w:rPr>
        <w:t xml:space="preserve"> คือ</w:t>
      </w:r>
      <w:r w:rsidR="00E51702" w:rsidRPr="00BD1298">
        <w:rPr>
          <w:rFonts w:eastAsia="TH SarabunPSK" w:hint="cs"/>
          <w:cs/>
        </w:rPr>
        <w:t xml:space="preserve"> ค่าความแปรปรวน</w:t>
      </w:r>
      <w:r w:rsidR="00386FD3" w:rsidRPr="00BD1298">
        <w:rPr>
          <w:rFonts w:eastAsia="TH SarabunPSK" w:hint="cs"/>
          <w:cs/>
        </w:rPr>
        <w:t>รวม</w:t>
      </w:r>
      <w:r w:rsidR="00E51702" w:rsidRPr="00BD1298">
        <w:rPr>
          <w:rFonts w:eastAsia="TH SarabunPSK" w:hint="cs"/>
          <w:cs/>
        </w:rPr>
        <w:t xml:space="preserve">ของข้อมูลทั้งหมด ตั้งแต่ตำแหน่งที่ </w:t>
      </w:r>
      <w:r w:rsidR="00E51702" w:rsidRPr="00BD1298">
        <w:rPr>
          <w:rFonts w:eastAsia="TH SarabunPSK"/>
        </w:rPr>
        <w:t xml:space="preserve">1 </w:t>
      </w:r>
      <w:r w:rsidR="00E51702" w:rsidRPr="00BD1298">
        <w:rPr>
          <w:rFonts w:eastAsia="TH SarabunPSK" w:hint="cs"/>
          <w:cs/>
        </w:rPr>
        <w:t xml:space="preserve">จนถึง </w:t>
      </w:r>
      <w:r w:rsidR="00E51702" w:rsidRPr="00BD1298">
        <w:rPr>
          <w:rFonts w:eastAsia="TH SarabunPSK"/>
        </w:rPr>
        <w:t>k</w:t>
      </w:r>
    </w:p>
    <w:p w14:paraId="2FDCE998" w14:textId="77777777" w:rsidR="00386FD3" w:rsidRPr="00BD1298" w:rsidRDefault="00386FD3" w:rsidP="00A636A2">
      <w:pPr>
        <w:rPr>
          <w:rFonts w:eastAsia="TH SarabunPSK"/>
        </w:rPr>
      </w:pPr>
      <w:r w:rsidRPr="00BD1298">
        <w:rPr>
          <w:rFonts w:eastAsia="TH SarabunPSK" w:hint="cs"/>
          <w:cs/>
        </w:rPr>
        <w:t xml:space="preserve">และนำค่า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 xml:space="preserve">ของ </w:t>
      </w:r>
      <w:proofErr w:type="spellStart"/>
      <w:r w:rsidRPr="00BD1298">
        <w:rPr>
          <w:rFonts w:eastAsia="TH SarabunPSK"/>
        </w:rPr>
        <w:t>i</w:t>
      </w:r>
      <w:proofErr w:type="spellEnd"/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 xml:space="preserve">ตั้งแต่ </w:t>
      </w:r>
      <w:r w:rsidRPr="00BD1298">
        <w:rPr>
          <w:rFonts w:eastAsia="TH SarabunPSK"/>
        </w:rPr>
        <w:t xml:space="preserve">1 </w:t>
      </w:r>
      <w:r w:rsidRPr="00BD1298">
        <w:rPr>
          <w:rFonts w:eastAsia="TH SarabunPSK" w:hint="cs"/>
          <w:cs/>
        </w:rPr>
        <w:t xml:space="preserve">จนถึง </w:t>
      </w:r>
      <w:r w:rsidRPr="00BD1298">
        <w:rPr>
          <w:rFonts w:eastAsia="TH SarabunPSK"/>
        </w:rPr>
        <w:t xml:space="preserve">k </w:t>
      </w:r>
      <w:r w:rsidRPr="00BD1298">
        <w:rPr>
          <w:rFonts w:eastAsia="TH SarabunPSK" w:hint="cs"/>
          <w:cs/>
        </w:rPr>
        <w:t xml:space="preserve">ที่ได้มาคำนวณหาค่า </w:t>
      </w:r>
      <w:r w:rsidRPr="00BD1298">
        <w:rPr>
          <w:rFonts w:eastAsia="TH SarabunPSK"/>
        </w:rPr>
        <w:t xml:space="preserve">component </w:t>
      </w:r>
      <w:r w:rsidRPr="00BD1298">
        <w:rPr>
          <w:rFonts w:eastAsia="TH SarabunPSK" w:hint="cs"/>
          <w:cs/>
        </w:rPr>
        <w:t>ที่ดีที่สุด</w:t>
      </w:r>
      <w:r w:rsidRPr="00BD1298">
        <w:rPr>
          <w:rFonts w:eastAsia="TH SarabunPSK"/>
        </w:rPr>
        <w:t xml:space="preserve"> </w:t>
      </w:r>
      <w:r w:rsidRPr="00BD1298">
        <w:rPr>
          <w:rFonts w:eastAsia="TH SarabunPSK" w:hint="cs"/>
          <w:cs/>
        </w:rPr>
        <w:t>ด้วยสมการดังต่อไปนี้</w:t>
      </w:r>
    </w:p>
    <w:p w14:paraId="0B4FE3D0" w14:textId="7A556BF9" w:rsidR="00386FD3" w:rsidRDefault="00386FD3" w:rsidP="00BD1298">
      <w:pPr>
        <w:jc w:val="center"/>
        <w:rPr>
          <w:rFonts w:hint="cs"/>
          <w:cs/>
        </w:rPr>
      </w:pPr>
      <m:oMathPara>
        <m:oMath>
          <m:r>
            <w:rPr>
              <w:rFonts w:ascii="Cambria Math" w:eastAsia="TH SarabunPSK" w:hAnsi="Cambria Math"/>
              <w:sz w:val="28"/>
              <w:szCs w:val="28"/>
            </w:rPr>
            <m:t>sum</m:t>
          </m:r>
          <m:sSub>
            <m:sSubPr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H SarabunPSK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pi</m:t>
              </m:r>
            </m:sub>
          </m:sSub>
          <m:r>
            <w:rPr>
              <w:rFonts w:ascii="Cambria Math" w:eastAsia="TH SarabunPSK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H SarabunPSK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H SarabunPSK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pi</m:t>
                  </m:r>
                </m:sub>
              </m:sSub>
            </m:e>
          </m:nary>
        </m:oMath>
      </m:oMathPara>
    </w:p>
    <w:p w14:paraId="26E10470" w14:textId="00F7B868" w:rsidR="00A636A2" w:rsidRDefault="00BD1298" w:rsidP="00A636A2">
      <w:r>
        <w:rPr>
          <w:rFonts w:hint="cs"/>
          <w:cs/>
        </w:rPr>
        <w:t>โดยที่จำนวน</w:t>
      </w:r>
      <w:r w:rsidR="00AE322A">
        <w:rPr>
          <w:rFonts w:hint="cs"/>
          <w:cs/>
        </w:rPr>
        <w:t xml:space="preserve"> </w:t>
      </w:r>
      <w:r w:rsidR="00AE322A">
        <w:t xml:space="preserve">component </w:t>
      </w:r>
      <w:r w:rsidR="00AE322A">
        <w:rPr>
          <w:rFonts w:hint="cs"/>
          <w:cs/>
        </w:rPr>
        <w:t xml:space="preserve">ที่ดีที่สุดจะได้จากจำนวนผลรวม </w:t>
      </w:r>
      <w:proofErr w:type="spellStart"/>
      <w:r w:rsidR="00AE322A">
        <w:t>i</w:t>
      </w:r>
      <w:proofErr w:type="spellEnd"/>
      <w:r w:rsidR="00AE322A">
        <w:t xml:space="preserve"> </w:t>
      </w:r>
      <w:r w:rsidR="00AE322A">
        <w:rPr>
          <w:rFonts w:hint="cs"/>
          <w:cs/>
        </w:rPr>
        <w:t xml:space="preserve">ตัวแรก ของ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 w:rsidR="00AE322A">
        <w:rPr>
          <w:sz w:val="28"/>
          <w:szCs w:val="28"/>
        </w:rPr>
        <w:t xml:space="preserve"> </w:t>
      </w:r>
      <w:r w:rsidR="00AE322A" w:rsidRPr="00AE322A">
        <w:rPr>
          <w:rFonts w:hint="cs"/>
          <w:cs/>
        </w:rPr>
        <w:t xml:space="preserve">ที่ทำให้ </w:t>
      </w:r>
      <m:oMath>
        <m:r>
          <w:rPr>
            <w:rFonts w:ascii="Cambria Math" w:eastAsia="TH SarabunPSK" w:hAnsi="Cambria Math"/>
            <w:sz w:val="28"/>
            <w:szCs w:val="28"/>
          </w:rPr>
          <m:t>sum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≥80%</m:t>
        </m:r>
      </m:oMath>
      <w:r w:rsidR="00AE322A">
        <w:rPr>
          <w:sz w:val="28"/>
          <w:szCs w:val="28"/>
        </w:rPr>
        <w:t xml:space="preserve"> </w:t>
      </w:r>
      <w:r w:rsidR="00AE322A">
        <w:rPr>
          <w:rFonts w:hint="cs"/>
          <w:cs/>
        </w:rPr>
        <w:t xml:space="preserve">ซึ่งแทนว่ามีจำนวน </w:t>
      </w:r>
      <w:r w:rsidR="00AE322A">
        <w:t xml:space="preserve">component </w:t>
      </w:r>
      <w:r w:rsidR="00AE322A">
        <w:rPr>
          <w:rFonts w:hint="cs"/>
          <w:cs/>
        </w:rPr>
        <w:t xml:space="preserve">ที่ดีที่สุด </w:t>
      </w:r>
      <w:r w:rsidR="00AE322A">
        <w:t xml:space="preserve">k </w:t>
      </w:r>
      <w:r w:rsidR="00AE322A">
        <w:rPr>
          <w:rFonts w:hint="cs"/>
          <w:cs/>
        </w:rPr>
        <w:t>ตัว เขียนได้ว่</w:t>
      </w:r>
      <w:r w:rsidR="00652AEF">
        <w:rPr>
          <w:rFonts w:hint="cs"/>
          <w:cs/>
        </w:rPr>
        <w:t xml:space="preserve">า </w:t>
      </w:r>
      <w:r w:rsidR="00AE322A" w:rsidRPr="00AE322A">
        <w:rPr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AE322A" w:rsidRPr="00AE322A">
        <w:rPr>
          <w:sz w:val="28"/>
          <w:szCs w:val="28"/>
        </w:rPr>
        <w:t xml:space="preserve">] </w:t>
      </w:r>
    </w:p>
    <w:p w14:paraId="089205CD" w14:textId="36ADE403" w:rsidR="00AE322A" w:rsidRPr="00AE322A" w:rsidRDefault="00AE322A" w:rsidP="00A636A2">
      <w:pPr>
        <w:rPr>
          <w:rFonts w:hint="cs"/>
        </w:rPr>
      </w:pPr>
      <w:r>
        <w:rPr>
          <w:rFonts w:hint="cs"/>
          <w:cs/>
        </w:rPr>
        <w:t>ซึ่งผลลัพธ์สุดท้ายจะได้ออกมาเป็นเวกเตอร์ข้อความตามขนาดของมิติ</w:t>
      </w:r>
      <w:r w:rsidR="009B2855">
        <w:rPr>
          <w:rFonts w:hint="cs"/>
          <w:cs/>
        </w:rPr>
        <w:t xml:space="preserve"> คือ ขนาด </w:t>
      </w:r>
      <w:r w:rsidR="009B2855">
        <w:t>k</w:t>
      </w:r>
    </w:p>
    <w:p w14:paraId="79D99585" w14:textId="2B49FE10" w:rsidR="00A636A2" w:rsidRDefault="00A636A2" w:rsidP="00A636A2"/>
    <w:p w14:paraId="50A47145" w14:textId="315F7853" w:rsidR="00A636A2" w:rsidRDefault="00201028" w:rsidP="003543D7">
      <w:pPr>
        <w:pStyle w:val="Heading2"/>
        <w:rPr>
          <w:rFonts w:hint="cs"/>
          <w:cs/>
        </w:rPr>
      </w:pPr>
      <w:r>
        <w:lastRenderedPageBreak/>
        <w:t xml:space="preserve">3.5 </w:t>
      </w:r>
      <w:r>
        <w:rPr>
          <w:rFonts w:hint="cs"/>
          <w:cs/>
        </w:rPr>
        <w:t>การแบ่งกลุ่ม</w:t>
      </w:r>
      <w:r>
        <w:t xml:space="preserve"> (Clustering)</w:t>
      </w:r>
    </w:p>
    <w:p w14:paraId="6D7645BB" w14:textId="6DE92469" w:rsidR="00A636A2" w:rsidRDefault="003543D7" w:rsidP="00A636A2">
      <w:r>
        <w:rPr>
          <w:cs/>
        </w:rPr>
        <w:tab/>
      </w:r>
      <w:r>
        <w:rPr>
          <w:rFonts w:hint="cs"/>
          <w:cs/>
        </w:rPr>
        <w:t xml:space="preserve">เป็นขั้นตอนในการแบ่งข้อมูลออกเป็นกลุ่มๆ โดยทางคณะผู้จัดทำสนใจการแบ่งกลุ่ม </w:t>
      </w:r>
      <w:r>
        <w:t xml:space="preserve">2 </w:t>
      </w:r>
      <w:r>
        <w:rPr>
          <w:rFonts w:hint="cs"/>
          <w:cs/>
        </w:rPr>
        <w:t>วิธี ได้แก่</w:t>
      </w:r>
    </w:p>
    <w:p w14:paraId="2426D52F" w14:textId="79F112E7" w:rsidR="003543D7" w:rsidRDefault="003543D7" w:rsidP="003543D7">
      <w:pPr>
        <w:pStyle w:val="Title"/>
        <w:ind w:left="0"/>
      </w:pPr>
      <w:r>
        <w:t>3.5.1 K-Means</w:t>
      </w:r>
    </w:p>
    <w:p w14:paraId="306F1444" w14:textId="35C0D97B" w:rsidR="003543D7" w:rsidRDefault="003543D7" w:rsidP="00CD3818">
      <w:pPr>
        <w:ind w:left="720" w:firstLine="720"/>
      </w:pPr>
      <w:r>
        <w:rPr>
          <w:rFonts w:hint="cs"/>
          <w:cs/>
        </w:rPr>
        <w:t xml:space="preserve">เป็นการแบ่งกลุ่มข้อมูลตามหัวข้อที่ </w:t>
      </w:r>
      <w:r>
        <w:t xml:space="preserve">2.5.1 </w:t>
      </w:r>
      <w:r>
        <w:rPr>
          <w:rFonts w:hint="cs"/>
          <w:cs/>
        </w:rPr>
        <w:t xml:space="preserve">หัวข้อที่ </w:t>
      </w:r>
      <w:r>
        <w:t xml:space="preserve">1) </w:t>
      </w:r>
      <w:r>
        <w:rPr>
          <w:rFonts w:hint="cs"/>
          <w:cs/>
        </w:rPr>
        <w:t xml:space="preserve">โดยในการทำโครงงานนี้ทางคณะผู้จัดทำจะหาค่า </w:t>
      </w:r>
      <w:r>
        <w:t xml:space="preserve">k </w:t>
      </w:r>
      <w:r>
        <w:rPr>
          <w:rFonts w:hint="cs"/>
          <w:cs/>
        </w:rPr>
        <w:t>ที่ดีที่สุด</w:t>
      </w:r>
      <w:r w:rsidR="00332F67">
        <w:t>[12]</w:t>
      </w:r>
      <w:r>
        <w:rPr>
          <w:rFonts w:hint="cs"/>
          <w:cs/>
        </w:rPr>
        <w:t xml:space="preserve"> เพื่อนำมาแบ่งกลุ่มข้อมูล โดยไม่ต้องใช้มนุษย์เข้ามาช่วย ด้วยหลักการ </w:t>
      </w:r>
      <w:r>
        <w:t>The Silhouette Method</w:t>
      </w:r>
    </w:p>
    <w:p w14:paraId="7D5390D2" w14:textId="54CF9BFF" w:rsidR="00827521" w:rsidRDefault="00827521" w:rsidP="00827521">
      <w:pPr>
        <w:pStyle w:val="Title"/>
        <w:ind w:left="0"/>
      </w:pPr>
      <w:r>
        <w:t>3.5.2 DBSCAN</w:t>
      </w:r>
    </w:p>
    <w:p w14:paraId="0881E120" w14:textId="42640D6A" w:rsidR="00AC5098" w:rsidRDefault="00827521" w:rsidP="00CD3818">
      <w:pPr>
        <w:ind w:left="720" w:firstLine="720"/>
      </w:pPr>
      <w:r>
        <w:rPr>
          <w:rFonts w:hint="cs"/>
          <w:cs/>
        </w:rPr>
        <w:t xml:space="preserve">เป็นการแบ่งกลุ่มข้อมูลตามหัวข้อที่ </w:t>
      </w:r>
      <w:r>
        <w:t xml:space="preserve">2.5.1 </w:t>
      </w:r>
      <w:r>
        <w:rPr>
          <w:rFonts w:hint="cs"/>
          <w:cs/>
        </w:rPr>
        <w:t xml:space="preserve">หัวข้อที่ </w:t>
      </w:r>
      <w:r>
        <w:t>2)</w:t>
      </w:r>
      <w:r w:rsidR="00CD3818">
        <w:t xml:space="preserve"> </w:t>
      </w:r>
      <w:r w:rsidR="00AC5098">
        <w:rPr>
          <w:rFonts w:hint="cs"/>
          <w:cs/>
        </w:rPr>
        <w:t xml:space="preserve">ซึ่งจะมีการเปรียบเทียบระหว่างสองวิธีด้วยการประเมินค่าในหัวข้อที่ </w:t>
      </w:r>
      <w:r w:rsidR="00AC5098">
        <w:t>3.9</w:t>
      </w:r>
    </w:p>
    <w:p w14:paraId="34CE2121" w14:textId="4A86F1AB" w:rsidR="00AC5098" w:rsidRDefault="00AC5098" w:rsidP="00AC5098">
      <w:r>
        <w:rPr>
          <w:cs/>
        </w:rPr>
        <w:tab/>
      </w:r>
      <w:r>
        <w:rPr>
          <w:rFonts w:hint="cs"/>
          <w:cs/>
        </w:rPr>
        <w:t>หลังจากได้ผลการแบ่งกลุ่มข้อมูล (</w:t>
      </w:r>
      <w:r>
        <w:t>Clustering result</w:t>
      </w:r>
      <w:r>
        <w:rPr>
          <w:rFonts w:hint="cs"/>
          <w:cs/>
        </w:rPr>
        <w:t>)</w:t>
      </w:r>
      <w:r>
        <w:t xml:space="preserve"> </w:t>
      </w:r>
      <w:r w:rsidR="00A85045">
        <w:rPr>
          <w:rFonts w:hint="cs"/>
          <w:cs/>
        </w:rPr>
        <w:t xml:space="preserve">จะมีการใช้มนุษย์เข้ามาช่วยในการกำหนด </w:t>
      </w:r>
      <w:r w:rsidR="00A85045">
        <w:t xml:space="preserve">intent </w:t>
      </w:r>
      <w:r w:rsidR="00A85045">
        <w:rPr>
          <w:rFonts w:hint="cs"/>
          <w:cs/>
        </w:rPr>
        <w:t xml:space="preserve">ของแต่ละกลุ่ม ซึ่งจะได้ผลลัพธ์ออกมาเป็นข้อความที่มี </w:t>
      </w:r>
      <w:r w:rsidR="00A85045">
        <w:t xml:space="preserve">intent </w:t>
      </w:r>
      <w:r w:rsidR="00A85045">
        <w:rPr>
          <w:rFonts w:hint="cs"/>
          <w:cs/>
        </w:rPr>
        <w:t>เพื่อนำไปใช้ในขั้นตอนต่อไป</w:t>
      </w:r>
    </w:p>
    <w:p w14:paraId="7F2F061C" w14:textId="4A0A5F66" w:rsidR="00A85045" w:rsidRDefault="00A85045" w:rsidP="00AC5098"/>
    <w:p w14:paraId="0AFAB662" w14:textId="0A53DBD7" w:rsidR="00A85045" w:rsidRDefault="00A85045" w:rsidP="006C6C57">
      <w:pPr>
        <w:pStyle w:val="Heading2"/>
      </w:pPr>
      <w:r>
        <w:t xml:space="preserve">3.6 </w:t>
      </w:r>
      <w:r>
        <w:rPr>
          <w:rFonts w:hint="cs"/>
          <w:cs/>
        </w:rPr>
        <w:t>การฝึกสอนโมเดล (</w:t>
      </w:r>
      <w:r>
        <w:t>Training model</w:t>
      </w:r>
      <w:r>
        <w:rPr>
          <w:rFonts w:hint="cs"/>
          <w:cs/>
        </w:rPr>
        <w:t>)</w:t>
      </w:r>
    </w:p>
    <w:p w14:paraId="4E25733D" w14:textId="32FBF30D" w:rsidR="00576E23" w:rsidRPr="003543D7" w:rsidRDefault="00576E23" w:rsidP="00AC5098">
      <w:pPr>
        <w:rPr>
          <w:rFonts w:hint="cs"/>
          <w:cs/>
        </w:rPr>
      </w:pPr>
      <w:r>
        <w:tab/>
      </w:r>
      <w:r>
        <w:rPr>
          <w:rFonts w:hint="cs"/>
          <w:cs/>
        </w:rPr>
        <w:t>ในขั้นตอนนี้จะเป็นการฝึกสอน เพื่อสร้างโมเดล</w:t>
      </w:r>
      <w:r w:rsidR="006C6C57">
        <w:rPr>
          <w:rFonts w:hint="cs"/>
          <w:cs/>
        </w:rPr>
        <w:t xml:space="preserve">ที่สามารถจำแนก </w:t>
      </w:r>
      <w:r w:rsidR="006C6C57">
        <w:t xml:space="preserve">intent </w:t>
      </w:r>
      <w:r w:rsidR="006C6C57">
        <w:rPr>
          <w:rFonts w:hint="cs"/>
          <w:cs/>
        </w:rPr>
        <w:t>ของข้อความ โดยใช้ชุดข้อมูล</w:t>
      </w:r>
      <w:r w:rsidR="006C6C57" w:rsidRPr="006C6C57">
        <w:rPr>
          <w:cs/>
        </w:rPr>
        <w:t>ที่ได้จากขั้นตอนของการแบ่งกลุ่ม (3.5) โดยที่ทางคณะผู้จัดทำสนใจหลักการที่จะนำมาใช้ในการสร้างโมเดล 2 วิธี ได้แก่</w:t>
      </w:r>
    </w:p>
    <w:p w14:paraId="1898AA3F" w14:textId="77777777" w:rsidR="006C6C57" w:rsidRDefault="006C6C57" w:rsidP="006C6C57">
      <w:pPr>
        <w:pStyle w:val="Title"/>
        <w:ind w:left="0"/>
      </w:pPr>
      <w:r>
        <w:rPr>
          <w:cs/>
        </w:rPr>
        <w:t>3.6.1</w:t>
      </w:r>
      <w:r>
        <w:t xml:space="preserve"> Decision tree</w:t>
      </w:r>
    </w:p>
    <w:p w14:paraId="0CF0FAA1" w14:textId="13CBAAC3" w:rsidR="00A71F25" w:rsidRDefault="006C6C57" w:rsidP="006C6C57">
      <w:r>
        <w:rPr>
          <w:cs/>
        </w:rPr>
        <w:tab/>
      </w:r>
      <w:r>
        <w:rPr>
          <w:cs/>
        </w:rPr>
        <w:tab/>
        <w:t xml:space="preserve">เป็นการสร้างโมเดลสำหรับจำแนก </w:t>
      </w:r>
      <w:r>
        <w:t xml:space="preserve">intent </w:t>
      </w:r>
      <w:r>
        <w:rPr>
          <w:cs/>
        </w:rPr>
        <w:t xml:space="preserve">โดยใช้หลักการจากหัวข้อที่ 2.6.1 </w:t>
      </w:r>
    </w:p>
    <w:p w14:paraId="16A3D20C" w14:textId="4DB6E33C" w:rsidR="006C6C57" w:rsidRDefault="006C6C57" w:rsidP="006C6C57">
      <w:pPr>
        <w:pStyle w:val="Title"/>
        <w:ind w:left="0"/>
      </w:pPr>
      <w:r>
        <w:rPr>
          <w:cs/>
        </w:rPr>
        <w:t>3.6.2</w:t>
      </w:r>
      <w:r>
        <w:t xml:space="preserve"> neural network</w:t>
      </w:r>
    </w:p>
    <w:p w14:paraId="25BDCF15" w14:textId="77777777" w:rsidR="006C6C57" w:rsidRDefault="006C6C57" w:rsidP="006C6C57">
      <w:r>
        <w:rPr>
          <w:cs/>
        </w:rPr>
        <w:tab/>
      </w:r>
      <w:r>
        <w:rPr>
          <w:cs/>
        </w:rPr>
        <w:tab/>
        <w:t xml:space="preserve">เป็นการสร้างโมเดลสำหรับจำแนก </w:t>
      </w:r>
      <w:r>
        <w:t xml:space="preserve">intent </w:t>
      </w:r>
      <w:r>
        <w:rPr>
          <w:cs/>
        </w:rPr>
        <w:t>โดยใช้หลักการจากหัวข้อที่ 2.6.2</w:t>
      </w:r>
    </w:p>
    <w:p w14:paraId="57F5376B" w14:textId="7DBE1F5C" w:rsidR="00A636A2" w:rsidRDefault="006C6C57" w:rsidP="006C6C57">
      <w:r>
        <w:rPr>
          <w:cs/>
        </w:rPr>
        <w:t>ซึ่งจะมีการเปรียบเทียบระหว่างสองวิธีด้วยการประเมินค่าในหัวข้อที่ 3.9</w:t>
      </w:r>
    </w:p>
    <w:p w14:paraId="6385BC0F" w14:textId="77777777" w:rsidR="00A636A2" w:rsidRDefault="00A636A2" w:rsidP="00A636A2"/>
    <w:p w14:paraId="4CE2DE8B" w14:textId="77777777" w:rsidR="006C6C57" w:rsidRDefault="006C6C57" w:rsidP="006C6C57">
      <w:pPr>
        <w:pStyle w:val="Heading2"/>
      </w:pPr>
      <w:r>
        <w:rPr>
          <w:cs/>
        </w:rPr>
        <w:t>3.7 สร้างแชทบอท</w:t>
      </w:r>
    </w:p>
    <w:p w14:paraId="53DF797B" w14:textId="043049DF" w:rsidR="00A636A2" w:rsidRDefault="006C6C57" w:rsidP="006C6C57">
      <w:r>
        <w:rPr>
          <w:cs/>
        </w:rPr>
        <w:tab/>
        <w:t xml:space="preserve">หลังจากการนำข้อความเข้าสู่โมเดล ค่าผลลัพธ์ที่ได้จะปรากฎในรูป เซตข้อความ แทนด้วย </w:t>
      </w:r>
      <w:r>
        <w:t xml:space="preserve">M </w:t>
      </w:r>
      <w:r>
        <w:rPr>
          <w:cs/>
        </w:rPr>
        <w:t xml:space="preserve">และเซต </w:t>
      </w:r>
      <w:r>
        <w:t xml:space="preserve">intent </w:t>
      </w:r>
      <w:r>
        <w:rPr>
          <w:cs/>
        </w:rPr>
        <w:t xml:space="preserve">ของข้อความ แทนด้วย </w:t>
      </w:r>
      <w:r>
        <w:t xml:space="preserve">L </w:t>
      </w:r>
      <w:r>
        <w:rPr>
          <w:cs/>
        </w:rPr>
        <w:t xml:space="preserve">ซึ่งจะนำเข้าสู่ </w:t>
      </w:r>
      <w:r>
        <w:t>Dialogflow</w:t>
      </w:r>
      <w:r>
        <w:t xml:space="preserve"> </w:t>
      </w:r>
      <w:r>
        <w:rPr>
          <w:cs/>
        </w:rPr>
        <w:t xml:space="preserve">โดยจะมีการกำหนดคำตอบที่เหมาะสมตาม </w:t>
      </w:r>
      <w:r>
        <w:t xml:space="preserve">intent </w:t>
      </w:r>
      <w:r>
        <w:rPr>
          <w:cs/>
        </w:rPr>
        <w:t>เพื่อเป็นการสอนแชทบอท</w:t>
      </w:r>
    </w:p>
    <w:p w14:paraId="2B14E350" w14:textId="77777777" w:rsidR="00A636A2" w:rsidRDefault="00A636A2" w:rsidP="00A636A2">
      <w:pPr>
        <w:rPr>
          <w:rFonts w:hint="cs"/>
        </w:rPr>
      </w:pPr>
    </w:p>
    <w:p w14:paraId="775F0F71" w14:textId="77777777" w:rsidR="006C6C57" w:rsidRDefault="006C6C57" w:rsidP="006C6C57">
      <w:pPr>
        <w:pStyle w:val="Heading2"/>
        <w:rPr>
          <w:lang w:bidi="th"/>
        </w:rPr>
      </w:pPr>
      <w:r>
        <w:rPr>
          <w:lang w:bidi="th"/>
        </w:rPr>
        <w:lastRenderedPageBreak/>
        <w:t>3.8</w:t>
      </w:r>
      <w:r>
        <w:rPr>
          <w:cs/>
        </w:rPr>
        <w:t xml:space="preserve"> อัปเดตแชทบอท</w:t>
      </w:r>
    </w:p>
    <w:p w14:paraId="7CA80611" w14:textId="080D6F98" w:rsidR="006C6C57" w:rsidRDefault="006C6C57" w:rsidP="006C6C57">
      <w:pPr>
        <w:rPr>
          <w:lang w:bidi="th"/>
        </w:rPr>
      </w:pPr>
      <w:r>
        <w:rPr>
          <w:lang w:bidi="th"/>
        </w:rPr>
        <w:tab/>
      </w:r>
      <w:r>
        <w:rPr>
          <w:cs/>
        </w:rPr>
        <w:t xml:space="preserve">เมื่อมีคำถาม ซึ่งไม่มีอยู่ภายในแชทบอท เช่น คำถามจากแชทบอทที่ไม่แชทบอทสามารถตอบได้ หรือข้อมูลเพิ่มเติมที่หาได้ จึงต้องนำมาค้นหา </w:t>
      </w:r>
      <w:r>
        <w:rPr>
          <w:lang w:bidi="th"/>
        </w:rPr>
        <w:t xml:space="preserve">intent </w:t>
      </w:r>
      <w:r>
        <w:rPr>
          <w:cs/>
        </w:rPr>
        <w:t xml:space="preserve">ด้วยการนำเข้าสู่โมเดล และนำผลลัพธ์ที่เรียกว่า เซตของข้อความใหม่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new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 xml:space="preserve">และเซตของ </w:t>
      </w:r>
      <w:r>
        <w:rPr>
          <w:lang w:bidi="th"/>
        </w:rPr>
        <w:t xml:space="preserve">intent </w:t>
      </w:r>
      <w:r>
        <w:rPr>
          <w:cs/>
        </w:rPr>
        <w:t xml:space="preserve">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new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>และนำมารวมกับข้อมูลเดิม จะเขียนออกมาได้ว่า</w:t>
      </w:r>
    </w:p>
    <w:p w14:paraId="13425F25" w14:textId="66F4A6FA" w:rsidR="006C6C57" w:rsidRPr="006C6C57" w:rsidRDefault="006C6C57" w:rsidP="006C6C57">
      <w:pPr>
        <w:jc w:val="center"/>
        <w:rPr>
          <w:sz w:val="28"/>
          <w:szCs w:val="28"/>
          <w:lang w:bidi="th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th"/>
            </w:rPr>
            <m:t>M=M</m:t>
          </m:r>
          <m:r>
            <w:rPr>
              <w:rFonts w:ascii="Cambria Math" w:hAnsi="Cambria Math"/>
              <w:sz w:val="28"/>
              <w:szCs w:val="28"/>
              <w:lang w:bidi="th"/>
            </w:rPr>
            <m:t xml:space="preserve">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bidi="th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new</m:t>
              </m:r>
            </m:sub>
          </m:sSub>
        </m:oMath>
      </m:oMathPara>
    </w:p>
    <w:p w14:paraId="14AD0AAE" w14:textId="0514F0B9" w:rsidR="006C6C57" w:rsidRPr="006C6C57" w:rsidRDefault="006C6C57" w:rsidP="006C6C57">
      <w:pPr>
        <w:jc w:val="center"/>
        <w:rPr>
          <w:sz w:val="28"/>
          <w:szCs w:val="28"/>
          <w:lang w:bidi="th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th"/>
            </w:rPr>
            <m:t>L</m:t>
          </m:r>
          <m:r>
            <w:rPr>
              <w:rFonts w:ascii="Cambria Math" w:hAnsi="Cambria Math"/>
              <w:sz w:val="28"/>
              <w:szCs w:val="28"/>
              <w:lang w:bidi="th"/>
            </w:rPr>
            <m:t>=</m:t>
          </m:r>
          <m:r>
            <w:rPr>
              <w:rFonts w:ascii="Cambria Math" w:hAnsi="Cambria Math"/>
              <w:sz w:val="28"/>
              <w:szCs w:val="28"/>
              <w:lang w:bidi="th"/>
            </w:rPr>
            <m:t xml:space="preserve">L </m:t>
          </m:r>
          <m:r>
            <w:rPr>
              <w:rFonts w:ascii="Cambria Math" w:hAnsi="Cambria Math"/>
              <w:sz w:val="28"/>
              <w:szCs w:val="28"/>
              <w:lang w:bidi="th"/>
            </w:rPr>
            <m:t xml:space="preserve">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bidi="th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new</m:t>
              </m:r>
            </m:sub>
          </m:sSub>
        </m:oMath>
      </m:oMathPara>
    </w:p>
    <w:p w14:paraId="4A668EAC" w14:textId="77777777" w:rsidR="00A636A2" w:rsidRDefault="006C6C57" w:rsidP="006C6C57">
      <w:r>
        <w:rPr>
          <w:cs/>
        </w:rPr>
        <w:t xml:space="preserve">ก่อนนำเข้า </w:t>
      </w:r>
      <w:r>
        <w:rPr>
          <w:lang w:bidi="th"/>
        </w:rPr>
        <w:t>Dialogflow</w:t>
      </w:r>
      <w:r>
        <w:rPr>
          <w:lang w:bidi="th"/>
        </w:rPr>
        <w:t xml:space="preserve"> </w:t>
      </w:r>
      <w:r>
        <w:rPr>
          <w:cs/>
        </w:rPr>
        <w:t>เพื่ออัปเดตแชทบอท ให้มีข้อมูลเพิ่มขึ้น</w:t>
      </w:r>
    </w:p>
    <w:p w14:paraId="738E9D86" w14:textId="77777777" w:rsidR="006C6C57" w:rsidRDefault="006C6C57" w:rsidP="006C6C57"/>
    <w:p w14:paraId="56C83449" w14:textId="7B1657B8" w:rsidR="006C6C57" w:rsidRDefault="006C6C57" w:rsidP="006C6C57">
      <w:pPr>
        <w:pStyle w:val="Heading2"/>
      </w:pPr>
      <w:r>
        <w:t xml:space="preserve">3.9 </w:t>
      </w:r>
      <w:r>
        <w:rPr>
          <w:cs/>
        </w:rPr>
        <w:t>การประเมินผล (</w:t>
      </w:r>
      <w:r>
        <w:rPr>
          <w:lang w:bidi="th"/>
        </w:rPr>
        <w:t>Evaluation)</w:t>
      </w:r>
    </w:p>
    <w:p w14:paraId="598AB3FA" w14:textId="77777777" w:rsidR="006C6C57" w:rsidRDefault="006C6C57" w:rsidP="006C6C57">
      <w:pPr>
        <w:rPr>
          <w:lang w:bidi="th"/>
        </w:rPr>
      </w:pPr>
      <w:r>
        <w:rPr>
          <w:lang w:bidi="th"/>
        </w:rPr>
        <w:tab/>
      </w:r>
      <w:r>
        <w:rPr>
          <w:cs/>
        </w:rPr>
        <w:t>เป็นการตรวจสอบประสิทธิภาพของวิธีการในส่วนต่างๆ ดังนี้</w:t>
      </w:r>
    </w:p>
    <w:p w14:paraId="39276765" w14:textId="35C8EB32" w:rsidR="006C6C57" w:rsidRDefault="006C6C57" w:rsidP="006C6C57">
      <w:pPr>
        <w:pStyle w:val="Title"/>
        <w:ind w:left="0"/>
        <w:rPr>
          <w:lang w:bidi="th"/>
        </w:rPr>
      </w:pPr>
      <w:r>
        <w:rPr>
          <w:lang w:bidi="th"/>
        </w:rPr>
        <w:t>3.9.1</w:t>
      </w:r>
      <w:r>
        <w:rPr>
          <w:cs/>
        </w:rPr>
        <w:t xml:space="preserve"> การประเมินผลการแบ่งกลุ่ม (</w:t>
      </w:r>
      <w:r>
        <w:rPr>
          <w:lang w:bidi="th"/>
        </w:rPr>
        <w:t>Clustering evaluation)</w:t>
      </w:r>
    </w:p>
    <w:p w14:paraId="37B664E9" w14:textId="4EA09554" w:rsidR="006C6C57" w:rsidRDefault="006C6C57" w:rsidP="006C6C57">
      <w:pPr>
        <w:ind w:left="720" w:firstLine="720"/>
        <w:rPr>
          <w:lang w:bidi="th"/>
        </w:rPr>
      </w:pPr>
      <w:r>
        <w:rPr>
          <w:cs/>
        </w:rPr>
        <w:t xml:space="preserve">ทางคณะผู้จัดทำใช้วิธี </w:t>
      </w:r>
      <w:r>
        <w:rPr>
          <w:lang w:bidi="th"/>
        </w:rPr>
        <w:t xml:space="preserve">Purity </w:t>
      </w:r>
      <w:r>
        <w:rPr>
          <w:cs/>
        </w:rPr>
        <w:t>ในการตรวจสอบการแบ่งกลุ่ม</w:t>
      </w:r>
      <w:r w:rsidR="00C57070">
        <w:t>[13]</w:t>
      </w:r>
      <w:r>
        <w:rPr>
          <w:cs/>
        </w:rPr>
        <w:t xml:space="preserve"> โดยมีสมการ ดังนี้</w:t>
      </w:r>
    </w:p>
    <w:p w14:paraId="6B4A029A" w14:textId="58A253A5" w:rsidR="006C6C57" w:rsidRDefault="006C6C57" w:rsidP="006C6C57">
      <w:pPr>
        <w:jc w:val="center"/>
        <w:rPr>
          <w:lang w:bidi="th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bidi="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bidi="th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 xml:space="preserve">เมื่อ </w:t>
      </w:r>
      <w:proofErr w:type="spellStart"/>
      <w:r>
        <w:rPr>
          <w:lang w:bidi="th"/>
        </w:rPr>
        <w:t>i</w:t>
      </w:r>
      <w:proofErr w:type="spellEnd"/>
      <w:r>
        <w:rPr>
          <w:lang w:bidi="th"/>
        </w:rPr>
        <w:t xml:space="preserve"> = 1, 2, … ,k </w:t>
      </w:r>
      <w:r>
        <w:rPr>
          <w:cs/>
        </w:rPr>
        <w:t>กลุ่ม</w:t>
      </w:r>
    </w:p>
    <w:p w14:paraId="1152C47C" w14:textId="0680597C" w:rsidR="006C6C57" w:rsidRDefault="006C6C57" w:rsidP="006C6C57">
      <w:pPr>
        <w:ind w:firstLine="720"/>
        <w:rPr>
          <w:lang w:bidi="th"/>
        </w:rPr>
      </w:pPr>
      <w:r>
        <w:rPr>
          <w:cs/>
        </w:rPr>
        <w:t>โดย</w:t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 xml:space="preserve">คือ จำนวนข้อมูลที่ิอยู่ภายในกลุ่ม </w:t>
      </w:r>
      <w:proofErr w:type="spellStart"/>
      <w:r>
        <w:rPr>
          <w:lang w:bidi="th"/>
        </w:rPr>
        <w:t>i</w:t>
      </w:r>
      <w:proofErr w:type="spellEnd"/>
      <w:r>
        <w:rPr>
          <w:lang w:bidi="th"/>
        </w:rPr>
        <w:t xml:space="preserve"> </w:t>
      </w:r>
      <w:r>
        <w:rPr>
          <w:cs/>
        </w:rPr>
        <w:t>ทั้งหมด</w:t>
      </w:r>
    </w:p>
    <w:p w14:paraId="2F488A50" w14:textId="79EEA60C" w:rsidR="006C6C57" w:rsidRDefault="006C6C57" w:rsidP="006C6C57">
      <w:pPr>
        <w:rPr>
          <w:lang w:bidi="th"/>
        </w:rPr>
      </w:pPr>
      <w:r>
        <w:rPr>
          <w:lang w:bidi="th"/>
        </w:rPr>
        <w:tab/>
      </w:r>
      <w:r>
        <w:rPr>
          <w:lang w:bidi="th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bidi="th"/>
          </w:rPr>
          <m:t xml:space="preserve"> </m:t>
        </m:r>
      </m:oMath>
      <w:r>
        <w:rPr>
          <w:cs/>
        </w:rPr>
        <w:t>คือ จำนวนข้อมูลใน</w:t>
      </w:r>
      <w:r w:rsidR="00C273C0">
        <w:rPr>
          <w:rFonts w:hint="cs"/>
          <w:cs/>
        </w:rPr>
        <w:t xml:space="preserve">คลาส </w:t>
      </w:r>
      <w:r>
        <w:rPr>
          <w:lang w:bidi="th"/>
        </w:rPr>
        <w:t xml:space="preserve">j </w:t>
      </w:r>
      <w:r>
        <w:rPr>
          <w:cs/>
        </w:rPr>
        <w:t xml:space="preserve">ที่อยู่ในกลุ่ม </w:t>
      </w:r>
      <w:proofErr w:type="spellStart"/>
      <w:r>
        <w:rPr>
          <w:lang w:bidi="th"/>
        </w:rPr>
        <w:t>i</w:t>
      </w:r>
      <w:proofErr w:type="spellEnd"/>
      <w:r>
        <w:rPr>
          <w:lang w:bidi="th"/>
        </w:rPr>
        <w:t xml:space="preserve"> </w:t>
      </w:r>
      <w:r>
        <w:rPr>
          <w:cs/>
        </w:rPr>
        <w:t>ทั้งหมด</w:t>
      </w:r>
    </w:p>
    <w:p w14:paraId="70766088" w14:textId="77777777" w:rsidR="00C273C0" w:rsidRDefault="006C6C57" w:rsidP="00C273C0">
      <w:pPr>
        <w:rPr>
          <w:lang w:bidi="th"/>
        </w:rPr>
      </w:pPr>
      <w:r>
        <w:rPr>
          <w:lang w:bidi="th"/>
        </w:rPr>
        <w:tab/>
      </w:r>
      <w:r>
        <w:rPr>
          <w:cs/>
        </w:rPr>
        <w:t xml:space="preserve">หลังจากได้ค่า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ij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 xml:space="preserve">จะนำมาคำนวณหาค่า </w:t>
      </w:r>
      <w:r>
        <w:rPr>
          <w:lang w:bidi="th"/>
        </w:rPr>
        <w:t xml:space="preserve">P </w:t>
      </w:r>
      <w:r>
        <w:rPr>
          <w:cs/>
        </w:rPr>
        <w:t xml:space="preserve">กลุ่มที่ </w:t>
      </w:r>
      <w:proofErr w:type="spellStart"/>
      <w:r>
        <w:rPr>
          <w:lang w:bidi="th"/>
        </w:rPr>
        <w:t>i</w:t>
      </w:r>
      <w:proofErr w:type="spellEnd"/>
      <w:r>
        <w:rPr>
          <w:lang w:bidi="th"/>
        </w:rPr>
        <w:t xml:space="preserve"> </w:t>
      </w:r>
      <w:r>
        <w:rPr>
          <w:cs/>
        </w:rPr>
        <w:t>ที่มีค่ามากที่สุด ด้วยสมการ</w:t>
      </w:r>
    </w:p>
    <w:p w14:paraId="68117D7D" w14:textId="77777777" w:rsidR="00450C01" w:rsidRDefault="00C273C0" w:rsidP="00C273C0">
      <w:pPr>
        <w:jc w:val="center"/>
        <w:rPr>
          <w:sz w:val="28"/>
          <w:szCs w:val="28"/>
          <w:lang w:bidi="th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bidi="th"/>
          </w:rPr>
          <m:t xml:space="preserve"> = 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bidi="th"/>
              </w:rPr>
            </m:ctrlPr>
          </m:sSubSupPr>
          <m:e>
            <m:r>
              <w:rPr>
                <w:rFonts w:ascii="Cambria Math" w:eastAsia="Cambria Math" w:hAnsi="Cambria Math" w:cs="Browallia New"/>
                <w:sz w:val="28"/>
                <w:szCs w:val="36"/>
                <w:lang w:bidi="th"/>
              </w:rPr>
              <m:t>max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bidi="th"/>
              </w:rPr>
              <m:t>j=1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  <w:lang w:bidi="th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ij</m:t>
            </m:r>
          </m:sub>
        </m:sSub>
      </m:oMath>
      <w:r w:rsidR="006C6C57" w:rsidRPr="00C273C0">
        <w:rPr>
          <w:sz w:val="28"/>
          <w:szCs w:val="28"/>
          <w:lang w:bidi="th"/>
        </w:rPr>
        <w:t xml:space="preserve">  </w:t>
      </w:r>
    </w:p>
    <w:p w14:paraId="2D2BFF87" w14:textId="52571CD4" w:rsidR="006C6C57" w:rsidRDefault="006C6C57" w:rsidP="00A71F25">
      <w:pPr>
        <w:ind w:left="720"/>
        <w:rPr>
          <w:lang w:bidi="th"/>
        </w:rPr>
      </w:pPr>
      <w:r>
        <w:rPr>
          <w:cs/>
        </w:rPr>
        <w:t xml:space="preserve">เมื่อในกลุ่ม </w:t>
      </w:r>
      <w:proofErr w:type="spellStart"/>
      <w:r>
        <w:rPr>
          <w:lang w:bidi="th"/>
        </w:rPr>
        <w:t>i</w:t>
      </w:r>
      <w:proofErr w:type="spellEnd"/>
      <w:r>
        <w:rPr>
          <w:lang w:bidi="th"/>
        </w:rPr>
        <w:t xml:space="preserve"> </w:t>
      </w:r>
      <w:r>
        <w:rPr>
          <w:cs/>
        </w:rPr>
        <w:t>มีข้อมูลใน</w:t>
      </w:r>
      <w:r w:rsidR="00C273C0">
        <w:rPr>
          <w:rFonts w:hint="cs"/>
          <w:cs/>
        </w:rPr>
        <w:t>คลาส</w:t>
      </w:r>
      <w:r>
        <w:rPr>
          <w:cs/>
        </w:rPr>
        <w:t xml:space="preserve"> </w:t>
      </w:r>
      <w:r>
        <w:rPr>
          <w:lang w:bidi="th"/>
        </w:rPr>
        <w:t xml:space="preserve">j </w:t>
      </w:r>
      <w:r>
        <w:rPr>
          <w:cs/>
        </w:rPr>
        <w:t xml:space="preserve">อยู่ </w:t>
      </w:r>
      <w:r>
        <w:rPr>
          <w:lang w:bidi="th"/>
        </w:rPr>
        <w:t xml:space="preserve">n </w:t>
      </w:r>
      <w:r>
        <w:rPr>
          <w:cs/>
        </w:rPr>
        <w:t>หัวข้อ</w:t>
      </w:r>
      <w:r w:rsidR="00450C01">
        <w:rPr>
          <w:lang w:bidi="th"/>
        </w:rPr>
        <w:t xml:space="preserve"> </w:t>
      </w:r>
      <w:r>
        <w:rPr>
          <w:cs/>
        </w:rPr>
        <w:t xml:space="preserve">และนำค่า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bidi="th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bidi="th"/>
              </w:rPr>
              <m:t>i</m:t>
            </m:r>
          </m:sub>
        </m:sSub>
      </m:oMath>
      <w:r>
        <w:rPr>
          <w:lang w:bidi="th"/>
        </w:rPr>
        <w:t xml:space="preserve"> </w:t>
      </w:r>
      <w:r>
        <w:rPr>
          <w:cs/>
        </w:rPr>
        <w:t xml:space="preserve">ที่ได้ไปหาค่า </w:t>
      </w:r>
      <w:r>
        <w:rPr>
          <w:lang w:bidi="th"/>
        </w:rPr>
        <w:t xml:space="preserve">Purity </w:t>
      </w:r>
      <w:r>
        <w:rPr>
          <w:cs/>
        </w:rPr>
        <w:t>ของการแบ่งกลุ่มด้วยสมการ</w:t>
      </w:r>
    </w:p>
    <w:p w14:paraId="0BF6ADFF" w14:textId="6A229C22" w:rsidR="006C6C57" w:rsidRPr="00450C01" w:rsidRDefault="00622175" w:rsidP="006C6C57">
      <w:pPr>
        <w:rPr>
          <w:sz w:val="28"/>
          <w:szCs w:val="28"/>
          <w:lang w:bidi="th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th"/>
            </w:rPr>
            <m:t xml:space="preserve">purity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den>
              </m:f>
            </m:e>
          </m:nary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bidi="th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i</m:t>
              </m:r>
            </m:sub>
          </m:sSub>
        </m:oMath>
      </m:oMathPara>
    </w:p>
    <w:p w14:paraId="1A0BE205" w14:textId="57EEEEAA" w:rsidR="00A71F25" w:rsidRDefault="006C6C57" w:rsidP="006C6C57">
      <w:r>
        <w:rPr>
          <w:lang w:bidi="th"/>
        </w:rPr>
        <w:tab/>
      </w:r>
      <w:r>
        <w:rPr>
          <w:cs/>
        </w:rPr>
        <w:t xml:space="preserve">โดย </w:t>
      </w:r>
      <w:r>
        <w:rPr>
          <w:lang w:bidi="th"/>
        </w:rPr>
        <w:t xml:space="preserve">m </w:t>
      </w:r>
      <w:r>
        <w:rPr>
          <w:cs/>
        </w:rPr>
        <w:t>คือ จำนวนข้อมูลทั้งหมดที่นำมาแบ่งกลุ่ม</w:t>
      </w:r>
    </w:p>
    <w:p w14:paraId="0446E3E7" w14:textId="77777777" w:rsidR="00A71F25" w:rsidRDefault="00A71F25" w:rsidP="006C6C57"/>
    <w:p w14:paraId="4D6EF609" w14:textId="77777777" w:rsidR="00A71F25" w:rsidRDefault="00A71F25" w:rsidP="00A71F25">
      <w:pPr>
        <w:pStyle w:val="Title"/>
        <w:ind w:left="0"/>
        <w:rPr>
          <w:lang w:bidi="th"/>
        </w:rPr>
      </w:pPr>
      <w:r>
        <w:rPr>
          <w:lang w:bidi="th"/>
        </w:rPr>
        <w:t>3.9.2</w:t>
      </w:r>
      <w:r>
        <w:rPr>
          <w:cs/>
        </w:rPr>
        <w:t xml:space="preserve"> การประเมินผลการจำแนก (</w:t>
      </w:r>
      <w:r>
        <w:rPr>
          <w:lang w:bidi="th"/>
        </w:rPr>
        <w:t>Classification evaluation)</w:t>
      </w:r>
    </w:p>
    <w:p w14:paraId="34E19C20" w14:textId="0762BE21" w:rsidR="00A71F25" w:rsidRDefault="00A71F25" w:rsidP="00A71F25">
      <w:pPr>
        <w:ind w:left="720" w:firstLine="720"/>
        <w:rPr>
          <w:lang w:bidi="th"/>
        </w:rPr>
      </w:pPr>
      <w:r>
        <w:rPr>
          <w:cs/>
        </w:rPr>
        <w:t xml:space="preserve">เป็นการตรวจสอบประสิทธิภาพในการจำแนกของวิธีการทั้ง </w:t>
      </w:r>
      <w:r>
        <w:rPr>
          <w:lang w:bidi="th"/>
        </w:rPr>
        <w:t>2</w:t>
      </w:r>
      <w:r>
        <w:rPr>
          <w:cs/>
        </w:rPr>
        <w:t xml:space="preserve"> วิธีที่คณะผู้จัดทำสนใจ โดยวิธีที่ทางคณะผู้จัดทำใช้ในการประเมินได้แก่ </w:t>
      </w:r>
      <w:r>
        <w:rPr>
          <w:lang w:bidi="th"/>
        </w:rPr>
        <w:t xml:space="preserve">Precision, Recall </w:t>
      </w:r>
      <w:r>
        <w:rPr>
          <w:cs/>
        </w:rPr>
        <w:t xml:space="preserve">และ </w:t>
      </w:r>
      <w:r>
        <w:rPr>
          <w:lang w:bidi="th"/>
        </w:rPr>
        <w:t xml:space="preserve">F1-Score </w:t>
      </w:r>
      <w:r>
        <w:rPr>
          <w:cs/>
        </w:rPr>
        <w:t xml:space="preserve">โดยก่อนที่จะทำความเข้าใจ จำเป็นจะต้องรู้คำศัพท์ที่ต้องใช้เสียก่อน </w:t>
      </w:r>
    </w:p>
    <w:p w14:paraId="4E2F3DD5" w14:textId="77777777" w:rsidR="00A71F25" w:rsidRDefault="00A71F25" w:rsidP="00A71F25">
      <w:pPr>
        <w:rPr>
          <w:lang w:bidi="th"/>
        </w:rPr>
      </w:pPr>
      <w:r>
        <w:rPr>
          <w:lang w:bidi="th"/>
        </w:rPr>
        <w:tab/>
      </w:r>
      <w:r>
        <w:rPr>
          <w:lang w:bidi="th"/>
        </w:rPr>
        <w:tab/>
        <w:t xml:space="preserve">TP (True Positive) </w:t>
      </w:r>
      <w:r>
        <w:rPr>
          <w:cs/>
        </w:rPr>
        <w:t xml:space="preserve">คือ จำแนกกลุ่มว่าอยู่ในกลุ่มที่สนใจ และถูกต้องตามเฉลย </w:t>
      </w:r>
    </w:p>
    <w:p w14:paraId="0563F5CA" w14:textId="77777777" w:rsidR="00A71F25" w:rsidRDefault="00A71F25" w:rsidP="00A71F25">
      <w:pPr>
        <w:rPr>
          <w:lang w:bidi="th"/>
        </w:rPr>
      </w:pPr>
      <w:r>
        <w:rPr>
          <w:lang w:bidi="th"/>
        </w:rPr>
        <w:tab/>
      </w:r>
      <w:r>
        <w:rPr>
          <w:lang w:bidi="th"/>
        </w:rPr>
        <w:tab/>
        <w:t xml:space="preserve">TN (True Negative) </w:t>
      </w:r>
      <w:r>
        <w:rPr>
          <w:cs/>
        </w:rPr>
        <w:t xml:space="preserve">คือ จำแนกกลุ่มว่าไม่อยู่ในกลุ่มที่สนใจ และถูกต้องตามเฉลย </w:t>
      </w:r>
    </w:p>
    <w:p w14:paraId="66D8FEF4" w14:textId="77777777" w:rsidR="00A71F25" w:rsidRDefault="00A71F25" w:rsidP="00A71F25">
      <w:pPr>
        <w:rPr>
          <w:lang w:bidi="th"/>
        </w:rPr>
      </w:pPr>
      <w:r>
        <w:rPr>
          <w:lang w:bidi="th"/>
        </w:rPr>
        <w:lastRenderedPageBreak/>
        <w:tab/>
      </w:r>
      <w:r>
        <w:rPr>
          <w:lang w:bidi="th"/>
        </w:rPr>
        <w:tab/>
        <w:t xml:space="preserve">FN (False Negative) </w:t>
      </w:r>
      <w:r>
        <w:rPr>
          <w:cs/>
        </w:rPr>
        <w:t xml:space="preserve">คือ จำแนกว่าอยู่ในกลุ่มที่สนใจ แต่ไม่ถูกต้องตามเฉลย </w:t>
      </w:r>
    </w:p>
    <w:p w14:paraId="2DB9B5CD" w14:textId="77777777" w:rsidR="00A71F25" w:rsidRDefault="00A71F25" w:rsidP="00A71F25">
      <w:pPr>
        <w:rPr>
          <w:lang w:bidi="th"/>
        </w:rPr>
      </w:pPr>
      <w:r>
        <w:rPr>
          <w:lang w:bidi="th"/>
        </w:rPr>
        <w:t xml:space="preserve"> </w:t>
      </w:r>
      <w:r>
        <w:rPr>
          <w:lang w:bidi="th"/>
        </w:rPr>
        <w:tab/>
      </w:r>
      <w:r>
        <w:rPr>
          <w:lang w:bidi="th"/>
        </w:rPr>
        <w:tab/>
        <w:t xml:space="preserve">FP (False Positive) </w:t>
      </w:r>
      <w:r>
        <w:rPr>
          <w:cs/>
        </w:rPr>
        <w:t>คือ จำแนกว่าไม่อยู่ในกลุ่มที่สนใจ แต่ไม่ถูกต้องตามเฉลย</w:t>
      </w:r>
    </w:p>
    <w:p w14:paraId="1F8699DD" w14:textId="460182D0" w:rsidR="00A71F25" w:rsidRDefault="00A71F25" w:rsidP="00A71F25">
      <w:r>
        <w:rPr>
          <w:lang w:bidi="th"/>
        </w:rPr>
        <w:tab/>
      </w:r>
      <w:r>
        <w:rPr>
          <w:cs/>
        </w:rPr>
        <w:t>จากนั้นนำไปใช้กับวิธีการในการประเมินข้างต้น ดังนี้</w:t>
      </w:r>
    </w:p>
    <w:p w14:paraId="132D4F58" w14:textId="02E0DD6B" w:rsidR="00045AB9" w:rsidRDefault="00A71F25" w:rsidP="00045AB9">
      <w:pPr>
        <w:pStyle w:val="ListParagraph"/>
        <w:numPr>
          <w:ilvl w:val="0"/>
          <w:numId w:val="31"/>
        </w:numPr>
        <w:rPr>
          <w:lang w:bidi="th"/>
        </w:rPr>
      </w:pPr>
      <w:r>
        <w:rPr>
          <w:lang w:bidi="th"/>
        </w:rPr>
        <w:t xml:space="preserve">Precision </w:t>
      </w:r>
      <w:r>
        <w:rPr>
          <w:cs/>
        </w:rPr>
        <w:t>คือ สัดส่วนความถูกต้องของผลลัพธ์ที่ได้จากการจำแนกกลุ่มที่สนใจ ต่อจำนวนข้อมูลที่อยู่ในกลุ่มที่สนใจทั้งหมดตามผลเฉลย เป็นการตรวจสอบความแม่นยำในการจำแนกของโมเดล</w:t>
      </w:r>
    </w:p>
    <w:p w14:paraId="48E8E60B" w14:textId="77777777" w:rsidR="00A71F25" w:rsidRPr="00045AB9" w:rsidRDefault="00045AB9" w:rsidP="00045AB9">
      <w:pPr>
        <w:rPr>
          <w:lang w:bidi="th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bidi="th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bidi="th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TP+FP</m:t>
              </m:r>
            </m:den>
          </m:f>
        </m:oMath>
      </m:oMathPara>
    </w:p>
    <w:p w14:paraId="29CDFEB4" w14:textId="413D8EA5" w:rsidR="00A71F25" w:rsidRDefault="00A71F25" w:rsidP="00045AB9">
      <w:pPr>
        <w:pStyle w:val="ListParagraph"/>
        <w:numPr>
          <w:ilvl w:val="0"/>
          <w:numId w:val="31"/>
        </w:numPr>
        <w:rPr>
          <w:lang w:bidi="th"/>
        </w:rPr>
      </w:pPr>
      <w:r>
        <w:rPr>
          <w:lang w:bidi="th"/>
        </w:rPr>
        <w:t xml:space="preserve">Recall </w:t>
      </w:r>
      <w:r>
        <w:rPr>
          <w:cs/>
        </w:rPr>
        <w:t>คือ สัดส่วนความถูกต้องของผลลัพธ์ที่ได้จากการจำแนกกลุ่มที่สนใจ ต่อจำนวนข้อมูลที่ได้จากการจำแนกจากกลุ่มที่สนใจทั้งหมด เป็นการตรวจความครบถ้วนในการจำแนกของโมเดล</w:t>
      </w:r>
    </w:p>
    <w:p w14:paraId="5EB0F689" w14:textId="252C7453" w:rsidR="00A71F25" w:rsidRPr="00045AB9" w:rsidRDefault="00045AB9" w:rsidP="00A71F25">
      <w:pPr>
        <w:rPr>
          <w:sz w:val="28"/>
          <w:szCs w:val="28"/>
          <w:lang w:bidi="th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th"/>
            </w:rPr>
            <m:t xml:space="preserve">Recall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bidi="th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bidi="th"/>
                </w:rPr>
                <m:t>TP+FN</m:t>
              </m:r>
            </m:den>
          </m:f>
        </m:oMath>
      </m:oMathPara>
    </w:p>
    <w:p w14:paraId="45EED9FC" w14:textId="728CD286" w:rsidR="00A71F25" w:rsidRDefault="00A71F25" w:rsidP="00045AB9">
      <w:pPr>
        <w:pStyle w:val="ListParagraph"/>
        <w:numPr>
          <w:ilvl w:val="0"/>
          <w:numId w:val="31"/>
        </w:numPr>
      </w:pPr>
      <w:r>
        <w:rPr>
          <w:lang w:bidi="th"/>
        </w:rPr>
        <w:t xml:space="preserve">F1-Score </w:t>
      </w:r>
      <w:r>
        <w:rPr>
          <w:cs/>
        </w:rPr>
        <w:t xml:space="preserve">คือ การหาค่าเฉลี่ยแบบ </w:t>
      </w:r>
      <w:r>
        <w:rPr>
          <w:lang w:bidi="th"/>
        </w:rPr>
        <w:t xml:space="preserve">harmonic mean </w:t>
      </w:r>
      <w:r>
        <w:rPr>
          <w:cs/>
        </w:rPr>
        <w:t xml:space="preserve">ของ </w:t>
      </w:r>
      <w:r>
        <w:rPr>
          <w:lang w:bidi="th"/>
        </w:rPr>
        <w:t xml:space="preserve">Precision </w:t>
      </w:r>
      <w:r>
        <w:rPr>
          <w:cs/>
        </w:rPr>
        <w:t xml:space="preserve">และ </w:t>
      </w:r>
      <w:r>
        <w:rPr>
          <w:lang w:bidi="th"/>
        </w:rPr>
        <w:t xml:space="preserve">Recall </w:t>
      </w:r>
      <w:r>
        <w:rPr>
          <w:cs/>
        </w:rPr>
        <w:t>เพื่อใช้ในการอธิบายประสิทธิภาพของโมเดล</w:t>
      </w:r>
    </w:p>
    <w:p w14:paraId="74194ECA" w14:textId="09D9A66E" w:rsidR="00045AB9" w:rsidRPr="00045AB9" w:rsidRDefault="00045AB9" w:rsidP="00A71F25">
      <w:pPr>
        <w:ind w:left="720" w:firstLine="72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F1-Score=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2*Precision*Recall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71FB8347" w14:textId="77777777" w:rsidR="00A71F25" w:rsidRDefault="00A71F25" w:rsidP="00A71F25">
      <w:pPr>
        <w:rPr>
          <w:lang w:bidi="th"/>
        </w:rPr>
      </w:pPr>
    </w:p>
    <w:p w14:paraId="64F1FABD" w14:textId="77777777" w:rsidR="00045AB9" w:rsidRDefault="00045AB9" w:rsidP="00A71F25">
      <w:pPr>
        <w:rPr>
          <w:lang w:bidi="th"/>
        </w:rPr>
      </w:pPr>
    </w:p>
    <w:p w14:paraId="037422F1" w14:textId="77777777" w:rsidR="00045AB9" w:rsidRDefault="00045AB9" w:rsidP="00A71F25">
      <w:pPr>
        <w:rPr>
          <w:lang w:bidi="th"/>
        </w:rPr>
      </w:pPr>
    </w:p>
    <w:p w14:paraId="0DD6092C" w14:textId="77777777" w:rsidR="00045AB9" w:rsidRDefault="00045AB9" w:rsidP="00A71F25">
      <w:pPr>
        <w:rPr>
          <w:lang w:bidi="th"/>
        </w:rPr>
      </w:pPr>
    </w:p>
    <w:p w14:paraId="68E61A2A" w14:textId="77777777" w:rsidR="00045AB9" w:rsidRDefault="00045AB9" w:rsidP="00A71F25">
      <w:pPr>
        <w:rPr>
          <w:lang w:bidi="th"/>
        </w:rPr>
      </w:pPr>
    </w:p>
    <w:p w14:paraId="6EB270FB" w14:textId="77777777" w:rsidR="00045AB9" w:rsidRDefault="00045AB9" w:rsidP="00A71F25">
      <w:pPr>
        <w:rPr>
          <w:lang w:bidi="th"/>
        </w:rPr>
      </w:pPr>
    </w:p>
    <w:p w14:paraId="35299110" w14:textId="77777777" w:rsidR="00045AB9" w:rsidRDefault="00045AB9" w:rsidP="00A71F25">
      <w:pPr>
        <w:rPr>
          <w:lang w:bidi="th"/>
        </w:rPr>
      </w:pPr>
    </w:p>
    <w:p w14:paraId="4D9A4CC8" w14:textId="77777777" w:rsidR="00045AB9" w:rsidRDefault="00045AB9" w:rsidP="00A71F25">
      <w:pPr>
        <w:rPr>
          <w:lang w:bidi="th"/>
        </w:rPr>
      </w:pPr>
    </w:p>
    <w:p w14:paraId="62C81C8A" w14:textId="77777777" w:rsidR="00045AB9" w:rsidRDefault="00045AB9" w:rsidP="00A71F25">
      <w:pPr>
        <w:rPr>
          <w:lang w:bidi="th"/>
        </w:rPr>
      </w:pPr>
    </w:p>
    <w:p w14:paraId="201A4A4C" w14:textId="77777777" w:rsidR="00045AB9" w:rsidRDefault="00045AB9" w:rsidP="00A71F25">
      <w:pPr>
        <w:rPr>
          <w:lang w:bidi="th"/>
        </w:rPr>
      </w:pPr>
    </w:p>
    <w:p w14:paraId="593E75A3" w14:textId="77777777" w:rsidR="00045AB9" w:rsidRDefault="00045AB9" w:rsidP="00A71F25">
      <w:pPr>
        <w:rPr>
          <w:lang w:bidi="th"/>
        </w:rPr>
      </w:pPr>
    </w:p>
    <w:p w14:paraId="7C32145D" w14:textId="77777777" w:rsidR="00045AB9" w:rsidRDefault="00045AB9" w:rsidP="00A71F25">
      <w:pPr>
        <w:rPr>
          <w:lang w:bidi="th"/>
        </w:rPr>
      </w:pPr>
    </w:p>
    <w:p w14:paraId="5A12B386" w14:textId="77777777" w:rsidR="00045AB9" w:rsidRDefault="00045AB9" w:rsidP="00A71F25">
      <w:pPr>
        <w:rPr>
          <w:lang w:bidi="th"/>
        </w:rPr>
      </w:pPr>
    </w:p>
    <w:p w14:paraId="6D99DCFA" w14:textId="77777777" w:rsidR="00045AB9" w:rsidRDefault="00045AB9" w:rsidP="00A71F25">
      <w:pPr>
        <w:rPr>
          <w:lang w:bidi="th"/>
        </w:rPr>
      </w:pPr>
    </w:p>
    <w:p w14:paraId="7F89047C" w14:textId="1A7DF7D8" w:rsidR="00045AB9" w:rsidRDefault="00045AB9" w:rsidP="00A71F25">
      <w:pPr>
        <w:rPr>
          <w:rFonts w:hint="cs"/>
          <w:cs/>
          <w:lang w:bidi="th"/>
        </w:rPr>
        <w:sectPr w:rsidR="00045AB9" w:rsidSect="00137462">
          <w:headerReference w:type="default" r:id="rId69"/>
          <w:footerReference w:type="default" r:id="rId70"/>
          <w:pgSz w:w="11906" w:h="16838"/>
          <w:pgMar w:top="2160" w:right="1440" w:bottom="1440" w:left="2160" w:header="706" w:footer="706" w:gutter="0"/>
          <w:pgNumType w:start="26"/>
          <w:cols w:space="708"/>
          <w:docGrid w:linePitch="360"/>
        </w:sectPr>
      </w:pPr>
    </w:p>
    <w:p w14:paraId="502B1C12" w14:textId="612219C4" w:rsidR="00060C23" w:rsidRDefault="00482795" w:rsidP="00A636A2">
      <w:pPr>
        <w:pStyle w:val="Heading1"/>
        <w:rPr>
          <w:cs/>
        </w:rPr>
      </w:pPr>
      <w:bookmarkStart w:id="166" w:name="_Toc61466313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166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71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>, Cambridge UniversityPress</w:t>
      </w:r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72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73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r w:rsidR="009F3765">
        <w:t xml:space="preserve">Shriti Kapil, </w:t>
      </w:r>
      <w:r w:rsidR="00A12B80">
        <w:t xml:space="preserve">Meenu Chawla, Mohd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74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hyperlink r:id="rId75" w:history="1">
        <w:r w:rsidR="007044FC" w:rsidRPr="00EE3575">
          <w:rPr>
            <w:rStyle w:val="Hyperlink"/>
          </w:rPr>
          <w:t>http://www.sthda.com/english/wiki/wiki.php?id_contents=</w:t>
        </w:r>
        <w:r w:rsidR="007044FC" w:rsidRPr="00EE3575">
          <w:rPr>
            <w:rStyle w:val="Hyperlink"/>
            <w:cs/>
          </w:rPr>
          <w:t>7940</w:t>
        </w:r>
      </w:hyperlink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hyperlink r:id="rId76" w:history="1">
        <w:r w:rsidRPr="00556BD0">
          <w:rPr>
            <w:rStyle w:val="Hyperlink"/>
          </w:rPr>
          <w:t>http://www.cs.ubbcluj.ro/~gabis/ml/ML-books/McGrawHill%</w:t>
        </w:r>
        <w:r w:rsidRPr="00556BD0">
          <w:rPr>
            <w:rStyle w:val="Hyperlink"/>
            <w:cs/>
          </w:rPr>
          <w:t>20-%20</w:t>
        </w:r>
        <w:r w:rsidRPr="00556BD0">
          <w:rPr>
            <w:rStyle w:val="Hyperlink"/>
          </w:rPr>
          <w:t>Machine%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Learning%</w:t>
        </w:r>
        <w:r w:rsidRPr="00556BD0">
          <w:rPr>
            <w:rStyle w:val="Hyperlink"/>
            <w:cs/>
          </w:rPr>
          <w:t>20-</w:t>
        </w:r>
        <w:r w:rsidRPr="00556BD0">
          <w:rPr>
            <w:rStyle w:val="Hyperlink"/>
          </w:rPr>
          <w:t>Tom%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Mitchell.pdf</w:t>
        </w:r>
      </w:hyperlink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77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78" w:history="1">
        <w:r w:rsidRPr="00556BD0">
          <w:rPr>
            <w:rStyle w:val="Hyperlink"/>
          </w:rPr>
          <w:t>https://cloud.google.com/dialogflow/docs</w:t>
        </w:r>
      </w:hyperlink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>About ChatterBot</w:t>
      </w:r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643712" w:rsidP="00775B80">
      <w:pPr>
        <w:ind w:left="720"/>
      </w:pPr>
      <w:hyperlink r:id="rId79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</w:t>
      </w:r>
      <w:proofErr w:type="gramStart"/>
      <w:r w:rsidR="00065DFB">
        <w:t>do?,</w:t>
      </w:r>
      <w:proofErr w:type="gramEnd"/>
      <w:r w:rsidR="00065DFB">
        <w:t xml:space="preserve">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80" w:history="1">
        <w:r w:rsidR="00EA7F95" w:rsidRPr="00556BD0">
          <w:rPr>
            <w:rStyle w:val="Hyperlink"/>
          </w:rPr>
          <w:t>https://flow.ai/docs/what-can-flow-do</w:t>
        </w:r>
      </w:hyperlink>
    </w:p>
    <w:p w14:paraId="44F5373D" w14:textId="77777777" w:rsidR="00A41C7C" w:rsidRDefault="00A41C7C" w:rsidP="00A64147"/>
    <w:p w14:paraId="4F0D8980" w14:textId="6DFBE71B" w:rsidR="00E35328" w:rsidRDefault="00A41C7C" w:rsidP="00A64147">
      <w:r>
        <w:t xml:space="preserve">[11] </w:t>
      </w:r>
      <w:r w:rsidR="00E35328" w:rsidRPr="00E35328">
        <w:t xml:space="preserve">Pop </w:t>
      </w:r>
      <w:proofErr w:type="spellStart"/>
      <w:r w:rsidR="00E35328" w:rsidRPr="00E35328">
        <w:t>Phiphat</w:t>
      </w:r>
      <w:proofErr w:type="spellEnd"/>
      <w:r w:rsidR="00E35328">
        <w:t xml:space="preserve">, </w:t>
      </w:r>
      <w:r w:rsidR="00E35328">
        <w:rPr>
          <w:rFonts w:hint="cs"/>
          <w:cs/>
        </w:rPr>
        <w:t xml:space="preserve">วันที่ </w:t>
      </w:r>
      <w:r w:rsidR="00E35328">
        <w:t xml:space="preserve">23 </w:t>
      </w:r>
      <w:r w:rsidR="00E35328">
        <w:rPr>
          <w:rFonts w:hint="cs"/>
          <w:cs/>
        </w:rPr>
        <w:t>ม</w:t>
      </w:r>
      <w:r w:rsidR="00CF1998">
        <w:rPr>
          <w:rFonts w:hint="cs"/>
          <w:cs/>
        </w:rPr>
        <w:t>ิถุนายน</w:t>
      </w:r>
      <w:r w:rsidR="00E35328">
        <w:rPr>
          <w:rFonts w:hint="cs"/>
          <w:cs/>
        </w:rPr>
        <w:t xml:space="preserve"> </w:t>
      </w:r>
      <w:r w:rsidR="00E35328">
        <w:t>2561,</w:t>
      </w:r>
      <w:r w:rsidR="00E35328" w:rsidRPr="00E35328">
        <w:t xml:space="preserve"> </w:t>
      </w:r>
      <w:r w:rsidR="00E35328" w:rsidRPr="00E35328">
        <w:t xml:space="preserve">Principal Components Analysis (PCA) </w:t>
      </w:r>
      <w:r w:rsidR="00E35328" w:rsidRPr="00E35328">
        <w:rPr>
          <w:cs/>
        </w:rPr>
        <w:t xml:space="preserve">ต่างจาก </w:t>
      </w:r>
    </w:p>
    <w:p w14:paraId="36987591" w14:textId="5590099B" w:rsidR="00EA7F95" w:rsidRDefault="00E35328" w:rsidP="00E35328">
      <w:pPr>
        <w:ind w:left="720"/>
        <w:rPr>
          <w:rFonts w:hint="cs"/>
          <w:cs/>
        </w:rPr>
      </w:pPr>
      <w:r w:rsidRPr="00E35328">
        <w:t xml:space="preserve">Factor Analysis (FA) </w:t>
      </w:r>
      <w:proofErr w:type="gramStart"/>
      <w:r w:rsidRPr="00E35328">
        <w:rPr>
          <w:cs/>
        </w:rPr>
        <w:t xml:space="preserve">ยังไง </w:t>
      </w:r>
      <w:r w:rsidRPr="00E35328">
        <w:t>???</w:t>
      </w:r>
      <w:proofErr w:type="gramEnd"/>
      <w:r w:rsidRPr="00E35328">
        <w:t xml:space="preserve"> (</w:t>
      </w:r>
      <w:r w:rsidRPr="00E35328">
        <w:rPr>
          <w:cs/>
        </w:rPr>
        <w:t xml:space="preserve">ตอนที่ </w:t>
      </w:r>
      <w:r w:rsidRPr="00E35328">
        <w:t>1)</w:t>
      </w:r>
      <w:r>
        <w:t>,</w:t>
      </w:r>
      <w:r>
        <w:rPr>
          <w:rFonts w:hint="cs"/>
          <w:cs/>
        </w:rPr>
        <w:t xml:space="preserve"> สืบค้นเมื่อวันที่ </w:t>
      </w:r>
      <w:r>
        <w:t xml:space="preserve">1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81" w:history="1">
        <w:r w:rsidRPr="00E35328">
          <w:rPr>
            <w:rStyle w:val="Hyperlink"/>
          </w:rPr>
          <w:t>https://medium.com/ingenio/principal-components-analysis-pca-%E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9%88%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8%88%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8%81-</w:t>
        </w:r>
        <w:r w:rsidRPr="00E35328">
          <w:rPr>
            <w:rStyle w:val="Hyperlink"/>
          </w:rPr>
          <w:t>factor-analysis-fa-%E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A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1%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9%84%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8%87-%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AD%E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8%99%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9%88-1-</w:t>
        </w:r>
        <w:r w:rsidRPr="00E35328">
          <w:rPr>
            <w:rStyle w:val="Hyperlink"/>
          </w:rPr>
          <w:t>c</w:t>
        </w:r>
        <w:r w:rsidRPr="00E35328">
          <w:rPr>
            <w:rStyle w:val="Hyperlink"/>
            <w:cs/>
          </w:rPr>
          <w:t>395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55</w:t>
        </w:r>
        <w:proofErr w:type="spellStart"/>
        <w:r w:rsidRPr="00E35328">
          <w:rPr>
            <w:rStyle w:val="Hyperlink"/>
          </w:rPr>
          <w:t>bdc</w:t>
        </w:r>
        <w:proofErr w:type="spellEnd"/>
        <w:r w:rsidRPr="00E35328">
          <w:rPr>
            <w:rStyle w:val="Hyperlink"/>
            <w:cs/>
          </w:rPr>
          <w:t>3</w:t>
        </w:r>
      </w:hyperlink>
    </w:p>
    <w:p w14:paraId="5990B0CE" w14:textId="11CD70C1" w:rsidR="00A41C7C" w:rsidRDefault="00A41C7C" w:rsidP="00A64147"/>
    <w:p w14:paraId="5D778B4A" w14:textId="77777777" w:rsidR="00CF1998" w:rsidRDefault="000F0E19" w:rsidP="00A64147">
      <w:r>
        <w:t>[12]</w:t>
      </w:r>
      <w:r w:rsidR="00CD3818">
        <w:t xml:space="preserve"> </w:t>
      </w:r>
      <w:proofErr w:type="spellStart"/>
      <w:r w:rsidR="00CD3818" w:rsidRPr="00CD3818">
        <w:t>Khyati</w:t>
      </w:r>
      <w:proofErr w:type="spellEnd"/>
      <w:r w:rsidR="00CD3818" w:rsidRPr="00CD3818">
        <w:t xml:space="preserve"> </w:t>
      </w:r>
      <w:proofErr w:type="spellStart"/>
      <w:r w:rsidR="00CD3818" w:rsidRPr="00CD3818">
        <w:t>Mahendru</w:t>
      </w:r>
      <w:proofErr w:type="spellEnd"/>
      <w:r w:rsidR="00CD3818">
        <w:t xml:space="preserve">, </w:t>
      </w:r>
      <w:r w:rsidR="00CD3818">
        <w:rPr>
          <w:rFonts w:hint="cs"/>
          <w:cs/>
        </w:rPr>
        <w:t>วันที่</w:t>
      </w:r>
      <w:r w:rsidR="00CD3818">
        <w:t xml:space="preserve"> 17 </w:t>
      </w:r>
      <w:r w:rsidR="00CF1998">
        <w:rPr>
          <w:rFonts w:hint="cs"/>
          <w:cs/>
        </w:rPr>
        <w:t xml:space="preserve">มิถุนายน </w:t>
      </w:r>
      <w:r w:rsidR="00CF1998">
        <w:t>256</w:t>
      </w:r>
      <w:r w:rsidR="00CF1998">
        <w:t>2</w:t>
      </w:r>
      <w:r w:rsidR="00CF1998">
        <w:t>,</w:t>
      </w:r>
      <w:r w:rsidR="00CF1998">
        <w:t xml:space="preserve"> </w:t>
      </w:r>
      <w:r w:rsidR="00CF1998" w:rsidRPr="00CF1998">
        <w:t>How to Determine the Optimal K for K-</w:t>
      </w:r>
    </w:p>
    <w:p w14:paraId="675075EE" w14:textId="041CDEE4" w:rsidR="000F4E6D" w:rsidRPr="000F4E6D" w:rsidRDefault="00CF1998" w:rsidP="00CF1998">
      <w:pPr>
        <w:ind w:firstLine="720"/>
        <w:rPr>
          <w:rStyle w:val="Hyperlink"/>
        </w:rPr>
      </w:pPr>
      <w:proofErr w:type="gramStart"/>
      <w:r w:rsidRPr="00CF1998">
        <w:t>Means?</w:t>
      </w:r>
      <w:r w:rsidR="00C67035">
        <w:t>,</w:t>
      </w:r>
      <w:proofErr w:type="gramEnd"/>
      <w:r w:rsidR="00C67035">
        <w:t xml:space="preserve"> </w:t>
      </w:r>
      <w:r w:rsidR="00C67035">
        <w:rPr>
          <w:rFonts w:hint="cs"/>
          <w:cs/>
        </w:rPr>
        <w:t xml:space="preserve">สืบค้นเมื่อวันที่ </w:t>
      </w:r>
      <w:r w:rsidR="00C67035">
        <w:t xml:space="preserve">3 </w:t>
      </w:r>
      <w:r w:rsidR="00C67035">
        <w:rPr>
          <w:rFonts w:hint="cs"/>
          <w:cs/>
        </w:rPr>
        <w:t xml:space="preserve">มีนาคม </w:t>
      </w:r>
      <w:r w:rsidR="00C67035">
        <w:t xml:space="preserve">2564, </w:t>
      </w:r>
      <w:r w:rsidR="00C67035">
        <w:rPr>
          <w:rFonts w:hint="cs"/>
          <w:cs/>
        </w:rPr>
        <w:t>สืบค้นจาก</w:t>
      </w:r>
      <w:r w:rsidR="000F4E6D">
        <w:rPr>
          <w:rFonts w:hint="cs"/>
          <w:cs/>
        </w:rPr>
        <w:t xml:space="preserve"> </w:t>
      </w:r>
      <w:r w:rsidR="000F4E6D">
        <w:fldChar w:fldCharType="begin"/>
      </w:r>
      <w:r w:rsidR="000F4E6D">
        <w:instrText xml:space="preserve"> HYPERLINK "https://medium.com/analytics-vidhya/how-to-determine-the-optimal-k-for-k-means-708505d204eb" </w:instrText>
      </w:r>
      <w:r w:rsidR="000F4E6D">
        <w:fldChar w:fldCharType="separate"/>
      </w:r>
      <w:r w:rsidR="000F4E6D" w:rsidRPr="000F4E6D">
        <w:rPr>
          <w:rStyle w:val="Hyperlink"/>
        </w:rPr>
        <w:t>https://medium.com/analytics-</w:t>
      </w:r>
    </w:p>
    <w:p w14:paraId="116B4FBE" w14:textId="151D109F" w:rsidR="00E35328" w:rsidRDefault="000F4E6D" w:rsidP="00CF1998">
      <w:pPr>
        <w:ind w:firstLine="720"/>
        <w:rPr>
          <w:rFonts w:hint="cs"/>
          <w:cs/>
        </w:rPr>
      </w:pPr>
      <w:proofErr w:type="spellStart"/>
      <w:r w:rsidRPr="000F4E6D">
        <w:rPr>
          <w:rStyle w:val="Hyperlink"/>
        </w:rPr>
        <w:t>vidhya</w:t>
      </w:r>
      <w:proofErr w:type="spellEnd"/>
      <w:r w:rsidRPr="000F4E6D">
        <w:rPr>
          <w:rStyle w:val="Hyperlink"/>
        </w:rPr>
        <w:t>/how-to-determine-the-optimal-k-for-k-means-</w:t>
      </w:r>
      <w:r w:rsidRPr="000F4E6D">
        <w:rPr>
          <w:rStyle w:val="Hyperlink"/>
          <w:cs/>
        </w:rPr>
        <w:t>708505</w:t>
      </w:r>
      <w:r w:rsidRPr="000F4E6D">
        <w:rPr>
          <w:rStyle w:val="Hyperlink"/>
        </w:rPr>
        <w:t>d</w:t>
      </w:r>
      <w:r w:rsidRPr="000F4E6D">
        <w:rPr>
          <w:rStyle w:val="Hyperlink"/>
          <w:cs/>
        </w:rPr>
        <w:t>204</w:t>
      </w:r>
      <w:r w:rsidRPr="000F4E6D">
        <w:rPr>
          <w:rStyle w:val="Hyperlink"/>
        </w:rPr>
        <w:t>eb</w:t>
      </w:r>
      <w:r>
        <w:fldChar w:fldCharType="end"/>
      </w:r>
    </w:p>
    <w:p w14:paraId="6E0E5936" w14:textId="3D79CF99" w:rsidR="00E35328" w:rsidRDefault="00E35328" w:rsidP="00A64147"/>
    <w:p w14:paraId="051DF57B" w14:textId="695F1B71" w:rsidR="00C57070" w:rsidRDefault="00C57070" w:rsidP="00A64147"/>
    <w:p w14:paraId="00AC9AE4" w14:textId="78BED253" w:rsidR="00C57070" w:rsidRDefault="00C57070" w:rsidP="00A64147"/>
    <w:p w14:paraId="4B97AE84" w14:textId="77777777" w:rsidR="00C57070" w:rsidRDefault="00C57070" w:rsidP="00A64147">
      <w:pPr>
        <w:rPr>
          <w:rFonts w:hint="cs"/>
        </w:rPr>
      </w:pPr>
    </w:p>
    <w:p w14:paraId="1956FF2A" w14:textId="77777777" w:rsidR="00C57070" w:rsidRDefault="000F4E6D" w:rsidP="00A64147">
      <w:r>
        <w:lastRenderedPageBreak/>
        <w:t>[13]</w:t>
      </w:r>
      <w:r w:rsidR="00C57070">
        <w:t xml:space="preserve"> </w:t>
      </w:r>
      <w:r w:rsidR="00C57070">
        <w:rPr>
          <w:rFonts w:hint="cs"/>
          <w:cs/>
        </w:rPr>
        <w:t>ไม่ปรากฎผู้แต่ง</w:t>
      </w:r>
      <w:r w:rsidR="00C57070">
        <w:t xml:space="preserve">, </w:t>
      </w:r>
      <w:r w:rsidR="00C57070">
        <w:rPr>
          <w:rFonts w:hint="cs"/>
          <w:cs/>
        </w:rPr>
        <w:t>ไม่ปรากฎปีที่พิมพ์</w:t>
      </w:r>
      <w:r w:rsidR="00C57070">
        <w:t xml:space="preserve">, Cluster Analysis: Basic Concepts and Algorithms, </w:t>
      </w:r>
    </w:p>
    <w:p w14:paraId="6FE2187A" w14:textId="4FFD24CE" w:rsidR="00A41C7C" w:rsidRDefault="00C57070" w:rsidP="00C57070">
      <w:pPr>
        <w:ind w:left="720"/>
        <w:rPr>
          <w:rFonts w:hint="cs"/>
          <w:cs/>
        </w:rPr>
      </w:pPr>
      <w:r>
        <w:rPr>
          <w:rFonts w:hint="cs"/>
          <w:cs/>
        </w:rPr>
        <w:t xml:space="preserve">สืบค้นเมื่อวันที่ </w:t>
      </w:r>
      <w:r>
        <w:t xml:space="preserve">8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>สืบค้นจาก</w:t>
      </w:r>
      <w:r w:rsidRPr="00C57070">
        <w:t xml:space="preserve"> </w:t>
      </w:r>
      <w:hyperlink r:id="rId82" w:history="1">
        <w:r w:rsidRPr="00C57070">
          <w:rPr>
            <w:rStyle w:val="Hyperlink"/>
          </w:rPr>
          <w:t>https://www-users.cs.umn.edu/~kumar</w:t>
        </w:r>
        <w:r w:rsidRPr="00C57070">
          <w:rPr>
            <w:rStyle w:val="Hyperlink"/>
            <w:cs/>
          </w:rPr>
          <w:t>001/</w:t>
        </w:r>
        <w:proofErr w:type="spellStart"/>
        <w:r w:rsidRPr="00C57070">
          <w:rPr>
            <w:rStyle w:val="Hyperlink"/>
          </w:rPr>
          <w:t>dmbook</w:t>
        </w:r>
        <w:proofErr w:type="spellEnd"/>
        <w:r w:rsidRPr="00C57070">
          <w:rPr>
            <w:rStyle w:val="Hyperlink"/>
          </w:rPr>
          <w:t>/</w:t>
        </w:r>
        <w:proofErr w:type="spellStart"/>
        <w:r w:rsidRPr="00C57070">
          <w:rPr>
            <w:rStyle w:val="Hyperlink"/>
          </w:rPr>
          <w:t>ch</w:t>
        </w:r>
        <w:proofErr w:type="spellEnd"/>
        <w:r w:rsidRPr="00C57070">
          <w:rPr>
            <w:rStyle w:val="Hyperlink"/>
            <w:cs/>
          </w:rPr>
          <w:t>8.</w:t>
        </w:r>
        <w:proofErr w:type="spellStart"/>
        <w:r w:rsidRPr="00C57070">
          <w:rPr>
            <w:rStyle w:val="Hyperlink"/>
          </w:rPr>
          <w:t>pdf?fbclid</w:t>
        </w:r>
        <w:proofErr w:type="spellEnd"/>
        <w:r w:rsidRPr="00C57070">
          <w:rPr>
            <w:rStyle w:val="Hyperlink"/>
          </w:rPr>
          <w:t>=</w:t>
        </w:r>
        <w:proofErr w:type="spellStart"/>
        <w:r w:rsidRPr="00C57070">
          <w:rPr>
            <w:rStyle w:val="Hyperlink"/>
          </w:rPr>
          <w:t>IwAR</w:t>
        </w:r>
        <w:proofErr w:type="spellEnd"/>
        <w:r w:rsidRPr="00C57070">
          <w:rPr>
            <w:rStyle w:val="Hyperlink"/>
            <w:cs/>
          </w:rPr>
          <w:t>04</w:t>
        </w:r>
        <w:proofErr w:type="spellStart"/>
        <w:r w:rsidRPr="00C57070">
          <w:rPr>
            <w:rStyle w:val="Hyperlink"/>
          </w:rPr>
          <w:t>kwi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bFDWLzmjKtGMaW</w:t>
        </w:r>
        <w:proofErr w:type="spellEnd"/>
        <w:r w:rsidRPr="00C57070">
          <w:rPr>
            <w:rStyle w:val="Hyperlink"/>
            <w:cs/>
          </w:rPr>
          <w:t>67</w:t>
        </w:r>
        <w:r w:rsidRPr="00C57070">
          <w:rPr>
            <w:rStyle w:val="Hyperlink"/>
          </w:rPr>
          <w:t>J</w:t>
        </w:r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wBBMISma-tZ</w:t>
        </w:r>
        <w:proofErr w:type="spellEnd"/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svV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L_ZNpJ</w:t>
        </w:r>
        <w:proofErr w:type="spellEnd"/>
        <w:r w:rsidRPr="00C57070">
          <w:rPr>
            <w:rStyle w:val="Hyperlink"/>
            <w:cs/>
          </w:rPr>
          <w:t>7</w:t>
        </w:r>
        <w:proofErr w:type="spellStart"/>
        <w:r w:rsidRPr="00C57070">
          <w:rPr>
            <w:rStyle w:val="Hyperlink"/>
          </w:rPr>
          <w:t>Xmhy_PNS</w:t>
        </w:r>
        <w:proofErr w:type="spellEnd"/>
        <w:r w:rsidRPr="00C57070">
          <w:rPr>
            <w:rStyle w:val="Hyperlink"/>
            <w:cs/>
          </w:rPr>
          <w:t>7</w:t>
        </w:r>
        <w:r w:rsidRPr="00C57070">
          <w:rPr>
            <w:rStyle w:val="Hyperlink"/>
          </w:rPr>
          <w:t>U</w:t>
        </w:r>
      </w:hyperlink>
    </w:p>
    <w:p w14:paraId="3B8A27A2" w14:textId="3E1F3942" w:rsidR="00DE22C2" w:rsidRPr="00DE22C2" w:rsidRDefault="00DE22C2" w:rsidP="00DE22C2"/>
    <w:p w14:paraId="4EE476C9" w14:textId="2DADE6BF" w:rsidR="00DE22C2" w:rsidRPr="00DE22C2" w:rsidRDefault="00DE22C2" w:rsidP="00DE22C2"/>
    <w:p w14:paraId="0379EC2E" w14:textId="77665C6D" w:rsidR="00DE22C2" w:rsidRPr="00DE22C2" w:rsidRDefault="00DE22C2" w:rsidP="00DE22C2"/>
    <w:p w14:paraId="2B4CD6D8" w14:textId="77777777" w:rsidR="00DE22C2" w:rsidRPr="00DE22C2" w:rsidRDefault="00DE22C2" w:rsidP="00CD3818"/>
    <w:sectPr w:rsidR="00DE22C2" w:rsidRPr="00DE22C2" w:rsidSect="00137462">
      <w:pgSz w:w="11906" w:h="16838"/>
      <w:pgMar w:top="2160" w:right="1440" w:bottom="1440" w:left="2160" w:header="706" w:footer="706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5C49B" w14:textId="77777777" w:rsidR="00CF77B9" w:rsidRDefault="00CF77B9" w:rsidP="00FB7532">
      <w:r>
        <w:separator/>
      </w:r>
    </w:p>
  </w:endnote>
  <w:endnote w:type="continuationSeparator" w:id="0">
    <w:p w14:paraId="591D1329" w14:textId="77777777" w:rsidR="00CF77B9" w:rsidRDefault="00CF77B9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643712" w:rsidRDefault="00643712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643712" w:rsidRDefault="00643712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643712" w:rsidRDefault="00643712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643712" w:rsidRDefault="0064371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643712" w:rsidRDefault="0064371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643712" w:rsidRDefault="00643712" w:rsidP="008B7C39">
    <w:pPr>
      <w:pStyle w:val="Footer"/>
      <w:jc w:val="center"/>
    </w:pPr>
  </w:p>
  <w:p w14:paraId="35DA9564" w14:textId="77777777" w:rsidR="00643712" w:rsidRDefault="0064371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2F292" w14:textId="5B248F71" w:rsidR="00643712" w:rsidRDefault="00643712">
    <w:pPr>
      <w:pStyle w:val="Footer"/>
      <w:jc w:val="right"/>
    </w:pPr>
  </w:p>
  <w:p w14:paraId="1220A628" w14:textId="77777777" w:rsidR="00643712" w:rsidRDefault="006437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AE40E" w14:textId="77777777" w:rsidR="00CF77B9" w:rsidRDefault="00CF77B9" w:rsidP="00FB7532">
      <w:r>
        <w:separator/>
      </w:r>
    </w:p>
  </w:footnote>
  <w:footnote w:type="continuationSeparator" w:id="0">
    <w:p w14:paraId="24A444CE" w14:textId="77777777" w:rsidR="00CF77B9" w:rsidRDefault="00CF77B9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643712" w:rsidRDefault="00643712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643712" w:rsidRDefault="006437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643712" w:rsidRDefault="00643712">
    <w:pPr>
      <w:pStyle w:val="Header"/>
      <w:jc w:val="right"/>
    </w:pPr>
  </w:p>
  <w:p w14:paraId="7BD494F5" w14:textId="77777777" w:rsidR="00643712" w:rsidRDefault="006437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643712" w:rsidRDefault="00643712">
    <w:pPr>
      <w:pStyle w:val="Header"/>
      <w:jc w:val="right"/>
    </w:pPr>
    <w:r>
      <w:t>2</w:t>
    </w:r>
  </w:p>
  <w:p w14:paraId="0A7C170F" w14:textId="77777777" w:rsidR="00643712" w:rsidRDefault="0064371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643712" w:rsidRDefault="00643712">
    <w:pPr>
      <w:pStyle w:val="Header"/>
      <w:jc w:val="right"/>
    </w:pPr>
    <w:r>
      <w:t>3</w:t>
    </w:r>
  </w:p>
  <w:p w14:paraId="400CDEFD" w14:textId="77777777" w:rsidR="00643712" w:rsidRDefault="0064371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643712" w:rsidRDefault="00643712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643712" w:rsidRDefault="0064371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643712" w:rsidRDefault="00643712">
    <w:pPr>
      <w:pStyle w:val="Header"/>
      <w:jc w:val="right"/>
    </w:pPr>
  </w:p>
  <w:p w14:paraId="54629C01" w14:textId="77777777" w:rsidR="00643712" w:rsidRDefault="0064371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643712" w:rsidRDefault="006437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643712" w:rsidRDefault="0064371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59545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696B58" w14:textId="668CF56E" w:rsidR="00643712" w:rsidRDefault="006437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643712" w:rsidRDefault="006437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5452A61"/>
    <w:multiLevelType w:val="hybridMultilevel"/>
    <w:tmpl w:val="CC28B7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3409EC"/>
    <w:multiLevelType w:val="hybridMultilevel"/>
    <w:tmpl w:val="87CE721E"/>
    <w:lvl w:ilvl="0" w:tplc="03E60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8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2D153755"/>
    <w:multiLevelType w:val="hybridMultilevel"/>
    <w:tmpl w:val="E7F8B396"/>
    <w:lvl w:ilvl="0" w:tplc="03E60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3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443086"/>
    <w:multiLevelType w:val="hybridMultilevel"/>
    <w:tmpl w:val="7490330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0BB3F8F"/>
    <w:multiLevelType w:val="hybridMultilevel"/>
    <w:tmpl w:val="D920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7573B1"/>
    <w:multiLevelType w:val="hybridMultilevel"/>
    <w:tmpl w:val="2526A16E"/>
    <w:lvl w:ilvl="0" w:tplc="E3062184">
      <w:start w:val="1"/>
      <w:numFmt w:val="decimal"/>
      <w:lvlText w:val="%1)"/>
      <w:lvlJc w:val="left"/>
      <w:pPr>
        <w:ind w:left="1080" w:hanging="360"/>
      </w:pPr>
      <w:rPr>
        <w:rFonts w:eastAsia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71003F"/>
    <w:multiLevelType w:val="hybridMultilevel"/>
    <w:tmpl w:val="F118D1B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8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5"/>
  </w:num>
  <w:num w:numId="2">
    <w:abstractNumId w:val="24"/>
  </w:num>
  <w:num w:numId="3">
    <w:abstractNumId w:val="4"/>
  </w:num>
  <w:num w:numId="4">
    <w:abstractNumId w:val="8"/>
  </w:num>
  <w:num w:numId="5">
    <w:abstractNumId w:val="28"/>
  </w:num>
  <w:num w:numId="6">
    <w:abstractNumId w:val="27"/>
  </w:num>
  <w:num w:numId="7">
    <w:abstractNumId w:val="9"/>
  </w:num>
  <w:num w:numId="8">
    <w:abstractNumId w:val="14"/>
  </w:num>
  <w:num w:numId="9">
    <w:abstractNumId w:val="20"/>
  </w:num>
  <w:num w:numId="10">
    <w:abstractNumId w:val="1"/>
  </w:num>
  <w:num w:numId="11">
    <w:abstractNumId w:val="7"/>
  </w:num>
  <w:num w:numId="12">
    <w:abstractNumId w:val="21"/>
  </w:num>
  <w:num w:numId="13">
    <w:abstractNumId w:val="10"/>
  </w:num>
  <w:num w:numId="14">
    <w:abstractNumId w:val="22"/>
  </w:num>
  <w:num w:numId="15">
    <w:abstractNumId w:val="16"/>
  </w:num>
  <w:num w:numId="16">
    <w:abstractNumId w:val="17"/>
  </w:num>
  <w:num w:numId="17">
    <w:abstractNumId w:val="30"/>
  </w:num>
  <w:num w:numId="18">
    <w:abstractNumId w:val="19"/>
  </w:num>
  <w:num w:numId="19">
    <w:abstractNumId w:val="0"/>
  </w:num>
  <w:num w:numId="20">
    <w:abstractNumId w:val="12"/>
  </w:num>
  <w:num w:numId="21">
    <w:abstractNumId w:val="2"/>
  </w:num>
  <w:num w:numId="22">
    <w:abstractNumId w:val="13"/>
  </w:num>
  <w:num w:numId="23">
    <w:abstractNumId w:val="15"/>
  </w:num>
  <w:num w:numId="24">
    <w:abstractNumId w:val="18"/>
  </w:num>
  <w:num w:numId="25">
    <w:abstractNumId w:val="23"/>
  </w:num>
  <w:num w:numId="26">
    <w:abstractNumId w:val="29"/>
  </w:num>
  <w:num w:numId="27">
    <w:abstractNumId w:val="25"/>
  </w:num>
  <w:num w:numId="28">
    <w:abstractNumId w:val="11"/>
  </w:num>
  <w:num w:numId="29">
    <w:abstractNumId w:val="3"/>
  </w:num>
  <w:num w:numId="30">
    <w:abstractNumId w:val="26"/>
  </w:num>
  <w:num w:numId="31">
    <w:abstractNumId w:val="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525C"/>
    <w:rsid w:val="000076A8"/>
    <w:rsid w:val="0000781B"/>
    <w:rsid w:val="00007A99"/>
    <w:rsid w:val="0001042E"/>
    <w:rsid w:val="00011BB5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77FC"/>
    <w:rsid w:val="00037B95"/>
    <w:rsid w:val="00037C58"/>
    <w:rsid w:val="000407F2"/>
    <w:rsid w:val="00042A00"/>
    <w:rsid w:val="0004359B"/>
    <w:rsid w:val="00043F02"/>
    <w:rsid w:val="00044DCC"/>
    <w:rsid w:val="00045368"/>
    <w:rsid w:val="00045AB9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D11"/>
    <w:rsid w:val="00067AE6"/>
    <w:rsid w:val="0007172A"/>
    <w:rsid w:val="00072C91"/>
    <w:rsid w:val="00073850"/>
    <w:rsid w:val="00073E71"/>
    <w:rsid w:val="00074269"/>
    <w:rsid w:val="00074CE8"/>
    <w:rsid w:val="000759B5"/>
    <w:rsid w:val="00076D6E"/>
    <w:rsid w:val="00076E1B"/>
    <w:rsid w:val="000818FF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21C2"/>
    <w:rsid w:val="000A27B7"/>
    <w:rsid w:val="000A39E4"/>
    <w:rsid w:val="000A489A"/>
    <w:rsid w:val="000A5AA9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360D"/>
    <w:rsid w:val="000D3CA1"/>
    <w:rsid w:val="000D58A6"/>
    <w:rsid w:val="000D6A67"/>
    <w:rsid w:val="000D6AAA"/>
    <w:rsid w:val="000E13A6"/>
    <w:rsid w:val="000E1677"/>
    <w:rsid w:val="000E312B"/>
    <w:rsid w:val="000E4E7D"/>
    <w:rsid w:val="000E57C0"/>
    <w:rsid w:val="000E7D63"/>
    <w:rsid w:val="000F03A1"/>
    <w:rsid w:val="000F0E19"/>
    <w:rsid w:val="000F4E6D"/>
    <w:rsid w:val="000F5618"/>
    <w:rsid w:val="000F612C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39AB"/>
    <w:rsid w:val="00113E95"/>
    <w:rsid w:val="00114D02"/>
    <w:rsid w:val="001161EE"/>
    <w:rsid w:val="0011683F"/>
    <w:rsid w:val="001171FB"/>
    <w:rsid w:val="0011752F"/>
    <w:rsid w:val="00122A96"/>
    <w:rsid w:val="001231E4"/>
    <w:rsid w:val="001245B0"/>
    <w:rsid w:val="0012595E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60335"/>
    <w:rsid w:val="001604A3"/>
    <w:rsid w:val="00162EF5"/>
    <w:rsid w:val="0016354B"/>
    <w:rsid w:val="001648F2"/>
    <w:rsid w:val="0016578B"/>
    <w:rsid w:val="00166CDE"/>
    <w:rsid w:val="00166E2A"/>
    <w:rsid w:val="00167408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960A3"/>
    <w:rsid w:val="001A0820"/>
    <w:rsid w:val="001A158D"/>
    <w:rsid w:val="001A2136"/>
    <w:rsid w:val="001A3A67"/>
    <w:rsid w:val="001A43B7"/>
    <w:rsid w:val="001A4EFD"/>
    <w:rsid w:val="001A654D"/>
    <w:rsid w:val="001A6C9C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37E9"/>
    <w:rsid w:val="001F573D"/>
    <w:rsid w:val="001F672C"/>
    <w:rsid w:val="001F7D98"/>
    <w:rsid w:val="00201028"/>
    <w:rsid w:val="00203429"/>
    <w:rsid w:val="0020420B"/>
    <w:rsid w:val="00206150"/>
    <w:rsid w:val="002075BF"/>
    <w:rsid w:val="002107FB"/>
    <w:rsid w:val="002110B8"/>
    <w:rsid w:val="00211AC2"/>
    <w:rsid w:val="002124E9"/>
    <w:rsid w:val="0021331F"/>
    <w:rsid w:val="00214BD7"/>
    <w:rsid w:val="00215677"/>
    <w:rsid w:val="0021587A"/>
    <w:rsid w:val="00215B29"/>
    <w:rsid w:val="00215EAA"/>
    <w:rsid w:val="002172E4"/>
    <w:rsid w:val="00217AA4"/>
    <w:rsid w:val="00220734"/>
    <w:rsid w:val="00224498"/>
    <w:rsid w:val="00225337"/>
    <w:rsid w:val="00225A7A"/>
    <w:rsid w:val="00227441"/>
    <w:rsid w:val="00231306"/>
    <w:rsid w:val="0023258E"/>
    <w:rsid w:val="00232B96"/>
    <w:rsid w:val="00234227"/>
    <w:rsid w:val="00234479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715D"/>
    <w:rsid w:val="00247940"/>
    <w:rsid w:val="00250F83"/>
    <w:rsid w:val="002521BD"/>
    <w:rsid w:val="00254365"/>
    <w:rsid w:val="002574AE"/>
    <w:rsid w:val="002577F1"/>
    <w:rsid w:val="00261867"/>
    <w:rsid w:val="0026186D"/>
    <w:rsid w:val="00264C63"/>
    <w:rsid w:val="002659F4"/>
    <w:rsid w:val="00265E28"/>
    <w:rsid w:val="00267757"/>
    <w:rsid w:val="00271099"/>
    <w:rsid w:val="002724F8"/>
    <w:rsid w:val="002754E0"/>
    <w:rsid w:val="00276150"/>
    <w:rsid w:val="00277C59"/>
    <w:rsid w:val="002806F5"/>
    <w:rsid w:val="0028115D"/>
    <w:rsid w:val="00284094"/>
    <w:rsid w:val="002846E7"/>
    <w:rsid w:val="002848BF"/>
    <w:rsid w:val="00284BA8"/>
    <w:rsid w:val="002868B9"/>
    <w:rsid w:val="00286D0A"/>
    <w:rsid w:val="002871F7"/>
    <w:rsid w:val="00287E92"/>
    <w:rsid w:val="002914FD"/>
    <w:rsid w:val="00291826"/>
    <w:rsid w:val="00291E9C"/>
    <w:rsid w:val="002922E8"/>
    <w:rsid w:val="0029259A"/>
    <w:rsid w:val="0029368A"/>
    <w:rsid w:val="00294D32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6BF"/>
    <w:rsid w:val="002B4EB8"/>
    <w:rsid w:val="002B52CA"/>
    <w:rsid w:val="002B5324"/>
    <w:rsid w:val="002B5F57"/>
    <w:rsid w:val="002B7879"/>
    <w:rsid w:val="002B7E46"/>
    <w:rsid w:val="002C063F"/>
    <w:rsid w:val="002C0A25"/>
    <w:rsid w:val="002C2E18"/>
    <w:rsid w:val="002C2EF8"/>
    <w:rsid w:val="002C3C0A"/>
    <w:rsid w:val="002C4B39"/>
    <w:rsid w:val="002C7F30"/>
    <w:rsid w:val="002D03C3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3DB"/>
    <w:rsid w:val="00306848"/>
    <w:rsid w:val="00306DB7"/>
    <w:rsid w:val="003071C6"/>
    <w:rsid w:val="00307A40"/>
    <w:rsid w:val="00307FEA"/>
    <w:rsid w:val="00312B27"/>
    <w:rsid w:val="003136F4"/>
    <w:rsid w:val="00314CE9"/>
    <w:rsid w:val="00320707"/>
    <w:rsid w:val="00321E6A"/>
    <w:rsid w:val="003222E7"/>
    <w:rsid w:val="00323FB4"/>
    <w:rsid w:val="00326AEC"/>
    <w:rsid w:val="00331125"/>
    <w:rsid w:val="00331E43"/>
    <w:rsid w:val="00332B66"/>
    <w:rsid w:val="00332F67"/>
    <w:rsid w:val="0033564F"/>
    <w:rsid w:val="00335E81"/>
    <w:rsid w:val="003361F6"/>
    <w:rsid w:val="003373D2"/>
    <w:rsid w:val="00337B35"/>
    <w:rsid w:val="00340C17"/>
    <w:rsid w:val="003451FD"/>
    <w:rsid w:val="00345F4F"/>
    <w:rsid w:val="0034645C"/>
    <w:rsid w:val="0034696B"/>
    <w:rsid w:val="003472F1"/>
    <w:rsid w:val="00347A88"/>
    <w:rsid w:val="00350055"/>
    <w:rsid w:val="0035061D"/>
    <w:rsid w:val="00350A11"/>
    <w:rsid w:val="00351606"/>
    <w:rsid w:val="003529BD"/>
    <w:rsid w:val="00352A2E"/>
    <w:rsid w:val="00352A88"/>
    <w:rsid w:val="00352B55"/>
    <w:rsid w:val="00353B32"/>
    <w:rsid w:val="0035419A"/>
    <w:rsid w:val="003543D7"/>
    <w:rsid w:val="00355286"/>
    <w:rsid w:val="0035576D"/>
    <w:rsid w:val="00355BB1"/>
    <w:rsid w:val="0035779A"/>
    <w:rsid w:val="00361155"/>
    <w:rsid w:val="00361DEE"/>
    <w:rsid w:val="003641C7"/>
    <w:rsid w:val="00365E8A"/>
    <w:rsid w:val="0036657B"/>
    <w:rsid w:val="003721EA"/>
    <w:rsid w:val="00373930"/>
    <w:rsid w:val="00374816"/>
    <w:rsid w:val="00374DA2"/>
    <w:rsid w:val="00374FBF"/>
    <w:rsid w:val="00376A0E"/>
    <w:rsid w:val="00377B69"/>
    <w:rsid w:val="0038020D"/>
    <w:rsid w:val="00381571"/>
    <w:rsid w:val="00385190"/>
    <w:rsid w:val="0038522B"/>
    <w:rsid w:val="003857A1"/>
    <w:rsid w:val="00386FD3"/>
    <w:rsid w:val="0038717A"/>
    <w:rsid w:val="0038762C"/>
    <w:rsid w:val="00387E8F"/>
    <w:rsid w:val="00390AD7"/>
    <w:rsid w:val="00391470"/>
    <w:rsid w:val="003915DF"/>
    <w:rsid w:val="00391DD9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385F"/>
    <w:rsid w:val="003A6B14"/>
    <w:rsid w:val="003A74AF"/>
    <w:rsid w:val="003A79A6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CB8"/>
    <w:rsid w:val="003F01E1"/>
    <w:rsid w:val="003F56B2"/>
    <w:rsid w:val="003F6644"/>
    <w:rsid w:val="003F6785"/>
    <w:rsid w:val="003F6CE3"/>
    <w:rsid w:val="003F6E3C"/>
    <w:rsid w:val="0040111F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22EB"/>
    <w:rsid w:val="00422C99"/>
    <w:rsid w:val="0042314A"/>
    <w:rsid w:val="004250C3"/>
    <w:rsid w:val="0042534F"/>
    <w:rsid w:val="00425A3D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2C16"/>
    <w:rsid w:val="004432FA"/>
    <w:rsid w:val="00443A63"/>
    <w:rsid w:val="00443EC0"/>
    <w:rsid w:val="00444D0D"/>
    <w:rsid w:val="004503E9"/>
    <w:rsid w:val="00450C01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626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B7DFF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C1F"/>
    <w:rsid w:val="004E3530"/>
    <w:rsid w:val="004E397F"/>
    <w:rsid w:val="004E488C"/>
    <w:rsid w:val="004E531E"/>
    <w:rsid w:val="004E69BD"/>
    <w:rsid w:val="004F0E3F"/>
    <w:rsid w:val="004F1FCE"/>
    <w:rsid w:val="004F2ECB"/>
    <w:rsid w:val="004F3367"/>
    <w:rsid w:val="004F34B8"/>
    <w:rsid w:val="004F3516"/>
    <w:rsid w:val="004F356A"/>
    <w:rsid w:val="004F3F76"/>
    <w:rsid w:val="004F4DED"/>
    <w:rsid w:val="004F72EE"/>
    <w:rsid w:val="005039DC"/>
    <w:rsid w:val="00503D78"/>
    <w:rsid w:val="0050448A"/>
    <w:rsid w:val="00505A21"/>
    <w:rsid w:val="00505DDD"/>
    <w:rsid w:val="0050714F"/>
    <w:rsid w:val="0051139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27C42"/>
    <w:rsid w:val="00530A8C"/>
    <w:rsid w:val="00531312"/>
    <w:rsid w:val="00532CA2"/>
    <w:rsid w:val="0053318C"/>
    <w:rsid w:val="0053366E"/>
    <w:rsid w:val="00534754"/>
    <w:rsid w:val="00535A19"/>
    <w:rsid w:val="00536DA1"/>
    <w:rsid w:val="00536E8F"/>
    <w:rsid w:val="00541847"/>
    <w:rsid w:val="00541EFF"/>
    <w:rsid w:val="005421EA"/>
    <w:rsid w:val="005447CC"/>
    <w:rsid w:val="00545925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3062"/>
    <w:rsid w:val="00574268"/>
    <w:rsid w:val="00574A17"/>
    <w:rsid w:val="00575010"/>
    <w:rsid w:val="00576493"/>
    <w:rsid w:val="00576E23"/>
    <w:rsid w:val="00577815"/>
    <w:rsid w:val="00577A2E"/>
    <w:rsid w:val="005843F2"/>
    <w:rsid w:val="005876D3"/>
    <w:rsid w:val="005876F6"/>
    <w:rsid w:val="00591F81"/>
    <w:rsid w:val="005922E3"/>
    <w:rsid w:val="005935D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F17"/>
    <w:rsid w:val="005B6639"/>
    <w:rsid w:val="005B737F"/>
    <w:rsid w:val="005B7764"/>
    <w:rsid w:val="005C08FD"/>
    <w:rsid w:val="005C3BF3"/>
    <w:rsid w:val="005C5FC8"/>
    <w:rsid w:val="005C6482"/>
    <w:rsid w:val="005C75DB"/>
    <w:rsid w:val="005C77DE"/>
    <w:rsid w:val="005D1C4B"/>
    <w:rsid w:val="005D1F93"/>
    <w:rsid w:val="005D24AD"/>
    <w:rsid w:val="005D2DFC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2783"/>
    <w:rsid w:val="005E680F"/>
    <w:rsid w:val="005E6F31"/>
    <w:rsid w:val="005E71C1"/>
    <w:rsid w:val="005F061A"/>
    <w:rsid w:val="005F0907"/>
    <w:rsid w:val="005F0A4C"/>
    <w:rsid w:val="005F0FD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6015F6"/>
    <w:rsid w:val="00602901"/>
    <w:rsid w:val="00604248"/>
    <w:rsid w:val="00606512"/>
    <w:rsid w:val="00606AD4"/>
    <w:rsid w:val="006072AF"/>
    <w:rsid w:val="00610AFA"/>
    <w:rsid w:val="00616F33"/>
    <w:rsid w:val="00620710"/>
    <w:rsid w:val="00621A41"/>
    <w:rsid w:val="00622175"/>
    <w:rsid w:val="00624548"/>
    <w:rsid w:val="006265A2"/>
    <w:rsid w:val="0063058B"/>
    <w:rsid w:val="00631C9C"/>
    <w:rsid w:val="00632BCD"/>
    <w:rsid w:val="00635B96"/>
    <w:rsid w:val="00640646"/>
    <w:rsid w:val="00640ADE"/>
    <w:rsid w:val="00640B93"/>
    <w:rsid w:val="00641B02"/>
    <w:rsid w:val="006421A3"/>
    <w:rsid w:val="00643712"/>
    <w:rsid w:val="006437B4"/>
    <w:rsid w:val="006454D5"/>
    <w:rsid w:val="0064636D"/>
    <w:rsid w:val="00646946"/>
    <w:rsid w:val="00652AEF"/>
    <w:rsid w:val="00653799"/>
    <w:rsid w:val="00660055"/>
    <w:rsid w:val="0066117B"/>
    <w:rsid w:val="006615B0"/>
    <w:rsid w:val="00662E51"/>
    <w:rsid w:val="0066404A"/>
    <w:rsid w:val="00666D76"/>
    <w:rsid w:val="0067142D"/>
    <w:rsid w:val="00673166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294F"/>
    <w:rsid w:val="006C3605"/>
    <w:rsid w:val="006C385E"/>
    <w:rsid w:val="006C3922"/>
    <w:rsid w:val="006C44F6"/>
    <w:rsid w:val="006C551E"/>
    <w:rsid w:val="006C5C82"/>
    <w:rsid w:val="006C6C57"/>
    <w:rsid w:val="006D07F3"/>
    <w:rsid w:val="006D1A49"/>
    <w:rsid w:val="006D209A"/>
    <w:rsid w:val="006D4874"/>
    <w:rsid w:val="006D51C3"/>
    <w:rsid w:val="006D72E9"/>
    <w:rsid w:val="006E02BF"/>
    <w:rsid w:val="006E31C0"/>
    <w:rsid w:val="006E433A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330"/>
    <w:rsid w:val="00702102"/>
    <w:rsid w:val="00702256"/>
    <w:rsid w:val="007044FC"/>
    <w:rsid w:val="00704C30"/>
    <w:rsid w:val="00707580"/>
    <w:rsid w:val="00710B17"/>
    <w:rsid w:val="00711EA8"/>
    <w:rsid w:val="0071307E"/>
    <w:rsid w:val="00713E3D"/>
    <w:rsid w:val="00714343"/>
    <w:rsid w:val="007156CB"/>
    <w:rsid w:val="007160C3"/>
    <w:rsid w:val="00717002"/>
    <w:rsid w:val="007206FE"/>
    <w:rsid w:val="007208BF"/>
    <w:rsid w:val="00721837"/>
    <w:rsid w:val="00722626"/>
    <w:rsid w:val="00723A35"/>
    <w:rsid w:val="00723C1E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3C1E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5B80"/>
    <w:rsid w:val="00775F9A"/>
    <w:rsid w:val="007770DA"/>
    <w:rsid w:val="007771D0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3CA8"/>
    <w:rsid w:val="0079661B"/>
    <w:rsid w:val="007967F2"/>
    <w:rsid w:val="00797BC7"/>
    <w:rsid w:val="007A069A"/>
    <w:rsid w:val="007A184F"/>
    <w:rsid w:val="007A2074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25"/>
    <w:rsid w:val="007B75A8"/>
    <w:rsid w:val="007C194F"/>
    <w:rsid w:val="007C282A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9C0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27521"/>
    <w:rsid w:val="008307C9"/>
    <w:rsid w:val="00834DA9"/>
    <w:rsid w:val="0083664C"/>
    <w:rsid w:val="0084586E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7827"/>
    <w:rsid w:val="00862735"/>
    <w:rsid w:val="00862D2F"/>
    <w:rsid w:val="008637DB"/>
    <w:rsid w:val="00864F77"/>
    <w:rsid w:val="00866105"/>
    <w:rsid w:val="008703F0"/>
    <w:rsid w:val="008719E1"/>
    <w:rsid w:val="00872B4E"/>
    <w:rsid w:val="00873F2C"/>
    <w:rsid w:val="00874565"/>
    <w:rsid w:val="00874F73"/>
    <w:rsid w:val="00875386"/>
    <w:rsid w:val="00875557"/>
    <w:rsid w:val="0087719A"/>
    <w:rsid w:val="0087765B"/>
    <w:rsid w:val="0088017F"/>
    <w:rsid w:val="00880975"/>
    <w:rsid w:val="00880F0D"/>
    <w:rsid w:val="00881C22"/>
    <w:rsid w:val="00882684"/>
    <w:rsid w:val="00882E06"/>
    <w:rsid w:val="008841DC"/>
    <w:rsid w:val="00885072"/>
    <w:rsid w:val="0088687D"/>
    <w:rsid w:val="008877B4"/>
    <w:rsid w:val="00887E09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25A6"/>
    <w:rsid w:val="008A39EA"/>
    <w:rsid w:val="008A3FEB"/>
    <w:rsid w:val="008A44F5"/>
    <w:rsid w:val="008A484F"/>
    <w:rsid w:val="008A4B9A"/>
    <w:rsid w:val="008A57A2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1A05"/>
    <w:rsid w:val="008E3516"/>
    <w:rsid w:val="008E41D5"/>
    <w:rsid w:val="008E468F"/>
    <w:rsid w:val="008E5705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6384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8D4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54BE"/>
    <w:rsid w:val="00950409"/>
    <w:rsid w:val="00950D09"/>
    <w:rsid w:val="009525E2"/>
    <w:rsid w:val="00952E84"/>
    <w:rsid w:val="00953C05"/>
    <w:rsid w:val="009547CA"/>
    <w:rsid w:val="00954C4A"/>
    <w:rsid w:val="00955170"/>
    <w:rsid w:val="00956314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F77"/>
    <w:rsid w:val="009A5EAD"/>
    <w:rsid w:val="009A6662"/>
    <w:rsid w:val="009A7D6F"/>
    <w:rsid w:val="009B1FE8"/>
    <w:rsid w:val="009B2855"/>
    <w:rsid w:val="009B2AF9"/>
    <w:rsid w:val="009B5E37"/>
    <w:rsid w:val="009B6040"/>
    <w:rsid w:val="009B6916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7769"/>
    <w:rsid w:val="00A20B96"/>
    <w:rsid w:val="00A21966"/>
    <w:rsid w:val="00A2242B"/>
    <w:rsid w:val="00A22D85"/>
    <w:rsid w:val="00A22EF1"/>
    <w:rsid w:val="00A23FB4"/>
    <w:rsid w:val="00A24D5F"/>
    <w:rsid w:val="00A27A00"/>
    <w:rsid w:val="00A317C0"/>
    <w:rsid w:val="00A34158"/>
    <w:rsid w:val="00A34202"/>
    <w:rsid w:val="00A34B9C"/>
    <w:rsid w:val="00A34DEC"/>
    <w:rsid w:val="00A37376"/>
    <w:rsid w:val="00A37EE9"/>
    <w:rsid w:val="00A407A8"/>
    <w:rsid w:val="00A41C7C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31F5"/>
    <w:rsid w:val="00A54320"/>
    <w:rsid w:val="00A57DFD"/>
    <w:rsid w:val="00A61B73"/>
    <w:rsid w:val="00A634BC"/>
    <w:rsid w:val="00A636A2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1F25"/>
    <w:rsid w:val="00A74FB6"/>
    <w:rsid w:val="00A75081"/>
    <w:rsid w:val="00A80556"/>
    <w:rsid w:val="00A8184E"/>
    <w:rsid w:val="00A81B06"/>
    <w:rsid w:val="00A81DCA"/>
    <w:rsid w:val="00A82692"/>
    <w:rsid w:val="00A826B5"/>
    <w:rsid w:val="00A85045"/>
    <w:rsid w:val="00A8509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5098"/>
    <w:rsid w:val="00AC63A3"/>
    <w:rsid w:val="00AD0ECD"/>
    <w:rsid w:val="00AD15AD"/>
    <w:rsid w:val="00AD1CD2"/>
    <w:rsid w:val="00AD1EEB"/>
    <w:rsid w:val="00AD2739"/>
    <w:rsid w:val="00AD447F"/>
    <w:rsid w:val="00AD54DF"/>
    <w:rsid w:val="00AD7AA6"/>
    <w:rsid w:val="00AE1A3D"/>
    <w:rsid w:val="00AE322A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EBF"/>
    <w:rsid w:val="00AF31DF"/>
    <w:rsid w:val="00AF7A2A"/>
    <w:rsid w:val="00B00CD6"/>
    <w:rsid w:val="00B02A2E"/>
    <w:rsid w:val="00B044D2"/>
    <w:rsid w:val="00B049B0"/>
    <w:rsid w:val="00B050F0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5ECB"/>
    <w:rsid w:val="00B27C6A"/>
    <w:rsid w:val="00B27E19"/>
    <w:rsid w:val="00B3081A"/>
    <w:rsid w:val="00B30AE3"/>
    <w:rsid w:val="00B31635"/>
    <w:rsid w:val="00B31BD1"/>
    <w:rsid w:val="00B3243E"/>
    <w:rsid w:val="00B35102"/>
    <w:rsid w:val="00B35773"/>
    <w:rsid w:val="00B36E38"/>
    <w:rsid w:val="00B41EAC"/>
    <w:rsid w:val="00B43627"/>
    <w:rsid w:val="00B43D29"/>
    <w:rsid w:val="00B46D23"/>
    <w:rsid w:val="00B479FD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2C02"/>
    <w:rsid w:val="00B63140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4256"/>
    <w:rsid w:val="00BA5F14"/>
    <w:rsid w:val="00BA6652"/>
    <w:rsid w:val="00BA6AD4"/>
    <w:rsid w:val="00BA7139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298"/>
    <w:rsid w:val="00BD166C"/>
    <w:rsid w:val="00BD1AE4"/>
    <w:rsid w:val="00BD35E9"/>
    <w:rsid w:val="00BD52E5"/>
    <w:rsid w:val="00BD61BB"/>
    <w:rsid w:val="00BD71C0"/>
    <w:rsid w:val="00BD7A8D"/>
    <w:rsid w:val="00BE002B"/>
    <w:rsid w:val="00BE1DB7"/>
    <w:rsid w:val="00BE28E0"/>
    <w:rsid w:val="00BE3543"/>
    <w:rsid w:val="00BE48AD"/>
    <w:rsid w:val="00BE540C"/>
    <w:rsid w:val="00BE6290"/>
    <w:rsid w:val="00BF1A03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7820"/>
    <w:rsid w:val="00C179EC"/>
    <w:rsid w:val="00C21874"/>
    <w:rsid w:val="00C21D70"/>
    <w:rsid w:val="00C2261A"/>
    <w:rsid w:val="00C22886"/>
    <w:rsid w:val="00C24711"/>
    <w:rsid w:val="00C25DB0"/>
    <w:rsid w:val="00C273C0"/>
    <w:rsid w:val="00C27910"/>
    <w:rsid w:val="00C27A7D"/>
    <w:rsid w:val="00C3011F"/>
    <w:rsid w:val="00C3154B"/>
    <w:rsid w:val="00C319C6"/>
    <w:rsid w:val="00C31CA6"/>
    <w:rsid w:val="00C33AD7"/>
    <w:rsid w:val="00C35B18"/>
    <w:rsid w:val="00C4038F"/>
    <w:rsid w:val="00C41215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71E"/>
    <w:rsid w:val="00C547BB"/>
    <w:rsid w:val="00C5502D"/>
    <w:rsid w:val="00C57070"/>
    <w:rsid w:val="00C63454"/>
    <w:rsid w:val="00C642B2"/>
    <w:rsid w:val="00C644D5"/>
    <w:rsid w:val="00C65584"/>
    <w:rsid w:val="00C667AB"/>
    <w:rsid w:val="00C66BAA"/>
    <w:rsid w:val="00C66DC0"/>
    <w:rsid w:val="00C67035"/>
    <w:rsid w:val="00C7275F"/>
    <w:rsid w:val="00C72C3D"/>
    <w:rsid w:val="00C73614"/>
    <w:rsid w:val="00C73FB3"/>
    <w:rsid w:val="00C74840"/>
    <w:rsid w:val="00C74BBB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B0850"/>
    <w:rsid w:val="00CB1F5A"/>
    <w:rsid w:val="00CB294E"/>
    <w:rsid w:val="00CB67B3"/>
    <w:rsid w:val="00CC0769"/>
    <w:rsid w:val="00CC0A0F"/>
    <w:rsid w:val="00CC1938"/>
    <w:rsid w:val="00CC32ED"/>
    <w:rsid w:val="00CC4FD1"/>
    <w:rsid w:val="00CC631E"/>
    <w:rsid w:val="00CC6DCE"/>
    <w:rsid w:val="00CC7112"/>
    <w:rsid w:val="00CD0F1E"/>
    <w:rsid w:val="00CD2CBD"/>
    <w:rsid w:val="00CD2FD8"/>
    <w:rsid w:val="00CD33E9"/>
    <w:rsid w:val="00CD3706"/>
    <w:rsid w:val="00CD37A8"/>
    <w:rsid w:val="00CD3818"/>
    <w:rsid w:val="00CD4553"/>
    <w:rsid w:val="00CD4952"/>
    <w:rsid w:val="00CD5147"/>
    <w:rsid w:val="00CD5AEE"/>
    <w:rsid w:val="00CD5F67"/>
    <w:rsid w:val="00CD73CF"/>
    <w:rsid w:val="00CE082C"/>
    <w:rsid w:val="00CE1618"/>
    <w:rsid w:val="00CE4455"/>
    <w:rsid w:val="00CE4563"/>
    <w:rsid w:val="00CE4FC0"/>
    <w:rsid w:val="00CE67F6"/>
    <w:rsid w:val="00CE6F8D"/>
    <w:rsid w:val="00CF02E6"/>
    <w:rsid w:val="00CF1982"/>
    <w:rsid w:val="00CF1998"/>
    <w:rsid w:val="00CF2EAA"/>
    <w:rsid w:val="00CF4DD7"/>
    <w:rsid w:val="00CF5774"/>
    <w:rsid w:val="00CF592A"/>
    <w:rsid w:val="00CF6651"/>
    <w:rsid w:val="00CF6EB7"/>
    <w:rsid w:val="00CF77B9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706D"/>
    <w:rsid w:val="00D174DD"/>
    <w:rsid w:val="00D2378A"/>
    <w:rsid w:val="00D2577E"/>
    <w:rsid w:val="00D26BF3"/>
    <w:rsid w:val="00D277A6"/>
    <w:rsid w:val="00D300AB"/>
    <w:rsid w:val="00D30BCA"/>
    <w:rsid w:val="00D32043"/>
    <w:rsid w:val="00D3322A"/>
    <w:rsid w:val="00D33325"/>
    <w:rsid w:val="00D412C7"/>
    <w:rsid w:val="00D436F9"/>
    <w:rsid w:val="00D44F20"/>
    <w:rsid w:val="00D46E75"/>
    <w:rsid w:val="00D474F7"/>
    <w:rsid w:val="00D51A00"/>
    <w:rsid w:val="00D525D3"/>
    <w:rsid w:val="00D54B45"/>
    <w:rsid w:val="00D57722"/>
    <w:rsid w:val="00D57999"/>
    <w:rsid w:val="00D57C54"/>
    <w:rsid w:val="00D61A3F"/>
    <w:rsid w:val="00D62752"/>
    <w:rsid w:val="00D63295"/>
    <w:rsid w:val="00D6387C"/>
    <w:rsid w:val="00D64036"/>
    <w:rsid w:val="00D65CDC"/>
    <w:rsid w:val="00D667DB"/>
    <w:rsid w:val="00D669B6"/>
    <w:rsid w:val="00D67C35"/>
    <w:rsid w:val="00D67DF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32B"/>
    <w:rsid w:val="00DA4819"/>
    <w:rsid w:val="00DA569A"/>
    <w:rsid w:val="00DA5A93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241"/>
    <w:rsid w:val="00DC1EC8"/>
    <w:rsid w:val="00DC2038"/>
    <w:rsid w:val="00DC258F"/>
    <w:rsid w:val="00DC3E5B"/>
    <w:rsid w:val="00DC6774"/>
    <w:rsid w:val="00DC68C5"/>
    <w:rsid w:val="00DC6EDA"/>
    <w:rsid w:val="00DC7F9E"/>
    <w:rsid w:val="00DD1A3C"/>
    <w:rsid w:val="00DD1ED1"/>
    <w:rsid w:val="00DD2A34"/>
    <w:rsid w:val="00DD397F"/>
    <w:rsid w:val="00DD4386"/>
    <w:rsid w:val="00DD46BE"/>
    <w:rsid w:val="00DD4AD1"/>
    <w:rsid w:val="00DD4F5D"/>
    <w:rsid w:val="00DD5896"/>
    <w:rsid w:val="00DD7AE1"/>
    <w:rsid w:val="00DE16FD"/>
    <w:rsid w:val="00DE1747"/>
    <w:rsid w:val="00DE1E65"/>
    <w:rsid w:val="00DE22C2"/>
    <w:rsid w:val="00DE2D09"/>
    <w:rsid w:val="00DE41F4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3DC1"/>
    <w:rsid w:val="00DF51E7"/>
    <w:rsid w:val="00DF6517"/>
    <w:rsid w:val="00DF6EFC"/>
    <w:rsid w:val="00E00120"/>
    <w:rsid w:val="00E0289A"/>
    <w:rsid w:val="00E02D94"/>
    <w:rsid w:val="00E02F8A"/>
    <w:rsid w:val="00E041C2"/>
    <w:rsid w:val="00E048BC"/>
    <w:rsid w:val="00E073F0"/>
    <w:rsid w:val="00E0743E"/>
    <w:rsid w:val="00E07969"/>
    <w:rsid w:val="00E07F24"/>
    <w:rsid w:val="00E105B1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31CBF"/>
    <w:rsid w:val="00E31F46"/>
    <w:rsid w:val="00E3344A"/>
    <w:rsid w:val="00E33846"/>
    <w:rsid w:val="00E34A1D"/>
    <w:rsid w:val="00E35328"/>
    <w:rsid w:val="00E3625A"/>
    <w:rsid w:val="00E366AA"/>
    <w:rsid w:val="00E37B7D"/>
    <w:rsid w:val="00E37C5E"/>
    <w:rsid w:val="00E41BF9"/>
    <w:rsid w:val="00E42A71"/>
    <w:rsid w:val="00E43521"/>
    <w:rsid w:val="00E436F8"/>
    <w:rsid w:val="00E45DAA"/>
    <w:rsid w:val="00E47BAD"/>
    <w:rsid w:val="00E50346"/>
    <w:rsid w:val="00E51702"/>
    <w:rsid w:val="00E55A71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3E60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75D2"/>
    <w:rsid w:val="00EA7EFC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53CA"/>
    <w:rsid w:val="00ED57E3"/>
    <w:rsid w:val="00ED672D"/>
    <w:rsid w:val="00ED6D44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E7819"/>
    <w:rsid w:val="00EF24E3"/>
    <w:rsid w:val="00EF2517"/>
    <w:rsid w:val="00EF36F9"/>
    <w:rsid w:val="00EF59DE"/>
    <w:rsid w:val="00EF59F3"/>
    <w:rsid w:val="00EF610E"/>
    <w:rsid w:val="00EF6929"/>
    <w:rsid w:val="00EF72A0"/>
    <w:rsid w:val="00EF7ACF"/>
    <w:rsid w:val="00EF7EC0"/>
    <w:rsid w:val="00F019AF"/>
    <w:rsid w:val="00F02F5D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51CE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763F"/>
    <w:rsid w:val="00F37A2A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61651"/>
    <w:rsid w:val="00F61C1D"/>
    <w:rsid w:val="00F61C92"/>
    <w:rsid w:val="00F62156"/>
    <w:rsid w:val="00F6416C"/>
    <w:rsid w:val="00F652A3"/>
    <w:rsid w:val="00F6750A"/>
    <w:rsid w:val="00F71D19"/>
    <w:rsid w:val="00F725CB"/>
    <w:rsid w:val="00F73417"/>
    <w:rsid w:val="00F73ACE"/>
    <w:rsid w:val="00F73B1B"/>
    <w:rsid w:val="00F74B68"/>
    <w:rsid w:val="00F74F7C"/>
    <w:rsid w:val="00F75555"/>
    <w:rsid w:val="00F757CA"/>
    <w:rsid w:val="00F80194"/>
    <w:rsid w:val="00F80367"/>
    <w:rsid w:val="00F81C85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7532"/>
    <w:rsid w:val="00FB78FB"/>
    <w:rsid w:val="00FC0C70"/>
    <w:rsid w:val="00FC0EBD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F2A6F"/>
  <w15:chartTrackingRefBased/>
  <w15:docId w15:val="{60EA46EF-E2FD-4EE1-B8D9-7F7109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753C1E"/>
    <w:pPr>
      <w:ind w:left="720"/>
      <w:contextualSpacing/>
    </w:pPr>
    <w:rPr>
      <w:rFonts w:eastAsia="TH SarabunPSK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9.png"/><Relationship Id="rId68" Type="http://schemas.openxmlformats.org/officeDocument/2006/relationships/hyperlink" Target="https://www.kaggle.com/hassanamin/atis-airlinetravelinformationsystem?select=atis_intents_train.csv" TargetMode="External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ieeexplore.ieee.org/stamp/stamp.jsp?tp=&amp;arnumber=7913145" TargetMode="External"/><Relationship Id="rId79" Type="http://schemas.openxmlformats.org/officeDocument/2006/relationships/hyperlink" Target="https://chatterbot.readthedocs.io/en/stable/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82" Type="http://schemas.openxmlformats.org/officeDocument/2006/relationships/hyperlink" Target="https://www-users.cs.umn.edu/~kumar001/dmbook/ch8.pdf?fbclid=IwAR04kwi6bFDWLzmjKtGMaW67J4wBBMISma-tZ4svV6L_ZNpJ7Xmhy_PNS7U" TargetMode="Externa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69" Type="http://schemas.openxmlformats.org/officeDocument/2006/relationships/header" Target="header8.xml"/><Relationship Id="rId77" Type="http://schemas.openxmlformats.org/officeDocument/2006/relationships/hyperlink" Target="http://journal.hcu.ac.th/pdffile/5.%20%E0%B9%82%E0%B8%84%E0%B8%A3%E0%B8%87%E0%B8%82%E0%B9%88%E0%B8%B2%E0%B8%A2%2073-87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://nlp.stanford.edu/IR-book/information-retrieval-book.html" TargetMode="External"/><Relationship Id="rId80" Type="http://schemas.openxmlformats.org/officeDocument/2006/relationships/hyperlink" Target="https://flow.ai/docs/what-can-flow-do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3.png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footer" Target="footer6.xml"/><Relationship Id="rId75" Type="http://schemas.openxmlformats.org/officeDocument/2006/relationships/hyperlink" Target="http://www.sthda.com/english/wiki/wiki.php?id_contents=7940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hyperlink" Target="https://en.wikipedia.org/wiki/Jaccard_index" TargetMode="External"/><Relationship Id="rId78" Type="http://schemas.openxmlformats.org/officeDocument/2006/relationships/hyperlink" Target="https://cloud.google.com/dialogflow/docs" TargetMode="External"/><Relationship Id="rId81" Type="http://schemas.openxmlformats.org/officeDocument/2006/relationships/hyperlink" Target="https://medium.com/ingenio/principal-components-analysis-pca-%E0%B8%95%E0%B9%88%E0%B8%B2%E0%B8%87%E0%B8%88%E0%B8%B2%E0%B8%81-factor-analysis-fa-%E0%B8%A2%E0%B8%B1%E0%B8%87%E0%B9%84%E0%B8%87-%E0%B8%95%E0%B8%AD%E0%B8%99%E0%B8%97%E0%B8%B5%E0%B9%88-1-c395e55bdc3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://www.cs.ubbcluj.ro/~gabis/ml/ML-books/McGrawHill%20-%20Machine%20Learning%20-Tom%20Mitchell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low.ai/blog/kb-different-kinds-of-chatbot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66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5237</TotalTime>
  <Pages>43</Pages>
  <Words>6913</Words>
  <Characters>39410</Characters>
  <Application>Microsoft Office Word</Application>
  <DocSecurity>0</DocSecurity>
  <Lines>328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46231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VARISARA PISUTTHIAN (วริศรา พิสุทธิ์เธียร)</cp:lastModifiedBy>
  <cp:revision>265</cp:revision>
  <cp:lastPrinted>2021-01-14T06:15:00Z</cp:lastPrinted>
  <dcterms:created xsi:type="dcterms:W3CDTF">2021-01-08T07:41:00Z</dcterms:created>
  <dcterms:modified xsi:type="dcterms:W3CDTF">2021-03-11T13:47:00Z</dcterms:modified>
</cp:coreProperties>
</file>